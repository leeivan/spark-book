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4D97C9" w14:textId="68DA3CC5" w:rsidR="00731375" w:rsidRDefault="003C120B" w:rsidP="00134E71">
      <w:pPr>
        <w:pStyle w:val="Heading1"/>
        <w:ind w:firstLine="880"/>
      </w:pPr>
      <w:r>
        <w:rPr>
          <w:rFonts w:hint="eastAsia"/>
        </w:rPr>
        <w:t>键值对</w:t>
      </w:r>
      <w:r w:rsidR="00C01DA2">
        <w:rPr>
          <w:rFonts w:hint="eastAsia"/>
        </w:rPr>
        <w:t>与分区</w:t>
      </w:r>
    </w:p>
    <w:p w14:paraId="5376E54A" w14:textId="105E66A1" w:rsidR="009A741A" w:rsidRPr="004919B2" w:rsidRDefault="009A741A" w:rsidP="004919B2">
      <w:pPr>
        <w:ind w:firstLine="420"/>
      </w:pPr>
      <w:r w:rsidRPr="004919B2">
        <w:rPr>
          <w:rFonts w:hint="eastAsia"/>
        </w:rPr>
        <w:t>本章介绍如何使用键值对</w:t>
      </w:r>
      <w:r w:rsidRPr="004919B2">
        <w:rPr>
          <w:rFonts w:hint="eastAsia"/>
        </w:rPr>
        <w:t>RDD</w:t>
      </w:r>
      <w:r w:rsidRPr="004919B2">
        <w:rPr>
          <w:rFonts w:hint="eastAsia"/>
        </w:rPr>
        <w:t>，这是</w:t>
      </w:r>
      <w:r w:rsidRPr="004919B2">
        <w:rPr>
          <w:rFonts w:hint="eastAsia"/>
        </w:rPr>
        <w:t>Spark</w:t>
      </w:r>
      <w:r w:rsidRPr="004919B2">
        <w:rPr>
          <w:rFonts w:hint="eastAsia"/>
        </w:rPr>
        <w:t>中许多操作所需的常见数据类型。键值</w:t>
      </w:r>
      <w:r w:rsidRPr="004919B2">
        <w:rPr>
          <w:rFonts w:hint="eastAsia"/>
        </w:rPr>
        <w:t>RDD</w:t>
      </w:r>
      <w:r w:rsidRPr="004919B2">
        <w:rPr>
          <w:rFonts w:hint="eastAsia"/>
        </w:rPr>
        <w:t>通常用于执行聚合，通常将做一些</w:t>
      </w:r>
      <w:r w:rsidR="00955BE1">
        <w:rPr>
          <w:rFonts w:hint="eastAsia"/>
        </w:rPr>
        <w:t>数据</w:t>
      </w:r>
      <w:r w:rsidRPr="004919B2">
        <w:rPr>
          <w:rFonts w:hint="eastAsia"/>
        </w:rPr>
        <w:t>初始</w:t>
      </w:r>
      <w:r w:rsidR="00955BE1">
        <w:rPr>
          <w:rFonts w:hint="eastAsia"/>
        </w:rPr>
        <w:t>的提取、转换和加载，以将</w:t>
      </w:r>
      <w:r w:rsidRPr="004919B2">
        <w:rPr>
          <w:rFonts w:hint="eastAsia"/>
        </w:rPr>
        <w:t>数据转换为键值对格式。在键值对</w:t>
      </w:r>
      <w:r w:rsidRPr="004919B2">
        <w:rPr>
          <w:rFonts w:hint="eastAsia"/>
        </w:rPr>
        <w:t>RDD</w:t>
      </w:r>
      <w:r w:rsidRPr="004919B2">
        <w:rPr>
          <w:rFonts w:hint="eastAsia"/>
        </w:rPr>
        <w:t>上可以应用新的操作，例如计数每个产品的评论；将数据与相同的键分组在一起；并将两个不同的</w:t>
      </w:r>
      <w:r w:rsidRPr="004919B2">
        <w:rPr>
          <w:rFonts w:hint="eastAsia"/>
        </w:rPr>
        <w:t>RDD</w:t>
      </w:r>
      <w:r w:rsidRPr="004919B2">
        <w:rPr>
          <w:rFonts w:hint="eastAsia"/>
        </w:rPr>
        <w:t>分组在一起。</w:t>
      </w:r>
    </w:p>
    <w:p w14:paraId="13473488" w14:textId="73CD5327" w:rsidR="009A741A" w:rsidRPr="004919B2" w:rsidRDefault="00CC7D10" w:rsidP="004919B2">
      <w:pPr>
        <w:ind w:firstLine="420"/>
      </w:pPr>
      <w:r>
        <w:rPr>
          <w:rFonts w:hint="eastAsia"/>
        </w:rPr>
        <w:t>另外在本章，我们</w:t>
      </w:r>
      <w:r w:rsidR="009A741A" w:rsidRPr="004919B2">
        <w:rPr>
          <w:rFonts w:hint="eastAsia"/>
        </w:rPr>
        <w:t>还讨论了一个高级功能，即分区功能，可让用户跨节点地控制配对</w:t>
      </w:r>
      <w:r w:rsidR="009A741A" w:rsidRPr="004919B2">
        <w:rPr>
          <w:rFonts w:hint="eastAsia"/>
        </w:rPr>
        <w:t>RDD</w:t>
      </w:r>
      <w:r w:rsidR="009A741A" w:rsidRPr="004919B2">
        <w:rPr>
          <w:rFonts w:hint="eastAsia"/>
        </w:rPr>
        <w:t>的布局。使用可以控制的分区，应用程序有时可以通过确保数据在同一个节点上一起访问，大大降低数据分布在不同节点上的通信成本，这样可以显着的减少</w:t>
      </w:r>
      <w:r w:rsidR="009A741A" w:rsidRPr="004919B2">
        <w:rPr>
          <w:rFonts w:hint="eastAsia"/>
        </w:rPr>
        <w:t>RDD</w:t>
      </w:r>
      <w:r w:rsidR="009A741A" w:rsidRPr="004919B2">
        <w:rPr>
          <w:rFonts w:hint="eastAsia"/>
        </w:rPr>
        <w:t>计算时间。</w:t>
      </w:r>
    </w:p>
    <w:p w14:paraId="37F28FE9" w14:textId="26FC00DF" w:rsidR="00F30596" w:rsidRDefault="00F30596" w:rsidP="00760855">
      <w:pPr>
        <w:pStyle w:val="Heading2"/>
      </w:pPr>
      <w:r>
        <w:rPr>
          <w:rFonts w:hint="eastAsia"/>
        </w:rPr>
        <w:t>键值</w:t>
      </w:r>
      <w:r w:rsidR="00BB1F69">
        <w:rPr>
          <w:rFonts w:hint="eastAsia"/>
        </w:rPr>
        <w:t>对</w:t>
      </w:r>
      <w:r w:rsidR="00CC7D10">
        <w:rPr>
          <w:rFonts w:hint="eastAsia"/>
        </w:rPr>
        <w:t>RDD</w:t>
      </w:r>
    </w:p>
    <w:p w14:paraId="655ABBDC" w14:textId="5E9E8BA7" w:rsidR="005305DB" w:rsidRPr="004919B2" w:rsidRDefault="008D6F73" w:rsidP="004919B2">
      <w:pPr>
        <w:ind w:firstLine="420"/>
      </w:pPr>
      <w:r>
        <w:rPr>
          <w:rFonts w:hint="eastAsia"/>
        </w:rPr>
        <w:t>到目前为止，我们</w:t>
      </w:r>
      <w:r w:rsidRPr="008D6F73">
        <w:rPr>
          <w:rFonts w:hint="eastAsia"/>
        </w:rPr>
        <w:t>已经使用了</w:t>
      </w:r>
      <w:r w:rsidRPr="008D6F73">
        <w:rPr>
          <w:rFonts w:hint="eastAsia"/>
        </w:rPr>
        <w:t>RDD</w:t>
      </w:r>
      <w:r w:rsidRPr="008D6F73">
        <w:rPr>
          <w:rFonts w:hint="eastAsia"/>
        </w:rPr>
        <w:t>，其中每行代表一个值，例如整数或字符串。在许多用例中，需要按某个键</w:t>
      </w:r>
      <w:r w:rsidR="00D10609" w:rsidRPr="008D6F73">
        <w:rPr>
          <w:rFonts w:hint="eastAsia"/>
        </w:rPr>
        <w:t>进行分组</w:t>
      </w:r>
      <w:r w:rsidR="00D10609">
        <w:rPr>
          <w:rFonts w:hint="eastAsia"/>
        </w:rPr>
        <w:t>或聚合、联结</w:t>
      </w:r>
      <w:r w:rsidRPr="008D6F73">
        <w:rPr>
          <w:rFonts w:hint="eastAsia"/>
        </w:rPr>
        <w:t>两个</w:t>
      </w:r>
      <w:r w:rsidRPr="008D6F73">
        <w:rPr>
          <w:rFonts w:hint="eastAsia"/>
        </w:rPr>
        <w:t>RDD</w:t>
      </w:r>
      <w:r w:rsidRPr="008D6F73">
        <w:rPr>
          <w:rFonts w:hint="eastAsia"/>
        </w:rPr>
        <w:t>。</w:t>
      </w:r>
      <w:r w:rsidR="005305DB" w:rsidRPr="004919B2">
        <w:rPr>
          <w:rFonts w:hint="eastAsia"/>
        </w:rPr>
        <w:t>现在来看一下另一个</w:t>
      </w:r>
      <w:r w:rsidR="005305DB" w:rsidRPr="004919B2">
        <w:rPr>
          <w:rFonts w:hint="eastAsia"/>
        </w:rPr>
        <w:t>RDD</w:t>
      </w:r>
      <w:r w:rsidR="005305DB" w:rsidRPr="004919B2">
        <w:rPr>
          <w:rFonts w:hint="eastAsia"/>
        </w:rPr>
        <w:t>类型：键值对</w:t>
      </w:r>
      <w:r w:rsidR="005305DB" w:rsidRPr="004919B2">
        <w:rPr>
          <w:rFonts w:hint="eastAsia"/>
        </w:rPr>
        <w:t>RDD</w:t>
      </w:r>
      <w:r w:rsidR="00562EC5">
        <w:rPr>
          <w:rFonts w:hint="eastAsia"/>
        </w:rPr>
        <w:t>。键值对的数据格式</w:t>
      </w:r>
      <w:r w:rsidR="005305DB" w:rsidRPr="004919B2">
        <w:rPr>
          <w:rFonts w:hint="eastAsia"/>
        </w:rPr>
        <w:t>可以在多种编程语言中找到。它是一组数据类型，由一组带有一组关联值的键标识符组成。使用分布式数据时，将数据组织成键值对是有用的，因为它允许在网络上聚合数据或重新组合数据。与</w:t>
      </w:r>
      <w:r w:rsidR="005305DB" w:rsidRPr="004919B2">
        <w:rPr>
          <w:rFonts w:hint="eastAsia"/>
        </w:rPr>
        <w:t>MapReduce</w:t>
      </w:r>
      <w:r w:rsidR="005305DB" w:rsidRPr="004919B2">
        <w:rPr>
          <w:rFonts w:hint="eastAsia"/>
        </w:rPr>
        <w:t>类似，</w:t>
      </w:r>
      <w:r w:rsidR="005305DB" w:rsidRPr="004919B2">
        <w:rPr>
          <w:rFonts w:hint="eastAsia"/>
        </w:rPr>
        <w:t>Spark</w:t>
      </w:r>
      <w:r w:rsidR="004C30FC" w:rsidRPr="004919B2">
        <w:rPr>
          <w:rFonts w:hint="eastAsia"/>
        </w:rPr>
        <w:t>以</w:t>
      </w:r>
      <w:r w:rsidR="005305DB" w:rsidRPr="004919B2">
        <w:rPr>
          <w:rFonts w:hint="eastAsia"/>
        </w:rPr>
        <w:t>RDD</w:t>
      </w:r>
      <w:r w:rsidR="005305DB" w:rsidRPr="004919B2">
        <w:rPr>
          <w:rFonts w:hint="eastAsia"/>
        </w:rPr>
        <w:t>的形式支持键值对</w:t>
      </w:r>
      <w:r w:rsidR="0061069C">
        <w:rPr>
          <w:rFonts w:hint="eastAsia"/>
        </w:rPr>
        <w:t>数据格式</w:t>
      </w:r>
      <w:r w:rsidR="005305DB" w:rsidRPr="004919B2">
        <w:rPr>
          <w:rFonts w:hint="eastAsia"/>
        </w:rPr>
        <w:t>。</w:t>
      </w:r>
    </w:p>
    <w:p w14:paraId="5EF2758F" w14:textId="77D9F3C9" w:rsidR="005305DB" w:rsidRPr="004919B2" w:rsidRDefault="005305DB" w:rsidP="004919B2">
      <w:pPr>
        <w:ind w:firstLine="420"/>
      </w:pPr>
      <w:r w:rsidRPr="004919B2">
        <w:rPr>
          <w:rFonts w:hint="eastAsia"/>
        </w:rPr>
        <w:t>在</w:t>
      </w:r>
      <w:r w:rsidRPr="004919B2">
        <w:rPr>
          <w:rFonts w:hint="eastAsia"/>
        </w:rPr>
        <w:t>Scala</w:t>
      </w:r>
      <w:r w:rsidRPr="004919B2">
        <w:rPr>
          <w:rFonts w:hint="eastAsia"/>
        </w:rPr>
        <w:t>语言中，</w:t>
      </w:r>
      <w:r w:rsidRPr="004919B2">
        <w:rPr>
          <w:rFonts w:hint="eastAsia"/>
        </w:rPr>
        <w:t>Spark</w:t>
      </w:r>
      <w:r w:rsidRPr="004919B2">
        <w:rPr>
          <w:rFonts w:hint="eastAsia"/>
        </w:rPr>
        <w:t>键值对</w:t>
      </w:r>
      <w:r w:rsidR="00F53914">
        <w:rPr>
          <w:rFonts w:hint="eastAsia"/>
        </w:rPr>
        <w:t>RDD</w:t>
      </w:r>
      <w:r w:rsidRPr="004919B2">
        <w:rPr>
          <w:rFonts w:hint="eastAsia"/>
        </w:rPr>
        <w:t>的表示是二维元组。键值对</w:t>
      </w:r>
      <w:r w:rsidRPr="004919B2">
        <w:rPr>
          <w:rFonts w:hint="eastAsia"/>
        </w:rPr>
        <w:t>RDD</w:t>
      </w:r>
      <w:r w:rsidRPr="004919B2">
        <w:rPr>
          <w:rFonts w:hint="eastAsia"/>
        </w:rPr>
        <w:t>在许多</w:t>
      </w:r>
      <w:r w:rsidRPr="004919B2">
        <w:rPr>
          <w:rFonts w:hint="eastAsia"/>
        </w:rPr>
        <w:t>Spark</w:t>
      </w:r>
      <w:r w:rsidRPr="004919B2">
        <w:rPr>
          <w:rFonts w:hint="eastAsia"/>
        </w:rPr>
        <w:t>程序中使用。当想要</w:t>
      </w:r>
      <w:r w:rsidR="00201389" w:rsidRPr="004919B2">
        <w:rPr>
          <w:rFonts w:hint="eastAsia"/>
        </w:rPr>
        <w:t>在分布式系统中进行值聚合</w:t>
      </w:r>
      <w:r w:rsidR="00E45180" w:rsidRPr="004919B2">
        <w:rPr>
          <w:rFonts w:hint="eastAsia"/>
        </w:rPr>
        <w:t>或重新组合时，</w:t>
      </w:r>
      <w:r w:rsidR="00201389" w:rsidRPr="004919B2">
        <w:rPr>
          <w:rFonts w:hint="eastAsia"/>
        </w:rPr>
        <w:t>需要通过其中的键进行索引，</w:t>
      </w:r>
      <w:r w:rsidR="00E55996">
        <w:rPr>
          <w:rFonts w:hint="eastAsia"/>
        </w:rPr>
        <w:t>例如</w:t>
      </w:r>
      <w:r w:rsidR="00ED3DD1" w:rsidRPr="00ED3DD1">
        <w:rPr>
          <w:rFonts w:hint="eastAsia"/>
        </w:rPr>
        <w:t>有一个包含城市级别人口的数据集，并且想要在州级别汇总</w:t>
      </w:r>
      <w:r w:rsidR="0044629D">
        <w:rPr>
          <w:rFonts w:hint="eastAsia"/>
        </w:rPr>
        <w:t>，那么</w:t>
      </w:r>
      <w:r w:rsidR="00ED3DD1">
        <w:rPr>
          <w:rFonts w:hint="eastAsia"/>
        </w:rPr>
        <w:t>需要按州对这些行进行分组，并对每个州所有城市的人口求和</w:t>
      </w:r>
      <w:r w:rsidR="00E45180" w:rsidRPr="004919B2">
        <w:rPr>
          <w:rFonts w:hint="eastAsia"/>
        </w:rPr>
        <w:t>；</w:t>
      </w:r>
      <w:r w:rsidRPr="004919B2">
        <w:rPr>
          <w:rFonts w:hint="eastAsia"/>
        </w:rPr>
        <w:t>另一个例子是提取</w:t>
      </w:r>
      <w:r w:rsidR="00E45180" w:rsidRPr="004919B2">
        <w:rPr>
          <w:rFonts w:hint="eastAsia"/>
        </w:rPr>
        <w:t>客户标识作为键</w:t>
      </w:r>
      <w:r w:rsidRPr="004919B2">
        <w:rPr>
          <w:rFonts w:hint="eastAsia"/>
        </w:rPr>
        <w:t>，以查看所有客户的订单。</w:t>
      </w:r>
      <w:r w:rsidR="00FB2472" w:rsidRPr="00FB2472">
        <w:rPr>
          <w:rFonts w:hint="eastAsia"/>
        </w:rPr>
        <w:t>要</w:t>
      </w:r>
      <w:r w:rsidR="00BF5BDF">
        <w:rPr>
          <w:rFonts w:hint="eastAsia"/>
        </w:rPr>
        <w:t>想满足</w:t>
      </w:r>
      <w:r w:rsidR="00FB2472" w:rsidRPr="00FB2472">
        <w:rPr>
          <w:rFonts w:hint="eastAsia"/>
        </w:rPr>
        <w:t>键值对</w:t>
      </w:r>
      <w:r w:rsidR="00FB2472" w:rsidRPr="00FB2472">
        <w:rPr>
          <w:rFonts w:hint="eastAsia"/>
        </w:rPr>
        <w:t>RDD</w:t>
      </w:r>
      <w:r w:rsidR="00FB2472" w:rsidRPr="00FB2472">
        <w:rPr>
          <w:rFonts w:hint="eastAsia"/>
        </w:rPr>
        <w:t>的</w:t>
      </w:r>
      <w:r w:rsidR="00BF5BDF">
        <w:rPr>
          <w:rFonts w:hint="eastAsia"/>
        </w:rPr>
        <w:t>要求</w:t>
      </w:r>
      <w:r w:rsidR="00FB2472" w:rsidRPr="00FB2472">
        <w:rPr>
          <w:rFonts w:hint="eastAsia"/>
        </w:rPr>
        <w:t>，每一行必须包含一个元组，其中第一个元素代表键，第二个元素代表值。键和值的类型可以是简单的类型，例如整数或字符串，也可以是复杂的类型，例如对象或值的集合或另一个元组。</w:t>
      </w:r>
      <w:r w:rsidR="00BF5BDF">
        <w:rPr>
          <w:rFonts w:hint="eastAsia"/>
        </w:rPr>
        <w:t>键值对</w:t>
      </w:r>
      <w:r w:rsidR="00BF5BDF">
        <w:rPr>
          <w:rFonts w:hint="eastAsia"/>
        </w:rPr>
        <w:t>RDD</w:t>
      </w:r>
      <w:r w:rsidR="00FB2472" w:rsidRPr="00FB2472">
        <w:rPr>
          <w:rFonts w:hint="eastAsia"/>
        </w:rPr>
        <w:t>带有一组</w:t>
      </w:r>
      <w:r w:rsidR="00FB2472" w:rsidRPr="00FB2472">
        <w:rPr>
          <w:rFonts w:hint="eastAsia"/>
        </w:rPr>
        <w:t>API</w:t>
      </w:r>
      <w:r w:rsidR="00BF5BDF">
        <w:rPr>
          <w:rFonts w:hint="eastAsia"/>
        </w:rPr>
        <w:t>，</w:t>
      </w:r>
      <w:r w:rsidR="00FB2472" w:rsidRPr="00FB2472">
        <w:rPr>
          <w:rFonts w:hint="eastAsia"/>
        </w:rPr>
        <w:t>可以</w:t>
      </w:r>
      <w:r w:rsidR="007B6504">
        <w:rPr>
          <w:rFonts w:hint="eastAsia"/>
        </w:rPr>
        <w:t>围绕键执行常规操作，例如分组、</w:t>
      </w:r>
      <w:r w:rsidR="00FB2472" w:rsidRPr="00FB2472">
        <w:rPr>
          <w:rFonts w:hint="eastAsia"/>
        </w:rPr>
        <w:t>聚合和联接。</w:t>
      </w:r>
    </w:p>
    <w:p w14:paraId="17C43479" w14:textId="77777777" w:rsidR="00202474" w:rsidRDefault="00202474" w:rsidP="00202474">
      <w:pPr>
        <w:pStyle w:val="a7"/>
      </w:pPr>
      <w:r>
        <w:t>scala&gt; val rdd = sc.parallelize(List("Spark","is","an", "amazing", "piece", "of","technology"))</w:t>
      </w:r>
    </w:p>
    <w:p w14:paraId="5D1DC21F" w14:textId="77777777" w:rsidR="00202474" w:rsidRDefault="00202474" w:rsidP="00202474">
      <w:pPr>
        <w:pStyle w:val="a7"/>
      </w:pPr>
      <w:r>
        <w:t>rdd: org.apache.spark.rdd.RDD[String] = ParallelCollectionRDD[0] at parallelize at &lt;console&gt;:24</w:t>
      </w:r>
    </w:p>
    <w:p w14:paraId="59AD19FE" w14:textId="77777777" w:rsidR="00202474" w:rsidRDefault="00202474" w:rsidP="00202474">
      <w:pPr>
        <w:pStyle w:val="a7"/>
      </w:pPr>
    </w:p>
    <w:p w14:paraId="60CB1357" w14:textId="77777777" w:rsidR="00202474" w:rsidRDefault="00202474" w:rsidP="00202474">
      <w:pPr>
        <w:pStyle w:val="a7"/>
      </w:pPr>
      <w:r>
        <w:t>scala&gt; val pairRDD = rdd.map(w =&gt; (w.length,w))</w:t>
      </w:r>
    </w:p>
    <w:p w14:paraId="69B1EA49" w14:textId="77777777" w:rsidR="00202474" w:rsidRDefault="00202474" w:rsidP="00202474">
      <w:pPr>
        <w:pStyle w:val="a7"/>
      </w:pPr>
      <w:r>
        <w:t>pairRDD: org.apache.spark.rdd.RDD[(Int, String)] = MapPartitionsRDD[1] at map at &lt;console&gt;:25</w:t>
      </w:r>
    </w:p>
    <w:p w14:paraId="6975F21F" w14:textId="77777777" w:rsidR="00202474" w:rsidRDefault="00202474" w:rsidP="00202474">
      <w:pPr>
        <w:pStyle w:val="a7"/>
      </w:pPr>
    </w:p>
    <w:p w14:paraId="6CD675E9" w14:textId="77777777" w:rsidR="00202474" w:rsidRDefault="00202474" w:rsidP="00202474">
      <w:pPr>
        <w:pStyle w:val="a7"/>
      </w:pPr>
      <w:r>
        <w:t>scala&gt; pairRDD.collect().foreach(println)</w:t>
      </w:r>
    </w:p>
    <w:p w14:paraId="7A766600" w14:textId="77777777" w:rsidR="00202474" w:rsidRDefault="00202474" w:rsidP="00202474">
      <w:pPr>
        <w:pStyle w:val="a7"/>
      </w:pPr>
      <w:r>
        <w:t>(5,Spark)</w:t>
      </w:r>
    </w:p>
    <w:p w14:paraId="2B33FFAB" w14:textId="77777777" w:rsidR="00202474" w:rsidRDefault="00202474" w:rsidP="00202474">
      <w:pPr>
        <w:pStyle w:val="a7"/>
      </w:pPr>
      <w:r>
        <w:t>(2,is)</w:t>
      </w:r>
    </w:p>
    <w:p w14:paraId="04E40BBB" w14:textId="77777777" w:rsidR="00202474" w:rsidRDefault="00202474" w:rsidP="00202474">
      <w:pPr>
        <w:pStyle w:val="a7"/>
      </w:pPr>
      <w:r>
        <w:t>(2,an)</w:t>
      </w:r>
    </w:p>
    <w:p w14:paraId="3BA2B8C9" w14:textId="77777777" w:rsidR="00202474" w:rsidRDefault="00202474" w:rsidP="00202474">
      <w:pPr>
        <w:pStyle w:val="a7"/>
      </w:pPr>
      <w:r>
        <w:t>(7,amazing)</w:t>
      </w:r>
    </w:p>
    <w:p w14:paraId="6C97C52B" w14:textId="77777777" w:rsidR="00202474" w:rsidRDefault="00202474" w:rsidP="00202474">
      <w:pPr>
        <w:pStyle w:val="a7"/>
      </w:pPr>
      <w:r>
        <w:t>(5,piece)</w:t>
      </w:r>
    </w:p>
    <w:p w14:paraId="1573EDC6" w14:textId="77777777" w:rsidR="00202474" w:rsidRDefault="00202474" w:rsidP="00202474">
      <w:pPr>
        <w:pStyle w:val="a7"/>
      </w:pPr>
      <w:r>
        <w:t>(2,of)</w:t>
      </w:r>
    </w:p>
    <w:p w14:paraId="641D6CAC" w14:textId="1B756ED1" w:rsidR="005305DB" w:rsidRDefault="00202474" w:rsidP="00202474">
      <w:pPr>
        <w:pStyle w:val="a7"/>
      </w:pPr>
      <w:r>
        <w:t>(10,technology)</w:t>
      </w:r>
    </w:p>
    <w:p w14:paraId="4D0D6C97" w14:textId="065820B3" w:rsidR="002862F9" w:rsidRDefault="002862F9" w:rsidP="002862F9">
      <w:pPr>
        <w:pStyle w:val="Caption"/>
      </w:pPr>
      <w:r>
        <w:rPr>
          <w:rFonts w:hint="eastAsia"/>
        </w:rPr>
        <w:lastRenderedPageBreak/>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w:t>
      </w:r>
      <w:r w:rsidR="003E7B5C">
        <w:fldChar w:fldCharType="end"/>
      </w:r>
    </w:p>
    <w:p w14:paraId="2632D0AC" w14:textId="3901A214" w:rsidR="00BD6DE9" w:rsidRPr="004919B2" w:rsidRDefault="006D6B86" w:rsidP="004919B2">
      <w:pPr>
        <w:ind w:firstLine="420"/>
      </w:pPr>
      <w:r>
        <w:rPr>
          <w:rFonts w:hint="eastAsia"/>
        </w:rPr>
        <w:t>上面的代码</w:t>
      </w:r>
      <w:r w:rsidR="00061452">
        <w:rPr>
          <w:rFonts w:hint="eastAsia"/>
        </w:rPr>
        <w:t>创建了键值对</w:t>
      </w:r>
      <w:r w:rsidR="00061452">
        <w:rPr>
          <w:rFonts w:hint="eastAsia"/>
        </w:rPr>
        <w:t>RDD</w:t>
      </w:r>
      <w:r w:rsidR="00061452">
        <w:rPr>
          <w:rFonts w:hint="eastAsia"/>
        </w:rPr>
        <w:t>，</w:t>
      </w:r>
      <w:r w:rsidRPr="006D6B86">
        <w:rPr>
          <w:rFonts w:hint="eastAsia"/>
        </w:rPr>
        <w:t>每一行</w:t>
      </w:r>
      <w:r w:rsidR="00061452">
        <w:rPr>
          <w:rFonts w:hint="eastAsia"/>
        </w:rPr>
        <w:t>为</w:t>
      </w:r>
      <w:r w:rsidRPr="006D6B86">
        <w:rPr>
          <w:rFonts w:hint="eastAsia"/>
        </w:rPr>
        <w:t>一个元组，其中键是长度，值是单词。它们被包裹在一对括号内。</w:t>
      </w:r>
      <w:r w:rsidR="00061452">
        <w:rPr>
          <w:rFonts w:hint="eastAsia"/>
        </w:rPr>
        <w:t>一旦以这种方式排列了每一行，我们</w:t>
      </w:r>
      <w:r w:rsidRPr="006D6B86">
        <w:rPr>
          <w:rFonts w:hint="eastAsia"/>
        </w:rPr>
        <w:t>就可以通过按键分组轻松发现长度相同的单词。</w:t>
      </w:r>
      <w:r w:rsidR="00EC784D" w:rsidRPr="00FB2472">
        <w:rPr>
          <w:rFonts w:hint="eastAsia"/>
        </w:rPr>
        <w:t>以下各节</w:t>
      </w:r>
      <w:r w:rsidR="00EC784D">
        <w:rPr>
          <w:rFonts w:hint="eastAsia"/>
        </w:rPr>
        <w:t>将</w:t>
      </w:r>
      <w:r w:rsidR="00EC784D" w:rsidRPr="00FB2472">
        <w:rPr>
          <w:rFonts w:hint="eastAsia"/>
        </w:rPr>
        <w:t>介绍如何创建键值对</w:t>
      </w:r>
      <w:r w:rsidR="00EC784D" w:rsidRPr="00FB2472">
        <w:rPr>
          <w:rFonts w:hint="eastAsia"/>
        </w:rPr>
        <w:t>RDD</w:t>
      </w:r>
      <w:r w:rsidR="00EC784D" w:rsidRPr="00FB2472">
        <w:rPr>
          <w:rFonts w:hint="eastAsia"/>
        </w:rPr>
        <w:t>，以及如何使用关联的转换和操作。</w:t>
      </w:r>
    </w:p>
    <w:p w14:paraId="24D0A0A8" w14:textId="2C963289" w:rsidR="001F3941" w:rsidRDefault="001F3941" w:rsidP="00760855">
      <w:pPr>
        <w:pStyle w:val="Heading3"/>
      </w:pPr>
      <w:r>
        <w:rPr>
          <w:rFonts w:hint="eastAsia"/>
        </w:rPr>
        <w:t>创建</w:t>
      </w:r>
    </w:p>
    <w:p w14:paraId="60EA3AF7" w14:textId="77777777" w:rsidR="00B26383" w:rsidRPr="004919B2" w:rsidRDefault="00B26383" w:rsidP="00B26383">
      <w:pPr>
        <w:ind w:firstLine="420"/>
      </w:pPr>
      <w:r w:rsidRPr="004919B2">
        <w:rPr>
          <w:rFonts w:hint="eastAsia"/>
        </w:rPr>
        <w:t>现在将看看怎样创建键值对。创建键值对最常的方法包括：使用已经存在的非键值对；或加载特定数据时也可以获得键值对，有很多数据格式将被创建为键值对；另一种方法是通过内存中的集合创建键值对。</w:t>
      </w:r>
    </w:p>
    <w:p w14:paraId="3D988000" w14:textId="66E46AD3" w:rsidR="00BE0942" w:rsidRPr="00BE0942" w:rsidRDefault="0018590F" w:rsidP="00A850FB">
      <w:pPr>
        <w:ind w:firstLine="420"/>
      </w:pPr>
      <w:r w:rsidRPr="004919B2">
        <w:rPr>
          <w:rFonts w:hint="eastAsia"/>
        </w:rPr>
        <w:t>虽然大多数</w:t>
      </w:r>
      <w:r w:rsidRPr="004919B2">
        <w:rPr>
          <w:rFonts w:hint="eastAsia"/>
        </w:rPr>
        <w:t>Spark</w:t>
      </w:r>
      <w:r w:rsidRPr="004919B2">
        <w:rPr>
          <w:rFonts w:hint="eastAsia"/>
        </w:rPr>
        <w:t>操作适用于包含任何类型对象的</w:t>
      </w:r>
      <w:r w:rsidRPr="004919B2">
        <w:rPr>
          <w:rFonts w:hint="eastAsia"/>
        </w:rPr>
        <w:t>RDD</w:t>
      </w:r>
      <w:r w:rsidRPr="004919B2">
        <w:rPr>
          <w:rFonts w:hint="eastAsia"/>
        </w:rPr>
        <w:t>，但是几个特殊操作只能在键值对的</w:t>
      </w:r>
      <w:r w:rsidRPr="004919B2">
        <w:rPr>
          <w:rFonts w:hint="eastAsia"/>
        </w:rPr>
        <w:t>RDD</w:t>
      </w:r>
      <w:r w:rsidR="0077046C" w:rsidRPr="004919B2">
        <w:rPr>
          <w:rFonts w:hint="eastAsia"/>
        </w:rPr>
        <w:t>上使用</w:t>
      </w:r>
      <w:r w:rsidR="00045D9D" w:rsidRPr="004919B2">
        <w:rPr>
          <w:rFonts w:hint="eastAsia"/>
        </w:rPr>
        <w:t>，例如按键分组或聚合元素，这些操作都需要进行</w:t>
      </w:r>
      <w:r w:rsidR="0077046C" w:rsidRPr="004919B2">
        <w:rPr>
          <w:rFonts w:hint="eastAsia"/>
        </w:rPr>
        <w:t>分布式</w:t>
      </w:r>
      <w:r w:rsidR="00F53914">
        <w:rPr>
          <w:rFonts w:hint="eastAsia"/>
        </w:rPr>
        <w:t>洗牌</w:t>
      </w:r>
      <w:r w:rsidR="0038700A" w:rsidRPr="004919B2">
        <w:rPr>
          <w:rFonts w:hint="eastAsia"/>
        </w:rPr>
        <w:t>。</w:t>
      </w:r>
      <w:r w:rsidR="0077046C" w:rsidRPr="004919B2">
        <w:rPr>
          <w:rFonts w:hint="eastAsia"/>
        </w:rPr>
        <w:t>在</w:t>
      </w:r>
      <w:r w:rsidR="0077046C" w:rsidRPr="004919B2">
        <w:rPr>
          <w:rFonts w:hint="eastAsia"/>
        </w:rPr>
        <w:t>Scala</w:t>
      </w:r>
      <w:r w:rsidR="001C3F68" w:rsidRPr="004919B2">
        <w:rPr>
          <w:rFonts w:hint="eastAsia"/>
        </w:rPr>
        <w:t>语言</w:t>
      </w:r>
      <w:r w:rsidR="0077046C" w:rsidRPr="004919B2">
        <w:rPr>
          <w:rFonts w:hint="eastAsia"/>
        </w:rPr>
        <w:t>中，这些操作可以在包含</w:t>
      </w:r>
      <w:r w:rsidR="003F6C63" w:rsidRPr="004919B2">
        <w:t>Tuple2</w:t>
      </w:r>
      <w:r w:rsidR="0077046C" w:rsidRPr="004919B2">
        <w:rPr>
          <w:rFonts w:hint="eastAsia"/>
        </w:rPr>
        <w:t>对象的</w:t>
      </w:r>
      <w:r w:rsidR="0077046C" w:rsidRPr="004919B2">
        <w:rPr>
          <w:rFonts w:hint="eastAsia"/>
        </w:rPr>
        <w:t>RDD</w:t>
      </w:r>
      <w:r w:rsidR="00D30312" w:rsidRPr="004919B2">
        <w:rPr>
          <w:rFonts w:hint="eastAsia"/>
        </w:rPr>
        <w:t>上</w:t>
      </w:r>
      <w:r w:rsidR="0077046C" w:rsidRPr="004919B2">
        <w:rPr>
          <w:rFonts w:hint="eastAsia"/>
        </w:rPr>
        <w:t>自动</w:t>
      </w:r>
      <w:r w:rsidR="003F6C63" w:rsidRPr="004919B2">
        <w:rPr>
          <w:rFonts w:hint="eastAsia"/>
        </w:rPr>
        <w:t>可</w:t>
      </w:r>
      <w:r w:rsidR="0077046C" w:rsidRPr="004919B2">
        <w:rPr>
          <w:rFonts w:hint="eastAsia"/>
        </w:rPr>
        <w:t>用。键值对操作在</w:t>
      </w:r>
      <w:r w:rsidR="0077046C" w:rsidRPr="004919B2">
        <w:rPr>
          <w:rFonts w:hint="eastAsia"/>
        </w:rPr>
        <w:t>PairRDDFunctions</w:t>
      </w:r>
      <w:r w:rsidR="0077046C" w:rsidRPr="004919B2">
        <w:rPr>
          <w:rFonts w:hint="eastAsia"/>
        </w:rPr>
        <w:t>类中，自动</w:t>
      </w:r>
      <w:r w:rsidR="00A77EF2" w:rsidRPr="004919B2">
        <w:rPr>
          <w:rFonts w:hint="eastAsia"/>
        </w:rPr>
        <w:t>封</w:t>
      </w:r>
      <w:r w:rsidR="0077046C" w:rsidRPr="004919B2">
        <w:rPr>
          <w:rFonts w:hint="eastAsia"/>
        </w:rPr>
        <w:t>装在</w:t>
      </w:r>
      <w:r w:rsidR="003F6C63" w:rsidRPr="004919B2">
        <w:rPr>
          <w:rFonts w:hint="eastAsia"/>
        </w:rPr>
        <w:t>元组</w:t>
      </w:r>
      <w:r w:rsidR="0077046C" w:rsidRPr="004919B2">
        <w:rPr>
          <w:rFonts w:hint="eastAsia"/>
        </w:rPr>
        <w:t>RDD</w:t>
      </w:r>
      <w:r w:rsidR="0077046C" w:rsidRPr="004919B2">
        <w:rPr>
          <w:rFonts w:hint="eastAsia"/>
        </w:rPr>
        <w:t>上。</w:t>
      </w:r>
      <w:r w:rsidR="00BE0942">
        <w:rPr>
          <w:rFonts w:hint="eastAsia"/>
        </w:rPr>
        <w:t>键值对</w:t>
      </w:r>
      <w:r w:rsidR="00BE0942" w:rsidRPr="00BE0942">
        <w:rPr>
          <w:rFonts w:hint="eastAsia"/>
        </w:rPr>
        <w:t>RDD</w:t>
      </w:r>
      <w:r w:rsidR="00BE0942" w:rsidRPr="00BE0942">
        <w:rPr>
          <w:rFonts w:hint="eastAsia"/>
        </w:rPr>
        <w:t>中的键和值可以是标量值或复杂值，可以是对象，对象集合或另一个元组。</w:t>
      </w:r>
      <w:r w:rsidR="00A850FB" w:rsidRPr="00A850FB">
        <w:rPr>
          <w:rFonts w:hint="eastAsia"/>
        </w:rPr>
        <w:t>当使用自定义对象作为</w:t>
      </w:r>
      <w:r w:rsidR="00A850FB">
        <w:rPr>
          <w:rFonts w:hint="eastAsia"/>
        </w:rPr>
        <w:t>键值对</w:t>
      </w:r>
      <w:r w:rsidR="00A850FB">
        <w:rPr>
          <w:rFonts w:hint="eastAsia"/>
        </w:rPr>
        <w:t>R</w:t>
      </w:r>
      <w:r w:rsidR="00A850FB" w:rsidRPr="00A850FB">
        <w:rPr>
          <w:rFonts w:hint="eastAsia"/>
        </w:rPr>
        <w:t>DD</w:t>
      </w:r>
      <w:r w:rsidR="00A850FB" w:rsidRPr="00A850FB">
        <w:rPr>
          <w:rFonts w:hint="eastAsia"/>
        </w:rPr>
        <w:t>中的键时，该对象的类必须同时定义自定义的</w:t>
      </w:r>
      <w:r w:rsidR="00A850FB" w:rsidRPr="00A850FB">
        <w:rPr>
          <w:rFonts w:hint="eastAsia"/>
        </w:rPr>
        <w:t>equals</w:t>
      </w:r>
      <w:r w:rsidR="00A850FB">
        <w:rPr>
          <w:rFonts w:hint="eastAsia"/>
        </w:rPr>
        <w:t>()</w:t>
      </w:r>
      <w:r w:rsidR="00A850FB" w:rsidRPr="00A850FB">
        <w:rPr>
          <w:rFonts w:hint="eastAsia"/>
        </w:rPr>
        <w:t>和</w:t>
      </w:r>
      <w:r w:rsidR="00A850FB" w:rsidRPr="00A850FB">
        <w:rPr>
          <w:rFonts w:hint="eastAsia"/>
        </w:rPr>
        <w:t>hashCode</w:t>
      </w:r>
      <w:r w:rsidR="00A850FB">
        <w:rPr>
          <w:rFonts w:hint="eastAsia"/>
        </w:rPr>
        <w:t>()</w:t>
      </w:r>
      <w:r w:rsidR="00A850FB" w:rsidRPr="00A850FB">
        <w:rPr>
          <w:rFonts w:hint="eastAsia"/>
        </w:rPr>
        <w:t>方法。</w:t>
      </w:r>
    </w:p>
    <w:p w14:paraId="1A5AC58B" w14:textId="68B10185" w:rsidR="00B66CA1" w:rsidRPr="00493D06" w:rsidRDefault="004E79DB" w:rsidP="00EA326F">
      <w:pPr>
        <w:pStyle w:val="a2"/>
        <w:spacing w:before="156"/>
      </w:pPr>
      <w:r w:rsidRPr="00493D06">
        <w:rPr>
          <w:rFonts w:hint="eastAsia"/>
        </w:rPr>
        <w:t>语法解释</w:t>
      </w:r>
    </w:p>
    <w:p w14:paraId="4BD7FF3C" w14:textId="6A415CEF" w:rsidR="00A76ABE" w:rsidRDefault="00A76ABE" w:rsidP="008F1C7F">
      <w:pPr>
        <w:pStyle w:val="ab"/>
      </w:pPr>
      <w:r>
        <w:rPr>
          <w:rFonts w:hint="eastAsia"/>
        </w:rPr>
        <w:t>Scala</w:t>
      </w:r>
      <w:r>
        <w:rPr>
          <w:rFonts w:hint="eastAsia"/>
        </w:rPr>
        <w:t>元组结合件多个固定数量</w:t>
      </w:r>
      <w:r w:rsidR="006C086F">
        <w:rPr>
          <w:rFonts w:hint="eastAsia"/>
        </w:rPr>
        <w:t>的项目</w:t>
      </w:r>
      <w:r>
        <w:rPr>
          <w:rFonts w:hint="eastAsia"/>
        </w:rPr>
        <w:t>在一起，使它们可以被作为一个整体</w:t>
      </w:r>
      <w:r w:rsidR="006C086F">
        <w:rPr>
          <w:rFonts w:hint="eastAsia"/>
        </w:rPr>
        <w:t>传递</w:t>
      </w:r>
      <w:r>
        <w:rPr>
          <w:rFonts w:hint="eastAsia"/>
        </w:rPr>
        <w:t>。不像一个数组或列表，元组可以容纳不同类型的对象，但它们也是不可改变的。这里是一个元组持有整数</w:t>
      </w:r>
      <w:r w:rsidR="001C3F68">
        <w:rPr>
          <w:rFonts w:hint="eastAsia"/>
        </w:rPr>
        <w:t>、</w:t>
      </w:r>
      <w:r>
        <w:rPr>
          <w:rFonts w:hint="eastAsia"/>
        </w:rPr>
        <w:t>字符串和</w:t>
      </w:r>
      <w:r>
        <w:rPr>
          <w:rFonts w:hint="eastAsia"/>
        </w:rPr>
        <w:t>Console</w:t>
      </w:r>
      <w:r>
        <w:rPr>
          <w:rFonts w:hint="eastAsia"/>
        </w:rPr>
        <w:t>，如下的一个例子：</w:t>
      </w:r>
    </w:p>
    <w:p w14:paraId="3867716C" w14:textId="227E6ECC" w:rsidR="00A76ABE" w:rsidRDefault="00A76ABE" w:rsidP="00A76ABE">
      <w:pPr>
        <w:pStyle w:val="a7"/>
      </w:pPr>
      <w:r>
        <w:t>val t = (1, "hello", Console)</w:t>
      </w:r>
    </w:p>
    <w:p w14:paraId="676D5762" w14:textId="1B1A84FE"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w:t>
      </w:r>
      <w:r w:rsidR="003E7B5C">
        <w:fldChar w:fldCharType="end"/>
      </w:r>
    </w:p>
    <w:p w14:paraId="37664D4E" w14:textId="5A8D4AC6" w:rsidR="00A76ABE" w:rsidRPr="008F1C7F" w:rsidRDefault="00A76ABE" w:rsidP="008F1C7F">
      <w:pPr>
        <w:pStyle w:val="ab"/>
      </w:pPr>
      <w:r w:rsidRPr="008F1C7F">
        <w:rPr>
          <w:rFonts w:hint="eastAsia"/>
        </w:rPr>
        <w:t>这是语法</w:t>
      </w:r>
      <w:r w:rsidR="00083337">
        <w:rPr>
          <w:rFonts w:hint="eastAsia"/>
        </w:rPr>
        <w:t>方糖，是下面代码的简写方式</w:t>
      </w:r>
      <w:r w:rsidRPr="008F1C7F">
        <w:rPr>
          <w:rFonts w:hint="eastAsia"/>
        </w:rPr>
        <w:t>：</w:t>
      </w:r>
    </w:p>
    <w:p w14:paraId="6AB06FFE" w14:textId="3D99FD1A" w:rsidR="00A76ABE" w:rsidRDefault="00A76ABE" w:rsidP="00A76ABE">
      <w:pPr>
        <w:pStyle w:val="a7"/>
      </w:pPr>
      <w:r>
        <w:t>val t = new Tuple3(1, "hello", Console)</w:t>
      </w:r>
    </w:p>
    <w:p w14:paraId="578FA776" w14:textId="5073C5AE"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w:t>
      </w:r>
      <w:r w:rsidR="003E7B5C">
        <w:fldChar w:fldCharType="end"/>
      </w:r>
    </w:p>
    <w:p w14:paraId="3FE1BF92" w14:textId="664618DD" w:rsidR="00A76ABE" w:rsidRDefault="00A76ABE" w:rsidP="008F1C7F">
      <w:pPr>
        <w:pStyle w:val="ab"/>
      </w:pPr>
      <w:r>
        <w:rPr>
          <w:rFonts w:hint="eastAsia"/>
        </w:rPr>
        <w:t>一个元组的实际类型取决于它包含的元素和这些元素的类型</w:t>
      </w:r>
      <w:r w:rsidR="00083337">
        <w:rPr>
          <w:rFonts w:hint="eastAsia"/>
        </w:rPr>
        <w:t>和</w:t>
      </w:r>
      <w:r w:rsidR="00D55968">
        <w:rPr>
          <w:rFonts w:hint="eastAsia"/>
        </w:rPr>
        <w:t>数目。因此</w:t>
      </w:r>
      <w:r>
        <w:rPr>
          <w:rFonts w:hint="eastAsia"/>
        </w:rPr>
        <w:t>该类型</w:t>
      </w:r>
      <w:r>
        <w:rPr>
          <w:rFonts w:hint="eastAsia"/>
        </w:rPr>
        <w:t xml:space="preserve"> (99, "Luftballons") </w:t>
      </w:r>
      <w:r>
        <w:rPr>
          <w:rFonts w:hint="eastAsia"/>
        </w:rPr>
        <w:t>是</w:t>
      </w:r>
      <w:r>
        <w:rPr>
          <w:rFonts w:hint="eastAsia"/>
        </w:rPr>
        <w:t xml:space="preserve"> Tuple2[Int, String]</w:t>
      </w:r>
      <w:r w:rsidR="00083337">
        <w:rPr>
          <w:rFonts w:hint="eastAsia"/>
        </w:rPr>
        <w:t>；而</w:t>
      </w:r>
      <w:r>
        <w:rPr>
          <w:rFonts w:hint="eastAsia"/>
        </w:rPr>
        <w:t xml:space="preserve">('u', 'r', "the", 1, 4, "me") </w:t>
      </w:r>
      <w:r>
        <w:rPr>
          <w:rFonts w:hint="eastAsia"/>
        </w:rPr>
        <w:t>的类型是</w:t>
      </w:r>
      <w:r>
        <w:rPr>
          <w:rFonts w:hint="eastAsia"/>
        </w:rPr>
        <w:t xml:space="preserve"> Tuple6[Char, Char, String, Int, Int, String]</w:t>
      </w:r>
      <w:r w:rsidR="00083337">
        <w:rPr>
          <w:rFonts w:hint="eastAsia"/>
        </w:rPr>
        <w:t>。</w:t>
      </w:r>
      <w:r>
        <w:rPr>
          <w:rFonts w:hint="eastAsia"/>
        </w:rPr>
        <w:t>元组类型</w:t>
      </w:r>
      <w:r w:rsidR="00083337">
        <w:rPr>
          <w:rFonts w:hint="eastAsia"/>
        </w:rPr>
        <w:t>包括</w:t>
      </w:r>
      <w:r>
        <w:rPr>
          <w:rFonts w:hint="eastAsia"/>
        </w:rPr>
        <w:t>Tuple1</w:t>
      </w:r>
      <w:r w:rsidR="00083337">
        <w:rPr>
          <w:rFonts w:hint="eastAsia"/>
        </w:rPr>
        <w:t>、</w:t>
      </w:r>
      <w:r>
        <w:rPr>
          <w:rFonts w:hint="eastAsia"/>
        </w:rPr>
        <w:t>Tuple2</w:t>
      </w:r>
      <w:r w:rsidR="00083337">
        <w:rPr>
          <w:rFonts w:hint="eastAsia"/>
        </w:rPr>
        <w:t>、</w:t>
      </w:r>
      <w:r>
        <w:rPr>
          <w:rFonts w:hint="eastAsia"/>
        </w:rPr>
        <w:t>Tuple3</w:t>
      </w:r>
      <w:r>
        <w:rPr>
          <w:rFonts w:hint="eastAsia"/>
        </w:rPr>
        <w:t>等</w:t>
      </w:r>
      <w:r w:rsidR="00083337">
        <w:rPr>
          <w:rFonts w:hint="eastAsia"/>
        </w:rPr>
        <w:t>等，</w:t>
      </w:r>
      <w:r>
        <w:rPr>
          <w:rFonts w:hint="eastAsia"/>
        </w:rPr>
        <w:t>至少目前</w:t>
      </w:r>
      <w:r w:rsidR="00083337">
        <w:rPr>
          <w:rFonts w:hint="eastAsia"/>
        </w:rPr>
        <w:t>的上限为</w:t>
      </w:r>
      <w:r>
        <w:rPr>
          <w:rFonts w:hint="eastAsia"/>
        </w:rPr>
        <w:t>22</w:t>
      </w:r>
      <w:r>
        <w:rPr>
          <w:rFonts w:hint="eastAsia"/>
        </w:rPr>
        <w:t>，如果需要更多，那么可以使用一个集合，而不是一个元组。对于每个</w:t>
      </w:r>
      <w:r>
        <w:rPr>
          <w:rFonts w:hint="eastAsia"/>
        </w:rPr>
        <w:t>TupleN</w:t>
      </w:r>
      <w:r>
        <w:rPr>
          <w:rFonts w:hint="eastAsia"/>
        </w:rPr>
        <w:t>类型，其中</w:t>
      </w:r>
      <w:r>
        <w:rPr>
          <w:rFonts w:hint="eastAsia"/>
        </w:rPr>
        <w:t>1&lt;= N &lt;= 22</w:t>
      </w:r>
      <w:r>
        <w:rPr>
          <w:rFonts w:hint="eastAsia"/>
        </w:rPr>
        <w:t>，</w:t>
      </w:r>
      <w:r>
        <w:rPr>
          <w:rFonts w:hint="eastAsia"/>
        </w:rPr>
        <w:t>Scala</w:t>
      </w:r>
      <w:r>
        <w:rPr>
          <w:rFonts w:hint="eastAsia"/>
        </w:rPr>
        <w:t>定义了许多元素的访问方法。</w:t>
      </w:r>
      <w:r w:rsidR="00083337">
        <w:rPr>
          <w:rFonts w:hint="eastAsia"/>
        </w:rPr>
        <w:t>假定</w:t>
      </w:r>
      <w:r w:rsidR="006A503E">
        <w:rPr>
          <w:rFonts w:hint="eastAsia"/>
        </w:rPr>
        <w:t>定义一个元组</w:t>
      </w:r>
      <w:r w:rsidR="00BA42B2">
        <w:rPr>
          <w:rFonts w:hint="eastAsia"/>
        </w:rPr>
        <w:t>t</w:t>
      </w:r>
      <w:r w:rsidR="006A503E">
        <w:rPr>
          <w:rFonts w:hint="eastAsia"/>
        </w:rPr>
        <w:t>为：</w:t>
      </w:r>
    </w:p>
    <w:p w14:paraId="726D899D" w14:textId="56459B8F" w:rsidR="00A76ABE" w:rsidRDefault="00A76ABE" w:rsidP="00A76ABE">
      <w:pPr>
        <w:pStyle w:val="a7"/>
      </w:pPr>
      <w:r>
        <w:t>val t = (4,3,2,1)</w:t>
      </w:r>
    </w:p>
    <w:p w14:paraId="476DA6F9" w14:textId="62A1DA55"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w:t>
      </w:r>
      <w:r w:rsidR="003E7B5C">
        <w:fldChar w:fldCharType="end"/>
      </w:r>
    </w:p>
    <w:p w14:paraId="6F454019" w14:textId="1DFF49B7" w:rsidR="00A76ABE" w:rsidRDefault="00A76ABE" w:rsidP="008F1C7F">
      <w:pPr>
        <w:pStyle w:val="ab"/>
      </w:pPr>
      <w:r>
        <w:rPr>
          <w:rFonts w:hint="eastAsia"/>
        </w:rPr>
        <w:t>要访问的元组</w:t>
      </w:r>
      <w:r>
        <w:rPr>
          <w:rFonts w:hint="eastAsia"/>
        </w:rPr>
        <w:t>t</w:t>
      </w:r>
      <w:r>
        <w:rPr>
          <w:rFonts w:hint="eastAsia"/>
        </w:rPr>
        <w:t>的元素，可以使用的方法</w:t>
      </w:r>
      <w:r>
        <w:rPr>
          <w:rFonts w:hint="eastAsia"/>
        </w:rPr>
        <w:t>t._1</w:t>
      </w:r>
      <w:r>
        <w:rPr>
          <w:rFonts w:hint="eastAsia"/>
        </w:rPr>
        <w:t>访问的第一个元素，</w:t>
      </w:r>
      <w:r>
        <w:rPr>
          <w:rFonts w:hint="eastAsia"/>
        </w:rPr>
        <w:t>t._2</w:t>
      </w:r>
      <w:r>
        <w:rPr>
          <w:rFonts w:hint="eastAsia"/>
        </w:rPr>
        <w:t>进入第二个，依此类推。例如，下面的表达式计算</w:t>
      </w:r>
      <w:r>
        <w:rPr>
          <w:rFonts w:hint="eastAsia"/>
        </w:rPr>
        <w:t>t</w:t>
      </w:r>
      <w:r>
        <w:rPr>
          <w:rFonts w:hint="eastAsia"/>
        </w:rPr>
        <w:t>的所有元素的总和：</w:t>
      </w:r>
    </w:p>
    <w:p w14:paraId="3D6FF182" w14:textId="0D541DBD" w:rsidR="003F34C8" w:rsidRDefault="00A76ABE" w:rsidP="00A76ABE">
      <w:pPr>
        <w:pStyle w:val="a7"/>
      </w:pPr>
      <w:r>
        <w:t>val sum = t._1 + t._2 + t._3 + t._4</w:t>
      </w:r>
    </w:p>
    <w:p w14:paraId="6F058910" w14:textId="5515544B"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w:t>
      </w:r>
      <w:r w:rsidR="003E7B5C">
        <w:fldChar w:fldCharType="end"/>
      </w:r>
    </w:p>
    <w:p w14:paraId="7F0F34A2" w14:textId="1BA285E0" w:rsidR="00947594" w:rsidRPr="004919B2" w:rsidRDefault="00DC0563" w:rsidP="004919B2">
      <w:pPr>
        <w:ind w:firstLine="420"/>
      </w:pPr>
      <w:r w:rsidRPr="004919B2">
        <w:rPr>
          <w:rFonts w:hint="eastAsia"/>
        </w:rPr>
        <w:t>存在</w:t>
      </w:r>
      <w:r w:rsidR="00686A54" w:rsidRPr="004919B2">
        <w:rPr>
          <w:rFonts w:hint="eastAsia"/>
        </w:rPr>
        <w:t>许多格式的</w:t>
      </w:r>
      <w:r w:rsidRPr="004919B2">
        <w:rPr>
          <w:rFonts w:hint="eastAsia"/>
        </w:rPr>
        <w:t>数据可以直接加载为键值对，</w:t>
      </w:r>
      <w:r w:rsidR="00EE4656" w:rsidRPr="004919B2">
        <w:rPr>
          <w:rFonts w:hint="eastAsia"/>
        </w:rPr>
        <w:t>例如</w:t>
      </w:r>
      <w:r w:rsidR="00135A81" w:rsidRPr="00135A81">
        <w:rPr>
          <w:rFonts w:hint="eastAsia"/>
        </w:rPr>
        <w:t>sequenceFile</w:t>
      </w:r>
      <w:r w:rsidR="00135A81" w:rsidRPr="00135A81">
        <w:rPr>
          <w:rFonts w:hint="eastAsia"/>
        </w:rPr>
        <w:t>文件是</w:t>
      </w:r>
      <w:r w:rsidR="00135A81" w:rsidRPr="00135A81">
        <w:rPr>
          <w:rFonts w:hint="eastAsia"/>
        </w:rPr>
        <w:t>Hadoop</w:t>
      </w:r>
      <w:r w:rsidR="00135A81" w:rsidRPr="00135A81">
        <w:rPr>
          <w:rFonts w:hint="eastAsia"/>
        </w:rPr>
        <w:t>用来存储二进制形式的</w:t>
      </w:r>
      <w:r w:rsidR="00135A81">
        <w:rPr>
          <w:rFonts w:hint="eastAsia"/>
        </w:rPr>
        <w:t>键值对</w:t>
      </w:r>
      <w:r w:rsidR="00135A81" w:rsidRPr="00135A81">
        <w:rPr>
          <w:rFonts w:hint="eastAsia"/>
        </w:rPr>
        <w:t>[Key,Value]</w:t>
      </w:r>
      <w:r w:rsidR="00135A81" w:rsidRPr="00135A81">
        <w:rPr>
          <w:rFonts w:hint="eastAsia"/>
        </w:rPr>
        <w:t>对而设计的一种平面文件</w:t>
      </w:r>
      <w:r w:rsidR="00135A81">
        <w:rPr>
          <w:rFonts w:hint="eastAsia"/>
        </w:rPr>
        <w:t>。</w:t>
      </w:r>
      <w:r w:rsidR="00947594" w:rsidRPr="004919B2">
        <w:rPr>
          <w:rFonts w:hint="eastAsia"/>
        </w:rPr>
        <w:t>在此示例中，</w:t>
      </w:r>
      <w:r w:rsidR="00947594" w:rsidRPr="004919B2">
        <w:rPr>
          <w:rFonts w:hint="eastAsia"/>
        </w:rPr>
        <w:t>SequenceFile</w:t>
      </w:r>
      <w:r w:rsidR="00016064">
        <w:rPr>
          <w:rFonts w:hint="eastAsia"/>
        </w:rPr>
        <w:t>由键值对</w:t>
      </w:r>
      <w:r w:rsidR="00016064">
        <w:rPr>
          <w:rFonts w:hint="eastAsia"/>
        </w:rPr>
        <w:t>(</w:t>
      </w:r>
      <w:r w:rsidR="00947594" w:rsidRPr="004919B2">
        <w:rPr>
          <w:rFonts w:hint="eastAsia"/>
        </w:rPr>
        <w:t>Category</w:t>
      </w:r>
      <w:r w:rsidR="00016064">
        <w:rPr>
          <w:rFonts w:hint="eastAsia"/>
        </w:rPr>
        <w:t>,</w:t>
      </w:r>
      <w:r w:rsidR="00947594" w:rsidRPr="004919B2">
        <w:rPr>
          <w:rFonts w:hint="eastAsia"/>
        </w:rPr>
        <w:t>1</w:t>
      </w:r>
      <w:r w:rsidR="00016064">
        <w:rPr>
          <w:rFonts w:hint="eastAsia"/>
        </w:rPr>
        <w:t>)</w:t>
      </w:r>
      <w:r w:rsidR="00947594" w:rsidRPr="004919B2">
        <w:rPr>
          <w:rFonts w:hint="eastAsia"/>
        </w:rPr>
        <w:t>组成</w:t>
      </w:r>
      <w:r w:rsidRPr="004919B2">
        <w:rPr>
          <w:rFonts w:hint="eastAsia"/>
        </w:rPr>
        <w:t>，</w:t>
      </w:r>
      <w:r w:rsidR="00947594" w:rsidRPr="004919B2">
        <w:rPr>
          <w:rFonts w:hint="eastAsia"/>
        </w:rPr>
        <w:t>当加载到</w:t>
      </w:r>
      <w:r w:rsidR="00947594" w:rsidRPr="004919B2">
        <w:rPr>
          <w:rFonts w:hint="eastAsia"/>
        </w:rPr>
        <w:t>Spark</w:t>
      </w:r>
      <w:r w:rsidR="00947594" w:rsidRPr="004919B2">
        <w:rPr>
          <w:rFonts w:hint="eastAsia"/>
        </w:rPr>
        <w:t>中时会产生</w:t>
      </w:r>
      <w:r w:rsidRPr="004919B2">
        <w:rPr>
          <w:rFonts w:hint="eastAsia"/>
        </w:rPr>
        <w:t>键值对</w:t>
      </w:r>
      <w:r w:rsidRPr="004919B2">
        <w:rPr>
          <w:rFonts w:hint="eastAsia"/>
        </w:rPr>
        <w:t>RDD</w:t>
      </w:r>
      <w:r w:rsidR="00875141" w:rsidRPr="004919B2">
        <w:rPr>
          <w:rFonts w:hint="eastAsia"/>
        </w:rPr>
        <w:t>，代码如下：</w:t>
      </w:r>
    </w:p>
    <w:p w14:paraId="79920968" w14:textId="46EDDC0C" w:rsidR="00C20365" w:rsidRDefault="00C20365" w:rsidP="00C20365">
      <w:pPr>
        <w:pStyle w:val="a7"/>
      </w:pPr>
      <w:r>
        <w:t>scala&gt; val data = sc.pa</w:t>
      </w:r>
      <w:r w:rsidR="0078224D">
        <w:t>rallelize(List(("key1", 1), ("Ke</w:t>
      </w:r>
      <w:r>
        <w:t>y2", 2), ("Key3", 2)))</w:t>
      </w:r>
    </w:p>
    <w:p w14:paraId="2C62D9EB" w14:textId="3802EC6B" w:rsidR="00C20365" w:rsidRDefault="00C20365" w:rsidP="003B0BAB">
      <w:pPr>
        <w:pStyle w:val="a7"/>
      </w:pPr>
      <w:r>
        <w:t>data: org.apache.spark.rdd.RDD[(String, Int)] = ParallelCollectionRDD[16] at parallelize at &lt;console&gt;:24</w:t>
      </w:r>
    </w:p>
    <w:p w14:paraId="674ED86C" w14:textId="0AF52D1C" w:rsidR="00C20365" w:rsidRDefault="00C20365" w:rsidP="00C20365">
      <w:pPr>
        <w:pStyle w:val="a7"/>
      </w:pPr>
      <w:r>
        <w:t>scala</w:t>
      </w:r>
      <w:r w:rsidR="0071319E">
        <w:t>&gt; data.saveAsSequenceFile("</w:t>
      </w:r>
      <w:r>
        <w:t>/data/seq-output")</w:t>
      </w:r>
    </w:p>
    <w:p w14:paraId="38C32E1B" w14:textId="7C3EA29D" w:rsidR="001A4041" w:rsidRPr="001A4041" w:rsidRDefault="001A4041" w:rsidP="001A4041">
      <w:pPr>
        <w:pStyle w:val="Caption"/>
      </w:pPr>
      <w:r>
        <w:rPr>
          <w:rFonts w:hint="eastAsia"/>
        </w:rPr>
        <w:lastRenderedPageBreak/>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9</w:t>
      </w:r>
      <w:r w:rsidR="003E7B5C">
        <w:fldChar w:fldCharType="end"/>
      </w:r>
    </w:p>
    <w:p w14:paraId="56D18F15" w14:textId="03763A43" w:rsidR="00C20365" w:rsidRPr="004919B2" w:rsidRDefault="003566EA" w:rsidP="004919B2">
      <w:pPr>
        <w:ind w:firstLine="420"/>
      </w:pPr>
      <w:r w:rsidRPr="004919B2">
        <w:rPr>
          <w:rFonts w:hint="eastAsia"/>
        </w:rPr>
        <w:t>SequenceFile</w:t>
      </w:r>
      <w:r w:rsidRPr="004919B2">
        <w:rPr>
          <w:rFonts w:hint="eastAsia"/>
        </w:rPr>
        <w:t>可以用于解决大量小文件问题，</w:t>
      </w:r>
      <w:r w:rsidRPr="004919B2">
        <w:rPr>
          <w:rFonts w:hint="eastAsia"/>
        </w:rPr>
        <w:t>SequenceFile</w:t>
      </w:r>
      <w:r w:rsidRPr="004919B2">
        <w:rPr>
          <w:rFonts w:hint="eastAsia"/>
        </w:rPr>
        <w:t>是</w:t>
      </w:r>
      <w:r w:rsidRPr="004919B2">
        <w:rPr>
          <w:rFonts w:hint="eastAsia"/>
        </w:rPr>
        <w:t>Hadoop API</w:t>
      </w:r>
      <w:r w:rsidRPr="004919B2">
        <w:rPr>
          <w:rFonts w:hint="eastAsia"/>
        </w:rPr>
        <w:t>提供的一种二进制文件支持</w:t>
      </w:r>
      <w:r w:rsidR="000E5341">
        <w:rPr>
          <w:rFonts w:hint="eastAsia"/>
        </w:rPr>
        <w:t>，</w:t>
      </w:r>
      <w:r w:rsidRPr="004919B2">
        <w:rPr>
          <w:rFonts w:hint="eastAsia"/>
        </w:rPr>
        <w:t>直接将键值对序列化到文件中，一般对小文件可以使用这种文件合并，即将文件名作为键，文件内容作为值序列化到大文件中</w:t>
      </w:r>
      <w:r w:rsidR="000E5341">
        <w:rPr>
          <w:rFonts w:hint="eastAsia"/>
        </w:rPr>
        <w:t>，</w:t>
      </w:r>
      <w:r w:rsidR="001E5256" w:rsidRPr="004919B2">
        <w:rPr>
          <w:rFonts w:hint="eastAsia"/>
        </w:rPr>
        <w:t>如下的代码是怎样读取</w:t>
      </w:r>
      <w:r w:rsidR="001E5256" w:rsidRPr="004919B2">
        <w:rPr>
          <w:rFonts w:hint="eastAsia"/>
        </w:rPr>
        <w:t>SequenceFile</w:t>
      </w:r>
      <w:r w:rsidR="001E5256" w:rsidRPr="004919B2">
        <w:rPr>
          <w:rFonts w:hint="eastAsia"/>
        </w:rPr>
        <w:t>：</w:t>
      </w:r>
    </w:p>
    <w:p w14:paraId="647BE4D3" w14:textId="77777777" w:rsidR="003B0BAB" w:rsidRDefault="003B0BAB" w:rsidP="003B0BAB">
      <w:pPr>
        <w:pStyle w:val="a7"/>
      </w:pPr>
      <w:r>
        <w:t>scala&gt; import org.apache.hadoop.io.{Text, IntWritable}</w:t>
      </w:r>
    </w:p>
    <w:p w14:paraId="000665F9" w14:textId="77777777" w:rsidR="003B0BAB" w:rsidRDefault="003B0BAB" w:rsidP="003B0BAB">
      <w:pPr>
        <w:pStyle w:val="a7"/>
      </w:pPr>
      <w:r>
        <w:t>import org.apache.hadoop.io.{Text, IntWritable}</w:t>
      </w:r>
    </w:p>
    <w:p w14:paraId="21D6E3C8" w14:textId="77777777" w:rsidR="001E5256" w:rsidRDefault="001E5256" w:rsidP="00C20365">
      <w:pPr>
        <w:pStyle w:val="a7"/>
      </w:pPr>
    </w:p>
    <w:p w14:paraId="08E7F197" w14:textId="44E398A4" w:rsidR="00C20365" w:rsidRDefault="00C20365" w:rsidP="00C20365">
      <w:pPr>
        <w:pStyle w:val="a7"/>
      </w:pPr>
      <w:r>
        <w:t>scala&gt; val result = sc.sequenc</w:t>
      </w:r>
      <w:r w:rsidR="009F1894">
        <w:t>eFile("/</w:t>
      </w:r>
      <w:r>
        <w:t>data/seq-output", classO</w:t>
      </w:r>
      <w:r w:rsidR="00286BCC">
        <w:t>f[Text], classOf[IntWritable]).</w:t>
      </w:r>
      <w:r>
        <w:t>map{case (x, y) =&gt; (x.toString, y.get())}</w:t>
      </w:r>
    </w:p>
    <w:p w14:paraId="452BD5A4" w14:textId="77777777" w:rsidR="00C20365" w:rsidRDefault="00C20365" w:rsidP="00C20365">
      <w:pPr>
        <w:pStyle w:val="a7"/>
      </w:pPr>
      <w:r>
        <w:t>result: org.apache.spark.rdd.RDD[(String, Int)] = MapPartitionsRDD[19] at map at &lt;console&gt;:26</w:t>
      </w:r>
    </w:p>
    <w:p w14:paraId="52A72E69" w14:textId="77777777" w:rsidR="00602143" w:rsidRPr="00602143" w:rsidRDefault="00602143" w:rsidP="00602143">
      <w:pPr>
        <w:pStyle w:val="a7"/>
      </w:pPr>
    </w:p>
    <w:p w14:paraId="1F26B2AC" w14:textId="77777777" w:rsidR="00C20365" w:rsidRDefault="00C20365" w:rsidP="00C20365">
      <w:pPr>
        <w:pStyle w:val="a7"/>
      </w:pPr>
      <w:r>
        <w:t>scala&gt; result.collect</w:t>
      </w:r>
    </w:p>
    <w:p w14:paraId="4DAF6662" w14:textId="23E8D701" w:rsidR="00721AB5" w:rsidRDefault="00C20365" w:rsidP="00721AB5">
      <w:pPr>
        <w:pStyle w:val="a7"/>
      </w:pPr>
      <w:r>
        <w:t>res11: Array[(String, Int)] = Array((key1,1), (Kay2,2), (Key3,2))</w:t>
      </w:r>
    </w:p>
    <w:p w14:paraId="368D0E77" w14:textId="5E1C0B31"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10</w:t>
      </w:r>
      <w:r w:rsidR="003E7B5C">
        <w:fldChar w:fldCharType="end"/>
      </w:r>
    </w:p>
    <w:p w14:paraId="4B317066" w14:textId="221888B1" w:rsidR="00FB6ED2" w:rsidRDefault="00FB6ED2" w:rsidP="00FB6ED2">
      <w:pPr>
        <w:pStyle w:val="a4"/>
        <w:ind w:firstLine="420"/>
      </w:pPr>
      <w:r>
        <w:t>def</w:t>
      </w:r>
      <w:r>
        <w:rPr>
          <w:rFonts w:hint="eastAsia"/>
        </w:rPr>
        <w:t xml:space="preserve"> </w:t>
      </w:r>
      <w:r>
        <w:t>sequenceFile[K, V](path: String, keyClass: Class[K], valueClass: Class[V]): RDD[(K, V)]</w:t>
      </w:r>
    </w:p>
    <w:p w14:paraId="0D4B11F5" w14:textId="77777777" w:rsidR="007924CC" w:rsidRPr="004919B2" w:rsidRDefault="007924CC" w:rsidP="004919B2">
      <w:pPr>
        <w:ind w:firstLine="420"/>
      </w:pPr>
      <w:r w:rsidRPr="004919B2">
        <w:rPr>
          <w:rFonts w:hint="eastAsia"/>
        </w:rPr>
        <w:t>使用给定的键和值类型获取</w:t>
      </w:r>
      <w:r w:rsidRPr="004919B2">
        <w:rPr>
          <w:rFonts w:hint="eastAsia"/>
        </w:rPr>
        <w:t>Hadoop SequenceFile</w:t>
      </w:r>
      <w:r w:rsidRPr="004919B2">
        <w:rPr>
          <w:rFonts w:hint="eastAsia"/>
        </w:rPr>
        <w:t>的</w:t>
      </w:r>
      <w:r w:rsidRPr="004919B2">
        <w:rPr>
          <w:rFonts w:hint="eastAsia"/>
        </w:rPr>
        <w:t>RDD</w:t>
      </w:r>
      <w:r w:rsidRPr="004919B2">
        <w:rPr>
          <w:rFonts w:hint="eastAsia"/>
        </w:rPr>
        <w:t>。</w:t>
      </w:r>
    </w:p>
    <w:p w14:paraId="358986C8" w14:textId="698958CA" w:rsidR="007924CC" w:rsidRDefault="007924CC" w:rsidP="007924CC">
      <w:pPr>
        <w:pStyle w:val="a5"/>
        <w:ind w:left="420" w:firstLine="420"/>
      </w:pPr>
      <w:r>
        <w:rPr>
          <w:rFonts w:hint="eastAsia"/>
        </w:rPr>
        <w:t>path</w:t>
      </w:r>
      <w:r>
        <w:rPr>
          <w:rFonts w:hint="eastAsia"/>
        </w:rPr>
        <w:t>为输入数据文件的目录，可以是逗号分隔的路径作为输入列表</w:t>
      </w:r>
    </w:p>
    <w:p w14:paraId="4E6A772B" w14:textId="735334B9" w:rsidR="007924CC" w:rsidRDefault="007924CC" w:rsidP="007924CC">
      <w:pPr>
        <w:pStyle w:val="a5"/>
        <w:ind w:left="420" w:firstLine="420"/>
      </w:pPr>
      <w:r>
        <w:t>keyClass</w:t>
      </w:r>
      <w:r>
        <w:rPr>
          <w:rFonts w:hint="eastAsia"/>
        </w:rPr>
        <w:t>为</w:t>
      </w:r>
      <w:r w:rsidR="00985359">
        <w:rPr>
          <w:rFonts w:hint="eastAsia"/>
        </w:rPr>
        <w:t>与</w:t>
      </w:r>
      <w:r>
        <w:rPr>
          <w:rFonts w:hint="eastAsia"/>
        </w:rPr>
        <w:t>SequenceFileInputFormat</w:t>
      </w:r>
      <w:r>
        <w:rPr>
          <w:rFonts w:hint="eastAsia"/>
        </w:rPr>
        <w:t>关联的键类</w:t>
      </w:r>
    </w:p>
    <w:p w14:paraId="7C9B9272" w14:textId="404498E6" w:rsidR="007924CC" w:rsidRDefault="007924CC" w:rsidP="007924CC">
      <w:pPr>
        <w:pStyle w:val="a5"/>
        <w:ind w:left="420" w:firstLine="420"/>
      </w:pPr>
      <w:r>
        <w:t>valueClass</w:t>
      </w:r>
      <w:r>
        <w:rPr>
          <w:rFonts w:hint="eastAsia"/>
        </w:rPr>
        <w:t>为与</w:t>
      </w:r>
      <w:r>
        <w:rPr>
          <w:rFonts w:hint="eastAsia"/>
        </w:rPr>
        <w:t>SequenceFileInputFormat</w:t>
      </w:r>
      <w:r>
        <w:rPr>
          <w:rFonts w:hint="eastAsia"/>
        </w:rPr>
        <w:t>关联的值类</w:t>
      </w:r>
    </w:p>
    <w:p w14:paraId="79291DBD" w14:textId="1DAAD020" w:rsidR="00492545" w:rsidRPr="00492545" w:rsidRDefault="00492545" w:rsidP="00492545">
      <w:pPr>
        <w:ind w:firstLine="420"/>
      </w:pPr>
      <w:r w:rsidRPr="00492545">
        <w:rPr>
          <w:rFonts w:hint="eastAsia"/>
        </w:rPr>
        <w:t>可以说，</w:t>
      </w:r>
      <w:r>
        <w:rPr>
          <w:rFonts w:hint="eastAsia"/>
        </w:rPr>
        <w:t>键值对</w:t>
      </w:r>
      <w:r w:rsidRPr="00492545">
        <w:rPr>
          <w:rFonts w:hint="eastAsia"/>
        </w:rPr>
        <w:t>RDD</w:t>
      </w:r>
      <w:r w:rsidRPr="00492545">
        <w:rPr>
          <w:rFonts w:hint="eastAsia"/>
        </w:rPr>
        <w:t>在许多程序中起着非常有用的构建块的作用。基本上，一些操作允许我们并行操作每个键</w:t>
      </w:r>
      <w:r w:rsidR="00505151">
        <w:rPr>
          <w:rFonts w:hint="eastAsia"/>
        </w:rPr>
        <w:t>，通过这一点</w:t>
      </w:r>
      <w:r w:rsidRPr="00492545">
        <w:rPr>
          <w:rFonts w:hint="eastAsia"/>
        </w:rPr>
        <w:t>可以在整个网络上重新组合数据。</w:t>
      </w:r>
      <w:r w:rsidRPr="00492545">
        <w:rPr>
          <w:rFonts w:hint="eastAsia"/>
        </w:rPr>
        <w:t>reduceByKey</w:t>
      </w:r>
      <w:r w:rsidR="0085455A">
        <w:rPr>
          <w:rFonts w:hint="eastAsia"/>
        </w:rPr>
        <w:t>()</w:t>
      </w:r>
      <w:r w:rsidR="0085455A">
        <w:rPr>
          <w:rFonts w:hint="eastAsia"/>
        </w:rPr>
        <w:t>方法分别为每个键聚合数据，</w:t>
      </w:r>
      <w:r w:rsidRPr="00492545">
        <w:rPr>
          <w:rFonts w:hint="eastAsia"/>
        </w:rPr>
        <w:t>而</w:t>
      </w:r>
      <w:r w:rsidRPr="00492545">
        <w:rPr>
          <w:rFonts w:hint="eastAsia"/>
        </w:rPr>
        <w:t>join</w:t>
      </w:r>
      <w:r w:rsidR="0085455A">
        <w:rPr>
          <w:rFonts w:hint="eastAsia"/>
        </w:rPr>
        <w:t>()</w:t>
      </w:r>
      <w:r w:rsidRPr="00492545">
        <w:rPr>
          <w:rFonts w:hint="eastAsia"/>
        </w:rPr>
        <w:t>方法通过将具有相同键的元素分组来将两个</w:t>
      </w:r>
      <w:r w:rsidRPr="00492545">
        <w:rPr>
          <w:rFonts w:hint="eastAsia"/>
        </w:rPr>
        <w:t>RDD</w:t>
      </w:r>
      <w:r w:rsidR="0085455A">
        <w:rPr>
          <w:rFonts w:hint="eastAsia"/>
        </w:rPr>
        <w:t>合并在一起。</w:t>
      </w:r>
      <w:r w:rsidR="00694466">
        <w:rPr>
          <w:rFonts w:hint="eastAsia"/>
        </w:rPr>
        <w:t>我们可以</w:t>
      </w:r>
      <w:r w:rsidRPr="00492545">
        <w:rPr>
          <w:rFonts w:hint="eastAsia"/>
        </w:rPr>
        <w:t>从</w:t>
      </w:r>
      <w:r w:rsidRPr="00492545">
        <w:rPr>
          <w:rFonts w:hint="eastAsia"/>
        </w:rPr>
        <w:t>RDD</w:t>
      </w:r>
      <w:r w:rsidR="0085455A">
        <w:rPr>
          <w:rFonts w:hint="eastAsia"/>
        </w:rPr>
        <w:t>中提取字段，</w:t>
      </w:r>
      <w:r w:rsidRPr="00492545">
        <w:rPr>
          <w:rFonts w:hint="eastAsia"/>
        </w:rPr>
        <w:t>例如客户</w:t>
      </w:r>
      <w:r w:rsidRPr="00492545">
        <w:rPr>
          <w:rFonts w:hint="eastAsia"/>
        </w:rPr>
        <w:t>ID</w:t>
      </w:r>
      <w:r w:rsidR="0085455A">
        <w:rPr>
          <w:rFonts w:hint="eastAsia"/>
        </w:rPr>
        <w:t>、</w:t>
      </w:r>
      <w:r w:rsidRPr="00492545">
        <w:rPr>
          <w:rFonts w:hint="eastAsia"/>
        </w:rPr>
        <w:t>事件时间</w:t>
      </w:r>
      <w:r w:rsidR="00694466">
        <w:rPr>
          <w:rFonts w:hint="eastAsia"/>
        </w:rPr>
        <w:t>或其他标识符，然后</w:t>
      </w:r>
      <w:r w:rsidRPr="00492545">
        <w:rPr>
          <w:rFonts w:hint="eastAsia"/>
        </w:rPr>
        <w:t>将这些字段用作</w:t>
      </w:r>
      <w:r w:rsidR="00694466">
        <w:rPr>
          <w:rFonts w:hint="eastAsia"/>
        </w:rPr>
        <w:t>键值对</w:t>
      </w:r>
      <w:r w:rsidRPr="00492545">
        <w:rPr>
          <w:rFonts w:hint="eastAsia"/>
        </w:rPr>
        <w:t>RDD</w:t>
      </w:r>
      <w:r w:rsidRPr="00492545">
        <w:rPr>
          <w:rFonts w:hint="eastAsia"/>
        </w:rPr>
        <w:t>中的键。</w:t>
      </w:r>
    </w:p>
    <w:p w14:paraId="4E740F5C" w14:textId="5DEB581D" w:rsidR="00175E07" w:rsidRPr="00493D06" w:rsidRDefault="00175E07" w:rsidP="00681CB5">
      <w:pPr>
        <w:pStyle w:val="a2"/>
        <w:spacing w:before="156"/>
      </w:pPr>
      <w:r w:rsidRPr="00493D06">
        <w:rPr>
          <w:rFonts w:hint="eastAsia"/>
        </w:rPr>
        <w:t>Scala</w:t>
      </w:r>
      <w:r w:rsidRPr="00493D06">
        <w:rPr>
          <w:rFonts w:hint="eastAsia"/>
        </w:rPr>
        <w:t>模式匹配</w:t>
      </w:r>
    </w:p>
    <w:p w14:paraId="3257AA20" w14:textId="1AF57B79" w:rsidR="00510EB6" w:rsidRDefault="00D51BA3" w:rsidP="008F1C7F">
      <w:pPr>
        <w:pStyle w:val="ab"/>
      </w:pPr>
      <w:r w:rsidRPr="00D51BA3">
        <w:rPr>
          <w:rFonts w:hint="eastAsia"/>
        </w:rPr>
        <w:t xml:space="preserve">Scala </w:t>
      </w:r>
      <w:r w:rsidRPr="00D51BA3">
        <w:rPr>
          <w:rFonts w:hint="eastAsia"/>
        </w:rPr>
        <w:t>提供了强大的模式匹配机制，应用也非常广泛。</w:t>
      </w:r>
      <w:r w:rsidR="00B05E76" w:rsidRPr="00B05E76">
        <w:rPr>
          <w:rFonts w:hint="eastAsia"/>
        </w:rPr>
        <w:t>一个模式匹配包含了一系列备选项，每个都开始于关键字</w:t>
      </w:r>
      <w:r w:rsidR="00B05E76" w:rsidRPr="00B05E76">
        <w:rPr>
          <w:rFonts w:hint="eastAsia"/>
        </w:rPr>
        <w:t xml:space="preserve"> case</w:t>
      </w:r>
      <w:r w:rsidR="00B05E76" w:rsidRPr="00B05E76">
        <w:rPr>
          <w:rFonts w:hint="eastAsia"/>
        </w:rPr>
        <w:t>。每个备选项都包含了一个模式及一到多个表达式。箭头符号</w:t>
      </w:r>
      <w:r w:rsidR="00B05E76" w:rsidRPr="00B05E76">
        <w:rPr>
          <w:rFonts w:hint="eastAsia"/>
        </w:rPr>
        <w:t xml:space="preserve"> =&gt; </w:t>
      </w:r>
      <w:r w:rsidR="00B05E76" w:rsidRPr="00B05E76">
        <w:rPr>
          <w:rFonts w:hint="eastAsia"/>
        </w:rPr>
        <w:t>隔开了模式和表达式。</w:t>
      </w:r>
      <w:r w:rsidR="00FD5427">
        <w:rPr>
          <w:rFonts w:hint="eastAsia"/>
        </w:rPr>
        <w:t>上面的代码中使用了</w:t>
      </w:r>
      <w:r w:rsidR="000809A8">
        <w:rPr>
          <w:rFonts w:hint="eastAsia"/>
        </w:rPr>
        <w:t>元组匹配模式</w:t>
      </w:r>
      <w:r w:rsidR="001B333A">
        <w:rPr>
          <w:rFonts w:hint="eastAsia"/>
        </w:rPr>
        <w:t>，</w:t>
      </w:r>
      <w:r w:rsidR="0054205C">
        <w:rPr>
          <w:rFonts w:hint="eastAsia"/>
        </w:rPr>
        <w:t>使用下面的例子来学习其语法：</w:t>
      </w:r>
    </w:p>
    <w:p w14:paraId="2A098D5C" w14:textId="77777777" w:rsidR="00FA6CC2" w:rsidRDefault="00FA6CC2" w:rsidP="00FA6CC2">
      <w:pPr>
        <w:pStyle w:val="a7"/>
      </w:pPr>
      <w:r>
        <w:t>val langs = Seq(</w:t>
      </w:r>
    </w:p>
    <w:p w14:paraId="4B80D2D2" w14:textId="253ABFAD" w:rsidR="00FA6CC2" w:rsidRDefault="003264CC" w:rsidP="00FA6CC2">
      <w:pPr>
        <w:pStyle w:val="a7"/>
      </w:pPr>
      <w:r>
        <w:t xml:space="preserve">  ("Scala",</w:t>
      </w:r>
      <w:r>
        <w:rPr>
          <w:rFonts w:hint="eastAsia"/>
        </w:rPr>
        <w:t xml:space="preserve"> </w:t>
      </w:r>
      <w:r>
        <w:t>"Martin",</w:t>
      </w:r>
      <w:r>
        <w:rPr>
          <w:rFonts w:hint="eastAsia"/>
        </w:rPr>
        <w:t xml:space="preserve"> </w:t>
      </w:r>
      <w:r w:rsidR="00FA6CC2">
        <w:t>"Odersky"),</w:t>
      </w:r>
    </w:p>
    <w:p w14:paraId="2824984F" w14:textId="50EFE2B5" w:rsidR="00FA6CC2" w:rsidRDefault="003264CC" w:rsidP="00FA6CC2">
      <w:pPr>
        <w:pStyle w:val="a7"/>
      </w:pPr>
      <w:r>
        <w:t xml:space="preserve">  ("Clojure", "Rich", </w:t>
      </w:r>
      <w:r w:rsidR="00FA6CC2">
        <w:t>"Hickey"),</w:t>
      </w:r>
    </w:p>
    <w:p w14:paraId="0B6F675D" w14:textId="6E428150" w:rsidR="00FA6CC2" w:rsidRDefault="003264CC" w:rsidP="00B5524B">
      <w:pPr>
        <w:pStyle w:val="a7"/>
      </w:pPr>
      <w:r>
        <w:t xml:space="preserve">  ("Lisp", "John", </w:t>
      </w:r>
      <w:r w:rsidR="00FA6CC2">
        <w:t>"McCarthy"))</w:t>
      </w:r>
    </w:p>
    <w:p w14:paraId="0867DA1E" w14:textId="3973C959"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11</w:t>
      </w:r>
      <w:r w:rsidR="003E7B5C">
        <w:fldChar w:fldCharType="end"/>
      </w:r>
    </w:p>
    <w:p w14:paraId="1B9FBAEF" w14:textId="17A97FF3" w:rsidR="00B5524B" w:rsidRPr="00B5524B" w:rsidRDefault="00B5524B" w:rsidP="001C3F68">
      <w:pPr>
        <w:pStyle w:val="ab"/>
      </w:pPr>
      <w:r>
        <w:rPr>
          <w:rFonts w:hint="eastAsia"/>
        </w:rPr>
        <w:t>定义</w:t>
      </w:r>
      <w:r>
        <w:rPr>
          <w:rFonts w:hint="eastAsia"/>
        </w:rPr>
        <w:t>langs</w:t>
      </w:r>
      <w:r>
        <w:rPr>
          <w:rFonts w:hint="eastAsia"/>
        </w:rPr>
        <w:t>序列（</w:t>
      </w:r>
      <w:r>
        <w:rPr>
          <w:rFonts w:hint="eastAsia"/>
        </w:rPr>
        <w:t>Seq</w:t>
      </w:r>
      <w:r>
        <w:rPr>
          <w:rFonts w:hint="eastAsia"/>
        </w:rPr>
        <w:t>）变量，其中包含三个三维元组。</w:t>
      </w:r>
    </w:p>
    <w:p w14:paraId="4BDD15E7" w14:textId="77777777" w:rsidR="00FA6CC2" w:rsidRDefault="00FA6CC2" w:rsidP="00FA6CC2">
      <w:pPr>
        <w:pStyle w:val="a7"/>
      </w:pPr>
      <w:r>
        <w:t>for (tuple &lt;- langs) {</w:t>
      </w:r>
    </w:p>
    <w:p w14:paraId="7B9E24D1" w14:textId="77777777" w:rsidR="00FA6CC2" w:rsidRDefault="00FA6CC2" w:rsidP="00FA6CC2">
      <w:pPr>
        <w:pStyle w:val="a7"/>
      </w:pPr>
      <w:r>
        <w:t xml:space="preserve">  tuple match {</w:t>
      </w:r>
    </w:p>
    <w:p w14:paraId="7CF76753" w14:textId="3E71CE29" w:rsidR="00FA6CC2" w:rsidRDefault="00FA6CC2" w:rsidP="00FA6CC2">
      <w:pPr>
        <w:pStyle w:val="a7"/>
      </w:pPr>
      <w:r>
        <w:t xml:space="preserve">    case ("Scala", _, _) =&gt; println("Found Scala")                   </w:t>
      </w:r>
    </w:p>
    <w:p w14:paraId="3A43CFAB" w14:textId="01CC5B1E" w:rsidR="00FA6CC2" w:rsidRDefault="00FA6CC2" w:rsidP="00FA6CC2">
      <w:pPr>
        <w:pStyle w:val="a7"/>
      </w:pPr>
      <w:r>
        <w:t xml:space="preserve">    case (lang, first, last) =&gt;                                      </w:t>
      </w:r>
    </w:p>
    <w:p w14:paraId="568297FB" w14:textId="77777777" w:rsidR="00FA6CC2" w:rsidRDefault="00FA6CC2" w:rsidP="00FA6CC2">
      <w:pPr>
        <w:pStyle w:val="a7"/>
      </w:pPr>
      <w:r>
        <w:t xml:space="preserve">      println(s"Found other language: $lang ($first, $last)")</w:t>
      </w:r>
    </w:p>
    <w:p w14:paraId="6B0D4F3F" w14:textId="77777777" w:rsidR="00FA6CC2" w:rsidRDefault="00FA6CC2" w:rsidP="00FA6CC2">
      <w:pPr>
        <w:pStyle w:val="a7"/>
      </w:pPr>
      <w:r>
        <w:t xml:space="preserve">  }</w:t>
      </w:r>
    </w:p>
    <w:p w14:paraId="1944777A" w14:textId="7F811722" w:rsidR="003C1F97" w:rsidRDefault="00FA6CC2" w:rsidP="00FA6CC2">
      <w:pPr>
        <w:pStyle w:val="a7"/>
      </w:pPr>
      <w:r>
        <w:t>}</w:t>
      </w:r>
    </w:p>
    <w:p w14:paraId="16617295" w14:textId="446BB8F5"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12</w:t>
      </w:r>
      <w:r w:rsidR="003E7B5C">
        <w:fldChar w:fldCharType="end"/>
      </w:r>
    </w:p>
    <w:p w14:paraId="64053B25" w14:textId="4958E43B" w:rsidR="00B5524B" w:rsidRDefault="00B5524B" w:rsidP="008F1C7F">
      <w:pPr>
        <w:pStyle w:val="ab"/>
      </w:pPr>
      <w:r>
        <w:rPr>
          <w:rFonts w:hint="eastAsia"/>
        </w:rPr>
        <w:t>在</w:t>
      </w:r>
      <w:r>
        <w:rPr>
          <w:rFonts w:hint="eastAsia"/>
        </w:rPr>
        <w:t>for</w:t>
      </w:r>
      <w:r>
        <w:rPr>
          <w:rFonts w:hint="eastAsia"/>
        </w:rPr>
        <w:t>循环中，定义了</w:t>
      </w:r>
      <w:r>
        <w:rPr>
          <w:rFonts w:hint="eastAsia"/>
        </w:rPr>
        <w:t>case</w:t>
      </w:r>
      <w:r>
        <w:rPr>
          <w:rFonts w:hint="eastAsia"/>
        </w:rPr>
        <w:t>模式匹配。</w:t>
      </w:r>
      <w:r w:rsidR="00916A41">
        <w:rPr>
          <w:rFonts w:hint="eastAsia"/>
        </w:rPr>
        <w:t>第一个</w:t>
      </w:r>
      <w:r w:rsidR="00916A41">
        <w:rPr>
          <w:rFonts w:hint="eastAsia"/>
        </w:rPr>
        <w:t>case</w:t>
      </w:r>
      <w:r w:rsidR="00916A41" w:rsidRPr="00916A41">
        <w:rPr>
          <w:rFonts w:hint="eastAsia"/>
        </w:rPr>
        <w:t>匹配一个三元素元组，其中第一个</w:t>
      </w:r>
      <w:r w:rsidR="00916A41" w:rsidRPr="00916A41">
        <w:rPr>
          <w:rFonts w:hint="eastAsia"/>
        </w:rPr>
        <w:lastRenderedPageBreak/>
        <w:t>元素是字符串“</w:t>
      </w:r>
      <w:r w:rsidR="00916A41" w:rsidRPr="00916A41">
        <w:rPr>
          <w:rFonts w:hint="eastAsia"/>
        </w:rPr>
        <w:t>Scala</w:t>
      </w:r>
      <w:r w:rsidR="001D6FF4">
        <w:rPr>
          <w:rFonts w:hint="eastAsia"/>
        </w:rPr>
        <w:t>”，</w:t>
      </w:r>
      <w:r w:rsidR="00916A41" w:rsidRPr="00916A41">
        <w:rPr>
          <w:rFonts w:hint="eastAsia"/>
        </w:rPr>
        <w:t>忽略第二个和第三个参数</w:t>
      </w:r>
      <w:r w:rsidR="00916A41">
        <w:rPr>
          <w:rFonts w:hint="eastAsia"/>
        </w:rPr>
        <w:t>；第二个</w:t>
      </w:r>
      <w:r w:rsidR="00916A41">
        <w:rPr>
          <w:rFonts w:hint="eastAsia"/>
        </w:rPr>
        <w:t>case</w:t>
      </w:r>
      <w:r w:rsidR="00916A41" w:rsidRPr="00916A41">
        <w:rPr>
          <w:rFonts w:hint="eastAsia"/>
        </w:rPr>
        <w:t>匹配任何三元素元组，元素可以是任何类型，但是由于输入</w:t>
      </w:r>
      <w:r w:rsidR="00916A41" w:rsidRPr="00916A41">
        <w:rPr>
          <w:rFonts w:hint="eastAsia"/>
        </w:rPr>
        <w:t>langs</w:t>
      </w:r>
      <w:r w:rsidR="00916A41" w:rsidRPr="00916A41">
        <w:rPr>
          <w:rFonts w:hint="eastAsia"/>
        </w:rPr>
        <w:t>，它们被推断为字符串。将元素提取为变量</w:t>
      </w:r>
      <w:r w:rsidR="00916A41" w:rsidRPr="00916A41">
        <w:rPr>
          <w:rFonts w:hint="eastAsia"/>
        </w:rPr>
        <w:t>lang</w:t>
      </w:r>
      <w:r w:rsidR="00B00A5E">
        <w:rPr>
          <w:rFonts w:hint="eastAsia"/>
        </w:rPr>
        <w:t>、</w:t>
      </w:r>
      <w:r w:rsidR="00916A41" w:rsidRPr="00916A41">
        <w:rPr>
          <w:rFonts w:hint="eastAsia"/>
        </w:rPr>
        <w:t>first</w:t>
      </w:r>
      <w:r w:rsidR="00916A41" w:rsidRPr="00916A41">
        <w:rPr>
          <w:rFonts w:hint="eastAsia"/>
        </w:rPr>
        <w:t>和</w:t>
      </w:r>
      <w:r w:rsidR="00916A41" w:rsidRPr="00916A41">
        <w:rPr>
          <w:rFonts w:hint="eastAsia"/>
        </w:rPr>
        <w:t>last</w:t>
      </w:r>
      <w:r w:rsidR="00B00A5E">
        <w:rPr>
          <w:rFonts w:hint="eastAsia"/>
        </w:rPr>
        <w:t>，</w:t>
      </w:r>
      <w:r>
        <w:rPr>
          <w:rFonts w:hint="eastAsia"/>
        </w:rPr>
        <w:t>输出结果为：</w:t>
      </w:r>
    </w:p>
    <w:p w14:paraId="6D67604A" w14:textId="77777777" w:rsidR="00B5524B" w:rsidRDefault="00B5524B" w:rsidP="00B5524B">
      <w:pPr>
        <w:pStyle w:val="a7"/>
      </w:pPr>
      <w:r>
        <w:t>Found Scala</w:t>
      </w:r>
    </w:p>
    <w:p w14:paraId="31E5ED32" w14:textId="77777777" w:rsidR="00B5524B" w:rsidRDefault="00B5524B" w:rsidP="00B5524B">
      <w:pPr>
        <w:pStyle w:val="a7"/>
      </w:pPr>
      <w:r>
        <w:t>Found other language: Clojure (Rich, Hickey)</w:t>
      </w:r>
    </w:p>
    <w:p w14:paraId="69C508EA" w14:textId="19BFE70C" w:rsidR="00B5524B" w:rsidRDefault="00B5524B" w:rsidP="00B5524B">
      <w:pPr>
        <w:pStyle w:val="a7"/>
      </w:pPr>
      <w:r>
        <w:t>Found other language: Lisp (John, McCarthy)</w:t>
      </w:r>
    </w:p>
    <w:p w14:paraId="720F86A1" w14:textId="26E16D7E"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13</w:t>
      </w:r>
      <w:r w:rsidR="003E7B5C">
        <w:fldChar w:fldCharType="end"/>
      </w:r>
    </w:p>
    <w:p w14:paraId="35ED1174" w14:textId="2A07986D" w:rsidR="00B5524B" w:rsidRDefault="00B5524B" w:rsidP="008F1C7F">
      <w:pPr>
        <w:pStyle w:val="ab"/>
      </w:pPr>
      <w:r>
        <w:rPr>
          <w:rFonts w:hint="eastAsia"/>
        </w:rPr>
        <w:t>在上面的代码中，</w:t>
      </w:r>
      <w:r w:rsidRPr="00B5524B">
        <w:rPr>
          <w:rFonts w:hint="eastAsia"/>
        </w:rPr>
        <w:t>一个元组可以分解成其组成元素。可以匹配元组中的字面值，在任何想要的位置，可以忽略不关心的元素。</w:t>
      </w:r>
    </w:p>
    <w:p w14:paraId="13978A81" w14:textId="72388D96" w:rsidR="00947594" w:rsidRPr="004919B2" w:rsidRDefault="00FD4262" w:rsidP="004919B2">
      <w:pPr>
        <w:ind w:firstLine="420"/>
      </w:pPr>
      <w:r w:rsidRPr="004919B2">
        <w:rPr>
          <w:rFonts w:hint="eastAsia"/>
        </w:rPr>
        <w:t>使用</w:t>
      </w:r>
      <w:r w:rsidRPr="004919B2">
        <w:rPr>
          <w:rFonts w:hint="eastAsia"/>
        </w:rPr>
        <w:t>Scala</w:t>
      </w:r>
      <w:r w:rsidRPr="004919B2">
        <w:rPr>
          <w:rFonts w:hint="eastAsia"/>
        </w:rPr>
        <w:t>和</w:t>
      </w:r>
      <w:r w:rsidRPr="004919B2">
        <w:rPr>
          <w:rFonts w:hint="eastAsia"/>
        </w:rPr>
        <w:t>Python</w:t>
      </w:r>
      <w:r w:rsidRPr="004919B2">
        <w:rPr>
          <w:rFonts w:hint="eastAsia"/>
        </w:rPr>
        <w:t>语言，可以</w:t>
      </w:r>
      <w:r w:rsidR="00250199" w:rsidRPr="004919B2">
        <w:rPr>
          <w:rFonts w:hint="eastAsia"/>
        </w:rPr>
        <w:t>使用</w:t>
      </w:r>
      <w:r w:rsidR="00250199" w:rsidRPr="004919B2">
        <w:rPr>
          <w:rFonts w:hint="eastAsia"/>
        </w:rPr>
        <w:t>SparkContext.parallelize</w:t>
      </w:r>
      <w:r w:rsidR="00250199" w:rsidRPr="004919B2">
        <w:rPr>
          <w:rFonts w:hint="eastAsia"/>
        </w:rPr>
        <w:t>方法</w:t>
      </w:r>
      <w:r w:rsidR="00947594" w:rsidRPr="004919B2">
        <w:rPr>
          <w:rFonts w:hint="eastAsia"/>
        </w:rPr>
        <w:t>从</w:t>
      </w:r>
      <w:r w:rsidRPr="004919B2">
        <w:rPr>
          <w:rFonts w:hint="eastAsia"/>
        </w:rPr>
        <w:t>的内存集合创建一键值对</w:t>
      </w:r>
      <w:r w:rsidR="00250199" w:rsidRPr="004919B2">
        <w:rPr>
          <w:rFonts w:hint="eastAsia"/>
        </w:rPr>
        <w:t>，代码如下：</w:t>
      </w:r>
    </w:p>
    <w:p w14:paraId="7929A46A" w14:textId="77777777" w:rsidR="00905091" w:rsidRDefault="00905091" w:rsidP="00905091">
      <w:pPr>
        <w:pStyle w:val="a7"/>
      </w:pPr>
      <w:r>
        <w:t>scala&gt; val dist1 = Array(("INGLESIDE",1), ("SOUTHERN",1), ("PARK",1), ("NORTHERN",1))</w:t>
      </w:r>
    </w:p>
    <w:p w14:paraId="507A0AF2" w14:textId="4D95609B" w:rsidR="00905091" w:rsidRDefault="00905091" w:rsidP="00905091">
      <w:pPr>
        <w:pStyle w:val="a7"/>
      </w:pPr>
      <w:r>
        <w:t>dist1: Array[(String, Int)] = Array((INGLESIDE,1), (SOUTHERN,1), (PARK,1), (NORTHERN,1))</w:t>
      </w:r>
    </w:p>
    <w:p w14:paraId="7E9CB1BE" w14:textId="77777777" w:rsidR="00B00A5E" w:rsidRPr="00B00A5E" w:rsidRDefault="00B00A5E" w:rsidP="00B00A5E">
      <w:pPr>
        <w:pStyle w:val="a7"/>
      </w:pPr>
    </w:p>
    <w:p w14:paraId="2C874E90" w14:textId="77777777" w:rsidR="00AA201E" w:rsidRPr="00AA201E" w:rsidRDefault="00AA201E" w:rsidP="00AA201E">
      <w:pPr>
        <w:pStyle w:val="a7"/>
      </w:pPr>
      <w:r w:rsidRPr="00AA201E">
        <w:t>scala&gt; val dist1RDD = sc.parallelize(dist1)</w:t>
      </w:r>
    </w:p>
    <w:p w14:paraId="5DDDC593" w14:textId="77777777" w:rsidR="00AA201E" w:rsidRDefault="00AA201E" w:rsidP="00AA201E">
      <w:pPr>
        <w:pStyle w:val="a7"/>
      </w:pPr>
      <w:r w:rsidRPr="00AA201E">
        <w:t>dist1RDD: org.apache.spark.rdd.RDD[(String, Int)] = ParallelCollectionRDD[44] at parallelize at &lt;console&gt;:30</w:t>
      </w:r>
    </w:p>
    <w:p w14:paraId="5C5BC8C6" w14:textId="77777777" w:rsidR="00B00A5E" w:rsidRPr="00B00A5E" w:rsidRDefault="00B00A5E" w:rsidP="00B00A5E">
      <w:pPr>
        <w:pStyle w:val="a7"/>
      </w:pPr>
    </w:p>
    <w:p w14:paraId="0E17366C" w14:textId="77777777" w:rsidR="00AA201E" w:rsidRPr="00AA201E" w:rsidRDefault="00AA201E" w:rsidP="00AA201E">
      <w:pPr>
        <w:pStyle w:val="a7"/>
      </w:pPr>
      <w:r w:rsidRPr="00AA201E">
        <w:t>scala&gt; dist1RDD.collect</w:t>
      </w:r>
    </w:p>
    <w:p w14:paraId="3A9D1F8D" w14:textId="04139565" w:rsidR="00AA201E" w:rsidRDefault="00AA201E" w:rsidP="00AA201E">
      <w:pPr>
        <w:pStyle w:val="a7"/>
      </w:pPr>
      <w:r w:rsidRPr="00AA201E">
        <w:t>res29: Array[(String, Int)] = Array((INGLESIDE,1), (SOUTHERN,1), (PARK,1), (NORTHERN,1))</w:t>
      </w:r>
    </w:p>
    <w:p w14:paraId="7E56F7FD" w14:textId="6427F0AB"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14</w:t>
      </w:r>
      <w:r w:rsidR="003E7B5C">
        <w:fldChar w:fldCharType="end"/>
      </w:r>
    </w:p>
    <w:p w14:paraId="434FD8CA" w14:textId="66BD4B92" w:rsidR="00C3388F" w:rsidRPr="004919B2" w:rsidRDefault="00947594" w:rsidP="004919B2">
      <w:pPr>
        <w:ind w:firstLine="420"/>
      </w:pPr>
      <w:r w:rsidRPr="004919B2">
        <w:rPr>
          <w:rFonts w:hint="eastAsia"/>
        </w:rPr>
        <w:t>在这个例子中，</w:t>
      </w:r>
      <w:r w:rsidR="009443DD" w:rsidRPr="004919B2">
        <w:rPr>
          <w:rFonts w:hint="eastAsia"/>
        </w:rPr>
        <w:t>首先这是在内存中创建键值对集合</w:t>
      </w:r>
      <w:r w:rsidR="00A9673D" w:rsidRPr="004919B2">
        <w:rPr>
          <w:rFonts w:hint="eastAsia"/>
        </w:rPr>
        <w:t>dist1</w:t>
      </w:r>
      <w:r w:rsidR="00A9673D" w:rsidRPr="004919B2">
        <w:rPr>
          <w:rFonts w:hint="eastAsia"/>
        </w:rPr>
        <w:t>，然后</w:t>
      </w:r>
      <w:r w:rsidRPr="004919B2">
        <w:rPr>
          <w:rFonts w:hint="eastAsia"/>
        </w:rPr>
        <w:t>通过</w:t>
      </w:r>
      <w:r w:rsidRPr="004919B2">
        <w:rPr>
          <w:rFonts w:hint="eastAsia"/>
        </w:rPr>
        <w:t>SparkContext.parallelize</w:t>
      </w:r>
      <w:r w:rsidRPr="004919B2">
        <w:rPr>
          <w:rFonts w:hint="eastAsia"/>
        </w:rPr>
        <w:t>方法应用于</w:t>
      </w:r>
      <w:r w:rsidRPr="004919B2">
        <w:rPr>
          <w:rFonts w:hint="eastAsia"/>
        </w:rPr>
        <w:t>dist1</w:t>
      </w:r>
      <w:r w:rsidR="00AA201E" w:rsidRPr="004919B2">
        <w:rPr>
          <w:rFonts w:hint="eastAsia"/>
        </w:rPr>
        <w:t>来创建键值对</w:t>
      </w:r>
      <w:r w:rsidRPr="004919B2">
        <w:rPr>
          <w:rFonts w:hint="eastAsia"/>
        </w:rPr>
        <w:t>dist</w:t>
      </w:r>
      <w:r w:rsidR="00AA201E" w:rsidRPr="004919B2">
        <w:rPr>
          <w:rFonts w:hint="eastAsia"/>
        </w:rPr>
        <w:t>1</w:t>
      </w:r>
      <w:r w:rsidRPr="004919B2">
        <w:rPr>
          <w:rFonts w:hint="eastAsia"/>
        </w:rPr>
        <w:t>RDD</w:t>
      </w:r>
      <w:r w:rsidRPr="004919B2">
        <w:rPr>
          <w:rFonts w:hint="eastAsia"/>
        </w:rPr>
        <w:t>。</w:t>
      </w:r>
      <w:r w:rsidR="00C3388F" w:rsidRPr="004919B2">
        <w:rPr>
          <w:rFonts w:hint="eastAsia"/>
        </w:rPr>
        <w:t>另外，在一组小文本文件上运行</w:t>
      </w:r>
      <w:r w:rsidR="00C3388F" w:rsidRPr="004919B2">
        <w:rPr>
          <w:rFonts w:hint="eastAsia"/>
        </w:rPr>
        <w:t>sc.wholetextFiles</w:t>
      </w:r>
      <w:r w:rsidR="00C3388F" w:rsidRPr="004919B2">
        <w:rPr>
          <w:rFonts w:hint="eastAsia"/>
        </w:rPr>
        <w:t>将创建键值对，其中键是文件的名称，而值为文件中的内容。</w:t>
      </w:r>
    </w:p>
    <w:p w14:paraId="77662F42" w14:textId="76DDC96C" w:rsidR="00B62002" w:rsidRDefault="0067372B" w:rsidP="00760855">
      <w:pPr>
        <w:pStyle w:val="Heading3"/>
      </w:pPr>
      <w:r>
        <w:rPr>
          <w:rFonts w:hint="eastAsia"/>
        </w:rPr>
        <w:t>转换</w:t>
      </w:r>
    </w:p>
    <w:p w14:paraId="4C3F07B7" w14:textId="045FAC48" w:rsidR="00C76FE2" w:rsidRPr="004919B2" w:rsidRDefault="00F764F5" w:rsidP="004919B2">
      <w:pPr>
        <w:ind w:firstLine="420"/>
      </w:pPr>
      <w:r w:rsidRPr="004919B2">
        <w:rPr>
          <w:rFonts w:hint="eastAsia"/>
        </w:rPr>
        <w:t>键值对</w:t>
      </w:r>
      <w:r w:rsidR="00A50DE2" w:rsidRPr="004919B2">
        <w:t>RDD</w:t>
      </w:r>
      <w:r w:rsidR="00A50DE2" w:rsidRPr="004919B2">
        <w:t>允许使用标准</w:t>
      </w:r>
      <w:r w:rsidR="00A50DE2" w:rsidRPr="004919B2">
        <w:t>RDD</w:t>
      </w:r>
      <w:r w:rsidR="00E83E8E">
        <w:t>可用的所有转换，</w:t>
      </w:r>
      <w:r w:rsidR="00A50DE2" w:rsidRPr="004919B2">
        <w:t>由于</w:t>
      </w:r>
      <w:r w:rsidR="00E80396" w:rsidRPr="004919B2">
        <w:rPr>
          <w:rFonts w:hint="eastAsia"/>
        </w:rPr>
        <w:t>键值对</w:t>
      </w:r>
      <w:r w:rsidR="00A50DE2" w:rsidRPr="004919B2">
        <w:t>包含元组，需要</w:t>
      </w:r>
      <w:r w:rsidR="00DE5FB9" w:rsidRPr="004919B2">
        <w:rPr>
          <w:rFonts w:hint="eastAsia"/>
        </w:rPr>
        <w:t>在转换方法中</w:t>
      </w:r>
      <w:r w:rsidR="00A50DE2" w:rsidRPr="004919B2">
        <w:t>传递</w:t>
      </w:r>
      <w:r w:rsidR="00DE5FB9" w:rsidRPr="004919B2">
        <w:rPr>
          <w:rFonts w:hint="eastAsia"/>
        </w:rPr>
        <w:t>可以</w:t>
      </w:r>
      <w:r w:rsidR="00A50DE2" w:rsidRPr="004919B2">
        <w:t>在元组上操作的函数。</w:t>
      </w:r>
      <w:r w:rsidR="00B659BE" w:rsidRPr="004919B2">
        <w:rPr>
          <w:rFonts w:hint="eastAsia"/>
        </w:rPr>
        <w:t>下面的部分</w:t>
      </w:r>
      <w:r w:rsidR="00A50DE2" w:rsidRPr="004919B2">
        <w:t>总结了</w:t>
      </w:r>
      <w:r w:rsidR="00DE5FB9" w:rsidRPr="004919B2">
        <w:rPr>
          <w:rFonts w:hint="eastAsia"/>
        </w:rPr>
        <w:t>键值对</w:t>
      </w:r>
      <w:r w:rsidR="008D34C6" w:rsidRPr="004919B2">
        <w:rPr>
          <w:rFonts w:hint="eastAsia"/>
        </w:rPr>
        <w:t>常用</w:t>
      </w:r>
      <w:r w:rsidR="00A50DE2" w:rsidRPr="004919B2">
        <w:t>转换</w:t>
      </w:r>
      <w:r w:rsidR="008D34C6" w:rsidRPr="004919B2">
        <w:rPr>
          <w:rFonts w:hint="eastAsia"/>
        </w:rPr>
        <w:t>，然后分别</w:t>
      </w:r>
      <w:r w:rsidR="00A50DE2" w:rsidRPr="004919B2">
        <w:t>详细介绍</w:t>
      </w:r>
      <w:r w:rsidR="00BD4E50" w:rsidRPr="004919B2">
        <w:rPr>
          <w:rFonts w:hint="eastAsia"/>
        </w:rPr>
        <w:t>几个</w:t>
      </w:r>
      <w:r w:rsidR="00A50DE2" w:rsidRPr="004919B2">
        <w:t>转换。</w:t>
      </w:r>
    </w:p>
    <w:p w14:paraId="7065D83C" w14:textId="03E0EFD3" w:rsidR="001A6458" w:rsidRPr="009B273B" w:rsidRDefault="005A75CA" w:rsidP="001A1C56">
      <w:pPr>
        <w:pStyle w:val="a6"/>
        <w:ind w:firstLine="420"/>
      </w:pPr>
      <w:r w:rsidRPr="009B273B">
        <w:rPr>
          <w:rFonts w:hint="eastAsia"/>
        </w:rPr>
        <w:t>基于</w:t>
      </w:r>
      <w:r w:rsidR="001A6458" w:rsidRPr="009B273B">
        <w:rPr>
          <w:rFonts w:hint="eastAsia"/>
        </w:rPr>
        <w:t>一个键值对</w:t>
      </w:r>
      <w:r w:rsidRPr="009B273B">
        <w:rPr>
          <w:rFonts w:hint="eastAsia"/>
        </w:rPr>
        <w:t>RDD</w:t>
      </w:r>
      <w:r w:rsidR="001A6458" w:rsidRPr="009B273B">
        <w:rPr>
          <w:rFonts w:hint="eastAsia"/>
        </w:rPr>
        <w:t>的转换</w:t>
      </w:r>
    </w:p>
    <w:p w14:paraId="001D6E66" w14:textId="51D1AA7E" w:rsidR="001A6458" w:rsidRPr="004919B2" w:rsidRDefault="001A6458" w:rsidP="004919B2">
      <w:pPr>
        <w:ind w:firstLine="420"/>
      </w:pPr>
      <w:r w:rsidRPr="004919B2">
        <w:rPr>
          <w:rFonts w:hint="eastAsia"/>
        </w:rPr>
        <w:t>创建一个键值对</w:t>
      </w:r>
      <w:r w:rsidR="00E83E8E">
        <w:rPr>
          <w:rFonts w:hint="eastAsia"/>
        </w:rPr>
        <w:t>RDD</w:t>
      </w:r>
      <w:r w:rsidRPr="004919B2">
        <w:rPr>
          <w:rFonts w:hint="eastAsia"/>
        </w:rPr>
        <w:t>：</w:t>
      </w:r>
    </w:p>
    <w:p w14:paraId="720BF40D" w14:textId="77777777" w:rsidR="001A6458" w:rsidRDefault="001A6458" w:rsidP="001A6458">
      <w:pPr>
        <w:pStyle w:val="a7"/>
      </w:pPr>
      <w:r>
        <w:t>scala&gt; val rdd = sc.parallelize(List((1, 2), (3, 4), (3, 6)))</w:t>
      </w:r>
    </w:p>
    <w:p w14:paraId="77DB856B" w14:textId="3B41B268" w:rsidR="001A6458" w:rsidRDefault="001A6458" w:rsidP="001A6458">
      <w:pPr>
        <w:pStyle w:val="a7"/>
      </w:pPr>
      <w:r>
        <w:t>rdd: org.apache.spark.rdd.RDD[(Int, Int)] = ParallelCollectionRDD[15] at parallelize at &lt;console&gt;:24</w:t>
      </w:r>
    </w:p>
    <w:p w14:paraId="62662468" w14:textId="3A7E5655"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15</w:t>
      </w:r>
      <w:r w:rsidR="003E7B5C">
        <w:fldChar w:fldCharType="end"/>
      </w:r>
    </w:p>
    <w:p w14:paraId="26FA0310" w14:textId="3E060C27" w:rsidR="00623667" w:rsidRDefault="00623667" w:rsidP="00B5230E">
      <w:pPr>
        <w:pStyle w:val="a4"/>
        <w:ind w:firstLine="420"/>
      </w:pPr>
      <w:r w:rsidRPr="0090641F">
        <w:t xml:space="preserve">reduceByKey(func: (V, V) </w:t>
      </w:r>
      <w:r w:rsidRPr="003F27D8">
        <w:rPr>
          <w:rFonts w:ascii="Cambria Math" w:hAnsi="Cambria Math" w:cs="Cambria Math"/>
        </w:rPr>
        <w:t>⇒</w:t>
      </w:r>
      <w:r w:rsidRPr="0090641F">
        <w:t xml:space="preserve"> V, numPartitions: Int): RDD[(K, V)]</w:t>
      </w:r>
    </w:p>
    <w:p w14:paraId="7E3C1381" w14:textId="297CF407" w:rsidR="00297457" w:rsidRPr="004919B2" w:rsidRDefault="00297457" w:rsidP="004919B2">
      <w:pPr>
        <w:ind w:firstLine="420"/>
      </w:pPr>
      <w:r w:rsidRPr="004919B2">
        <w:rPr>
          <w:rFonts w:hint="eastAsia"/>
        </w:rPr>
        <w:t>调用包含</w:t>
      </w:r>
      <w:r w:rsidRPr="004919B2">
        <w:rPr>
          <w:rFonts w:hint="eastAsia"/>
        </w:rPr>
        <w:t>(K,</w:t>
      </w:r>
      <w:r w:rsidR="00D00BA0">
        <w:rPr>
          <w:rFonts w:hint="eastAsia"/>
        </w:rPr>
        <w:t xml:space="preserve"> </w:t>
      </w:r>
      <w:r w:rsidRPr="004919B2">
        <w:rPr>
          <w:rFonts w:hint="eastAsia"/>
        </w:rPr>
        <w:t>V)</w:t>
      </w:r>
      <w:r w:rsidRPr="004919B2">
        <w:rPr>
          <w:rFonts w:hint="eastAsia"/>
        </w:rPr>
        <w:t>的数据集，返回的结果也为</w:t>
      </w:r>
      <w:r w:rsidRPr="004919B2">
        <w:rPr>
          <w:rFonts w:hint="eastAsia"/>
        </w:rPr>
        <w:t>(K, V)</w:t>
      </w:r>
      <w:r w:rsidRPr="004919B2">
        <w:rPr>
          <w:rFonts w:hint="eastAsia"/>
        </w:rPr>
        <w:t>。数据集中的每个键对应的所有值被聚集，使用给定的汇总功能</w:t>
      </w:r>
      <w:r w:rsidRPr="004919B2">
        <w:rPr>
          <w:rFonts w:hint="eastAsia"/>
        </w:rPr>
        <w:t>func</w:t>
      </w:r>
      <w:r w:rsidRPr="004919B2">
        <w:rPr>
          <w:rFonts w:hint="eastAsia"/>
        </w:rPr>
        <w:t>，其类型必须为</w:t>
      </w:r>
      <w:r w:rsidRPr="004919B2">
        <w:rPr>
          <w:rFonts w:hint="eastAsia"/>
        </w:rPr>
        <w:t>(V,</w:t>
      </w:r>
      <w:r w:rsidR="005F45F7">
        <w:rPr>
          <w:rFonts w:hint="eastAsia"/>
        </w:rPr>
        <w:t xml:space="preserve"> </w:t>
      </w:r>
      <w:r w:rsidRPr="004919B2">
        <w:rPr>
          <w:rFonts w:hint="eastAsia"/>
        </w:rPr>
        <w:t>V) =&gt; V</w:t>
      </w:r>
      <w:r w:rsidRPr="004919B2">
        <w:rPr>
          <w:rFonts w:hint="eastAsia"/>
        </w:rPr>
        <w:t>。像</w:t>
      </w:r>
      <w:r w:rsidRPr="004919B2">
        <w:rPr>
          <w:rFonts w:hint="eastAsia"/>
        </w:rPr>
        <w:t>groupByKey</w:t>
      </w:r>
      <w:r w:rsidRPr="004919B2">
        <w:rPr>
          <w:rFonts w:hint="eastAsia"/>
        </w:rPr>
        <w:t>，汇总任务的数量是通过</w:t>
      </w:r>
      <w:r w:rsidR="00626BF4" w:rsidRPr="004919B2">
        <w:rPr>
          <w:rFonts w:hint="eastAsia"/>
        </w:rPr>
        <w:t>第二个</w:t>
      </w:r>
      <w:r w:rsidRPr="004919B2">
        <w:rPr>
          <w:rFonts w:hint="eastAsia"/>
        </w:rPr>
        <w:t>可选的参数</w:t>
      </w:r>
      <w:r w:rsidR="00626BF4" w:rsidRPr="00626BF4">
        <w:t>numPartitions</w:t>
      </w:r>
      <w:r w:rsidRPr="004919B2">
        <w:rPr>
          <w:rFonts w:hint="eastAsia"/>
        </w:rPr>
        <w:t>配置</w:t>
      </w:r>
      <w:r w:rsidR="0055182A">
        <w:rPr>
          <w:rFonts w:hint="eastAsia"/>
        </w:rPr>
        <w:t>，这个参数设置</w:t>
      </w:r>
      <w:r w:rsidR="0055182A">
        <w:rPr>
          <w:rFonts w:hint="eastAsia"/>
        </w:rPr>
        <w:t>RDD</w:t>
      </w:r>
      <w:r w:rsidR="0055182A">
        <w:rPr>
          <w:rFonts w:hint="eastAsia"/>
        </w:rPr>
        <w:t>的分区数</w:t>
      </w:r>
      <w:r w:rsidRPr="004919B2">
        <w:rPr>
          <w:rFonts w:hint="eastAsia"/>
        </w:rPr>
        <w:t>。</w:t>
      </w:r>
    </w:p>
    <w:p w14:paraId="341C5BE5" w14:textId="77777777" w:rsidR="00300AE7" w:rsidRDefault="00300AE7" w:rsidP="00300AE7">
      <w:pPr>
        <w:pStyle w:val="a7"/>
      </w:pPr>
      <w:r>
        <w:t>scala&gt; rdd.reduceByKey((x, y) =&gt; x + y).collect</w:t>
      </w:r>
    </w:p>
    <w:p w14:paraId="5C6A3E45" w14:textId="5A76BADF" w:rsidR="001A6458" w:rsidRDefault="00300AE7" w:rsidP="00300AE7">
      <w:pPr>
        <w:pStyle w:val="a7"/>
      </w:pPr>
      <w:r>
        <w:t>res5: Array[(Int, Int)] = Array((1,2), (3,10))</w:t>
      </w:r>
    </w:p>
    <w:p w14:paraId="17EBF679" w14:textId="106C411E"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16</w:t>
      </w:r>
      <w:r w:rsidR="003E7B5C">
        <w:fldChar w:fldCharType="end"/>
      </w:r>
    </w:p>
    <w:p w14:paraId="49CC2B46" w14:textId="3D8D4E11" w:rsidR="001A6458" w:rsidRDefault="00300AE7" w:rsidP="00B5230E">
      <w:pPr>
        <w:pStyle w:val="a4"/>
        <w:ind w:firstLine="420"/>
      </w:pPr>
      <w:r w:rsidRPr="00300AE7">
        <w:t>groupByKey(numPartitions: Int): RDD[(K, Iterable[V])]</w:t>
      </w:r>
    </w:p>
    <w:p w14:paraId="6E1E77DB" w14:textId="70686B68" w:rsidR="00300AE7" w:rsidRPr="004919B2" w:rsidRDefault="00A9200B" w:rsidP="004919B2">
      <w:pPr>
        <w:ind w:firstLine="420"/>
      </w:pPr>
      <w:r w:rsidRPr="004919B2">
        <w:rPr>
          <w:rFonts w:hint="eastAsia"/>
        </w:rPr>
        <w:t>调用包含</w:t>
      </w:r>
      <w:r w:rsidRPr="004919B2">
        <w:rPr>
          <w:rFonts w:hint="eastAsia"/>
        </w:rPr>
        <w:t>(K,</w:t>
      </w:r>
      <w:r w:rsidR="00D00BA0">
        <w:rPr>
          <w:rFonts w:hint="eastAsia"/>
        </w:rPr>
        <w:t xml:space="preserve"> </w:t>
      </w:r>
      <w:r w:rsidRPr="004919B2">
        <w:rPr>
          <w:rFonts w:hint="eastAsia"/>
        </w:rPr>
        <w:t>V)</w:t>
      </w:r>
      <w:r w:rsidRPr="004919B2">
        <w:rPr>
          <w:rFonts w:hint="eastAsia"/>
        </w:rPr>
        <w:t>的数据集，返回</w:t>
      </w:r>
      <w:r w:rsidRPr="004919B2">
        <w:rPr>
          <w:rFonts w:hint="eastAsia"/>
        </w:rPr>
        <w:t>(K, Iterable&lt;V&gt;)</w:t>
      </w:r>
      <w:r w:rsidRPr="004919B2">
        <w:rPr>
          <w:rFonts w:hint="eastAsia"/>
        </w:rPr>
        <w:t>。如果分组的目的是为了对每个键执行聚集，如总和或平均值，使用</w:t>
      </w:r>
      <w:r w:rsidRPr="004919B2">
        <w:rPr>
          <w:rFonts w:hint="eastAsia"/>
        </w:rPr>
        <w:t>reduceByKey</w:t>
      </w:r>
      <w:r w:rsidRPr="004919B2">
        <w:rPr>
          <w:rFonts w:hint="eastAsia"/>
        </w:rPr>
        <w:t>或</w:t>
      </w:r>
      <w:r w:rsidRPr="004919B2">
        <w:rPr>
          <w:rFonts w:hint="eastAsia"/>
        </w:rPr>
        <w:t>aggregateByKey</w:t>
      </w:r>
      <w:r w:rsidRPr="004919B2">
        <w:rPr>
          <w:rFonts w:hint="eastAsia"/>
        </w:rPr>
        <w:t>将产生更好的性能。默认情况下，</w:t>
      </w:r>
      <w:r w:rsidRPr="004919B2">
        <w:rPr>
          <w:rFonts w:hint="eastAsia"/>
        </w:rPr>
        <w:lastRenderedPageBreak/>
        <w:t>输出的并行任务数取决于</w:t>
      </w:r>
      <w:r w:rsidR="003A6CDB" w:rsidRPr="004919B2">
        <w:rPr>
          <w:rFonts w:hint="eastAsia"/>
        </w:rPr>
        <w:t>RDD</w:t>
      </w:r>
      <w:r w:rsidR="003A6CDB" w:rsidRPr="004919B2">
        <w:rPr>
          <w:rFonts w:hint="eastAsia"/>
        </w:rPr>
        <w:t>谱系中</w:t>
      </w:r>
      <w:r w:rsidRPr="004919B2">
        <w:rPr>
          <w:rFonts w:hint="eastAsia"/>
        </w:rPr>
        <w:t>父</w:t>
      </w:r>
      <w:r w:rsidRPr="004919B2">
        <w:rPr>
          <w:rFonts w:hint="eastAsia"/>
        </w:rPr>
        <w:t>RDD</w:t>
      </w:r>
      <w:r w:rsidR="00937B26" w:rsidRPr="004919B2">
        <w:rPr>
          <w:rFonts w:hint="eastAsia"/>
        </w:rPr>
        <w:t>的分区数，</w:t>
      </w:r>
      <w:r w:rsidRPr="004919B2">
        <w:rPr>
          <w:rFonts w:hint="eastAsia"/>
        </w:rPr>
        <w:t>可以通过一个可选的参数</w:t>
      </w:r>
      <w:r w:rsidR="00D00BA0" w:rsidRPr="00D00BA0">
        <w:t>numPartitions</w:t>
      </w:r>
      <w:r w:rsidRPr="004919B2">
        <w:rPr>
          <w:rFonts w:hint="eastAsia"/>
        </w:rPr>
        <w:t>来设置不同数量的任务。</w:t>
      </w:r>
    </w:p>
    <w:p w14:paraId="652980B5" w14:textId="77777777" w:rsidR="00A9200B" w:rsidRDefault="00A9200B" w:rsidP="00A9200B">
      <w:pPr>
        <w:pStyle w:val="a7"/>
      </w:pPr>
      <w:r>
        <w:t>scala&gt; rdd.groupByKey().collect</w:t>
      </w:r>
    </w:p>
    <w:p w14:paraId="0E8938EF" w14:textId="5467B8FF" w:rsidR="00A9200B" w:rsidRDefault="00A9200B" w:rsidP="00A9200B">
      <w:pPr>
        <w:pStyle w:val="a7"/>
      </w:pPr>
      <w:r>
        <w:t>res6: Array[(Int, Iterable[Int])] = Array((1,CompactBuffer(2)), (3,CompactBuffer(4, 6)))</w:t>
      </w:r>
    </w:p>
    <w:p w14:paraId="2A30F358" w14:textId="50C9D78B"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17</w:t>
      </w:r>
      <w:r w:rsidR="003E7B5C">
        <w:fldChar w:fldCharType="end"/>
      </w:r>
    </w:p>
    <w:p w14:paraId="21E90904" w14:textId="4BEB9905" w:rsidR="00300AE7" w:rsidRDefault="0076469C" w:rsidP="00B5230E">
      <w:pPr>
        <w:pStyle w:val="a4"/>
        <w:ind w:firstLine="420"/>
      </w:pPr>
      <w:r w:rsidRPr="0076469C">
        <w:t xml:space="preserve">combineByKey[C](createCombiner: (V) </w:t>
      </w:r>
      <w:r w:rsidRPr="003F27D8">
        <w:rPr>
          <w:rFonts w:ascii="Cambria Math" w:hAnsi="Cambria Math" w:cs="Cambria Math"/>
        </w:rPr>
        <w:t>⇒</w:t>
      </w:r>
      <w:r w:rsidRPr="0076469C">
        <w:t xml:space="preserve"> C, mergeValue: (C, V) </w:t>
      </w:r>
      <w:r w:rsidRPr="003F27D8">
        <w:rPr>
          <w:rFonts w:ascii="Cambria Math" w:hAnsi="Cambria Math" w:cs="Cambria Math"/>
        </w:rPr>
        <w:t>⇒</w:t>
      </w:r>
      <w:r w:rsidRPr="0076469C">
        <w:t xml:space="preserve"> C, mergeCombiners: (C, C) </w:t>
      </w:r>
      <w:r w:rsidRPr="003F27D8">
        <w:rPr>
          <w:rFonts w:ascii="Cambria Math" w:hAnsi="Cambria Math" w:cs="Cambria Math"/>
        </w:rPr>
        <w:t>⇒</w:t>
      </w:r>
      <w:r w:rsidRPr="0076469C">
        <w:t xml:space="preserve"> C): RDD[(K, C)]</w:t>
      </w:r>
    </w:p>
    <w:p w14:paraId="5564E720" w14:textId="0BC547F9" w:rsidR="0076469C" w:rsidRPr="004919B2" w:rsidRDefault="005A03D8" w:rsidP="004919B2">
      <w:pPr>
        <w:ind w:firstLine="420"/>
      </w:pPr>
      <w:r w:rsidRPr="004919B2">
        <w:rPr>
          <w:rFonts w:hint="eastAsia"/>
        </w:rPr>
        <w:t>使用相同的键组合值，产生与输入不同的结果类型</w:t>
      </w:r>
      <w:r w:rsidR="0076469C" w:rsidRPr="004919B2">
        <w:rPr>
          <w:rFonts w:hint="eastAsia"/>
        </w:rPr>
        <w:t>。例子和详细的说明见后面的部分</w:t>
      </w:r>
      <w:r w:rsidRPr="004919B2">
        <w:fldChar w:fldCharType="begin"/>
      </w:r>
      <w:r w:rsidRPr="004919B2">
        <w:instrText xml:space="preserve"> </w:instrText>
      </w:r>
      <w:r w:rsidRPr="004919B2">
        <w:rPr>
          <w:rFonts w:hint="eastAsia"/>
        </w:rPr>
        <w:instrText>REF _Ref513445332 \r \h</w:instrText>
      </w:r>
      <w:r w:rsidRPr="004919B2">
        <w:instrText xml:space="preserve"> </w:instrText>
      </w:r>
      <w:r w:rsidRPr="004919B2">
        <w:fldChar w:fldCharType="separate"/>
      </w:r>
      <w:r w:rsidRPr="004919B2">
        <w:t>4.1.1.1.2</w:t>
      </w:r>
      <w:r w:rsidRPr="004919B2">
        <w:fldChar w:fldCharType="end"/>
      </w:r>
      <w:r w:rsidR="0076469C" w:rsidRPr="004919B2">
        <w:rPr>
          <w:rFonts w:hint="eastAsia"/>
        </w:rPr>
        <w:t>。</w:t>
      </w:r>
    </w:p>
    <w:p w14:paraId="040BAD0F" w14:textId="0EEA498C" w:rsidR="00300AE7" w:rsidRDefault="0076469C" w:rsidP="00B5230E">
      <w:pPr>
        <w:pStyle w:val="a4"/>
        <w:ind w:firstLine="420"/>
      </w:pPr>
      <w:r w:rsidRPr="0076469C">
        <w:t xml:space="preserve">mapValues[U](f: (V) </w:t>
      </w:r>
      <w:r w:rsidRPr="003F27D8">
        <w:rPr>
          <w:rFonts w:ascii="Cambria Math" w:hAnsi="Cambria Math" w:cs="Cambria Math"/>
        </w:rPr>
        <w:t>⇒</w:t>
      </w:r>
      <w:r w:rsidRPr="0076469C">
        <w:t xml:space="preserve"> U): RDD[(K, U)]</w:t>
      </w:r>
    </w:p>
    <w:p w14:paraId="7F65BFDB" w14:textId="4046C5CF" w:rsidR="0076469C" w:rsidRPr="004919B2" w:rsidRDefault="00937B26" w:rsidP="004919B2">
      <w:pPr>
        <w:ind w:firstLine="420"/>
      </w:pPr>
      <w:r w:rsidRPr="004919B2">
        <w:rPr>
          <w:rFonts w:hint="eastAsia"/>
        </w:rPr>
        <w:t>对键值对</w:t>
      </w:r>
      <w:r w:rsidR="0076469C" w:rsidRPr="004919B2">
        <w:rPr>
          <w:rFonts w:hint="eastAsia"/>
        </w:rPr>
        <w:t>RDD</w:t>
      </w:r>
      <w:r w:rsidR="0076469C" w:rsidRPr="004919B2">
        <w:rPr>
          <w:rFonts w:hint="eastAsia"/>
        </w:rPr>
        <w:t>的每个值应用一个</w:t>
      </w:r>
      <w:r w:rsidRPr="004919B2">
        <w:rPr>
          <w:rFonts w:hint="eastAsia"/>
        </w:rPr>
        <w:t>方法</w:t>
      </w:r>
      <w:r w:rsidR="0076469C" w:rsidRPr="004919B2">
        <w:rPr>
          <w:rFonts w:hint="eastAsia"/>
        </w:rPr>
        <w:t>，而不用改变键。</w:t>
      </w:r>
    </w:p>
    <w:p w14:paraId="6EF47A50" w14:textId="77777777" w:rsidR="004B5FDD" w:rsidRDefault="004B5FDD" w:rsidP="004B5FDD">
      <w:pPr>
        <w:pStyle w:val="a7"/>
      </w:pPr>
      <w:r>
        <w:t>scala&gt; rdd.mapValues(x =&gt; x+1).collect</w:t>
      </w:r>
    </w:p>
    <w:p w14:paraId="2145EC5F" w14:textId="3E9B28EA" w:rsidR="0076469C" w:rsidRDefault="004B5FDD" w:rsidP="004B5FDD">
      <w:pPr>
        <w:pStyle w:val="a7"/>
      </w:pPr>
      <w:r>
        <w:t>res11: Array[(Int, Int)] = Array((1,3), (3,5), (3,7))</w:t>
      </w:r>
    </w:p>
    <w:p w14:paraId="617D6E93" w14:textId="3F104820"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18</w:t>
      </w:r>
      <w:r w:rsidR="003E7B5C">
        <w:fldChar w:fldCharType="end"/>
      </w:r>
    </w:p>
    <w:p w14:paraId="4726DED6" w14:textId="3623CE5A" w:rsidR="004B5FDD" w:rsidRDefault="00965DD6" w:rsidP="00B5230E">
      <w:pPr>
        <w:pStyle w:val="a4"/>
        <w:ind w:firstLine="420"/>
      </w:pPr>
      <w:r w:rsidRPr="00965DD6">
        <w:t xml:space="preserve">flatMapValues[U](f: (V) </w:t>
      </w:r>
      <w:r w:rsidRPr="003F27D8">
        <w:rPr>
          <w:rFonts w:ascii="Cambria Math" w:hAnsi="Cambria Math" w:cs="Cambria Math"/>
        </w:rPr>
        <w:t>⇒</w:t>
      </w:r>
      <w:r w:rsidRPr="00965DD6">
        <w:t xml:space="preserve"> TraversableOnce[U]): RDD[(K, U)]</w:t>
      </w:r>
    </w:p>
    <w:p w14:paraId="4EA5CCF1" w14:textId="2EAEDEE6" w:rsidR="00965DD6" w:rsidRPr="004919B2" w:rsidRDefault="00DC3DB8" w:rsidP="004919B2">
      <w:pPr>
        <w:ind w:firstLine="420"/>
      </w:pPr>
      <w:r w:rsidRPr="004919B2">
        <w:rPr>
          <w:rFonts w:hint="eastAsia"/>
        </w:rPr>
        <w:t>与</w:t>
      </w:r>
      <w:r w:rsidRPr="004919B2">
        <w:rPr>
          <w:rFonts w:hint="eastAsia"/>
        </w:rPr>
        <w:t>mapValues</w:t>
      </w:r>
      <w:r w:rsidRPr="004919B2">
        <w:rPr>
          <w:rFonts w:hint="eastAsia"/>
        </w:rPr>
        <w:t>相似，将键值对中每个值传递给</w:t>
      </w:r>
      <w:r w:rsidR="00E4068B" w:rsidRPr="004919B2">
        <w:rPr>
          <w:rFonts w:hint="eastAsia"/>
        </w:rPr>
        <w:t>函数</w:t>
      </w:r>
      <w:r w:rsidRPr="004919B2">
        <w:rPr>
          <w:rFonts w:hint="eastAsia"/>
        </w:rPr>
        <w:t>f</w:t>
      </w:r>
      <w:r w:rsidRPr="004919B2">
        <w:rPr>
          <w:rFonts w:hint="eastAsia"/>
        </w:rPr>
        <w:t>而不改变键</w:t>
      </w:r>
      <w:r w:rsidR="00E4068B" w:rsidRPr="004919B2">
        <w:rPr>
          <w:rFonts w:hint="eastAsia"/>
        </w:rPr>
        <w:t>，</w:t>
      </w:r>
      <w:r w:rsidRPr="004919B2">
        <w:rPr>
          <w:rFonts w:hint="eastAsia"/>
        </w:rPr>
        <w:t>不同的是将数据的内在结构扁平化</w:t>
      </w:r>
      <w:r w:rsidR="00E4068B" w:rsidRPr="004919B2">
        <w:rPr>
          <w:rFonts w:hint="eastAsia"/>
        </w:rPr>
        <w:t>。</w:t>
      </w:r>
    </w:p>
    <w:p w14:paraId="240B4816" w14:textId="77777777" w:rsidR="00972DBB" w:rsidRDefault="00972DBB" w:rsidP="00972DBB">
      <w:pPr>
        <w:pStyle w:val="a7"/>
      </w:pPr>
      <w:r>
        <w:t>scala&gt; rdd.flatMapValues(x =&gt; (x to 5)).collect</w:t>
      </w:r>
    </w:p>
    <w:p w14:paraId="1859A4A5" w14:textId="7CC7D167" w:rsidR="00E4068B" w:rsidRDefault="00972DBB" w:rsidP="00972DBB">
      <w:pPr>
        <w:pStyle w:val="a7"/>
      </w:pPr>
      <w:r>
        <w:t>res13: Array[(Int, Int)] = Array((1,2), (1,3), (1,4), (1,5), (3,4), (3,5))</w:t>
      </w:r>
    </w:p>
    <w:p w14:paraId="18B96218" w14:textId="35537140"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19</w:t>
      </w:r>
      <w:r w:rsidR="003E7B5C">
        <w:fldChar w:fldCharType="end"/>
      </w:r>
    </w:p>
    <w:p w14:paraId="75609EFD" w14:textId="4709A963" w:rsidR="00972DBB" w:rsidRDefault="00972DBB" w:rsidP="00B5230E">
      <w:pPr>
        <w:pStyle w:val="a4"/>
        <w:ind w:firstLine="420"/>
      </w:pPr>
      <w:r w:rsidRPr="00972DBB">
        <w:t>keys: RDD[K]</w:t>
      </w:r>
    </w:p>
    <w:p w14:paraId="58B41EC5" w14:textId="39D7D7C7" w:rsidR="00972DBB" w:rsidRPr="004919B2" w:rsidRDefault="001960EF" w:rsidP="004919B2">
      <w:pPr>
        <w:ind w:firstLine="420"/>
      </w:pPr>
      <w:r w:rsidRPr="004919B2">
        <w:rPr>
          <w:rFonts w:hint="eastAsia"/>
        </w:rPr>
        <w:t>将</w:t>
      </w:r>
      <w:r w:rsidR="00B87B2D" w:rsidRPr="004919B2">
        <w:rPr>
          <w:rFonts w:hint="eastAsia"/>
        </w:rPr>
        <w:t>键值对</w:t>
      </w:r>
      <w:r w:rsidR="00AD2B92">
        <w:rPr>
          <w:rFonts w:hint="eastAsia"/>
        </w:rPr>
        <w:t>RDD</w:t>
      </w:r>
      <w:r w:rsidRPr="004919B2">
        <w:rPr>
          <w:rFonts w:hint="eastAsia"/>
        </w:rPr>
        <w:t>中</w:t>
      </w:r>
      <w:r w:rsidR="006A0A9F" w:rsidRPr="004919B2">
        <w:rPr>
          <w:rFonts w:hint="eastAsia"/>
        </w:rPr>
        <w:t>每个元组的键返回</w:t>
      </w:r>
      <w:r w:rsidRPr="004919B2">
        <w:rPr>
          <w:rFonts w:hint="eastAsia"/>
        </w:rPr>
        <w:t>，产生</w:t>
      </w:r>
      <w:r w:rsidR="006A0A9F" w:rsidRPr="004919B2">
        <w:rPr>
          <w:rFonts w:hint="eastAsia"/>
        </w:rPr>
        <w:t>一个</w:t>
      </w:r>
      <w:r w:rsidR="006A0A9F" w:rsidRPr="004919B2">
        <w:rPr>
          <w:rFonts w:hint="eastAsia"/>
        </w:rPr>
        <w:t>RDD</w:t>
      </w:r>
      <w:r w:rsidR="006A0A9F" w:rsidRPr="004919B2">
        <w:rPr>
          <w:rFonts w:hint="eastAsia"/>
        </w:rPr>
        <w:t>。</w:t>
      </w:r>
    </w:p>
    <w:p w14:paraId="6C340B2E" w14:textId="77777777" w:rsidR="006A0A9F" w:rsidRDefault="006A0A9F" w:rsidP="006A0A9F">
      <w:pPr>
        <w:pStyle w:val="a7"/>
      </w:pPr>
      <w:r>
        <w:t>scala&gt; rdd.keys.collect</w:t>
      </w:r>
    </w:p>
    <w:p w14:paraId="6C2B7813" w14:textId="3882CDF8" w:rsidR="006A0A9F" w:rsidRDefault="006A0A9F" w:rsidP="006A0A9F">
      <w:pPr>
        <w:pStyle w:val="a7"/>
      </w:pPr>
      <w:r>
        <w:t>res15: Array[Int] = Array(1, 3, 3)</w:t>
      </w:r>
    </w:p>
    <w:p w14:paraId="0D2474C5" w14:textId="3ADC9F9C"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20</w:t>
      </w:r>
      <w:r w:rsidR="003E7B5C">
        <w:fldChar w:fldCharType="end"/>
      </w:r>
    </w:p>
    <w:p w14:paraId="78C21668" w14:textId="573072EC" w:rsidR="006A0A9F" w:rsidRDefault="006A0A9F" w:rsidP="00B5230E">
      <w:pPr>
        <w:pStyle w:val="a4"/>
        <w:ind w:firstLine="420"/>
      </w:pPr>
      <w:r w:rsidRPr="006A0A9F">
        <w:t>values: RDD[V]</w:t>
      </w:r>
    </w:p>
    <w:p w14:paraId="03EEA69D" w14:textId="29B9AD89" w:rsidR="006A0A9F" w:rsidRPr="004919B2" w:rsidRDefault="001960EF" w:rsidP="004919B2">
      <w:pPr>
        <w:ind w:firstLine="420"/>
      </w:pPr>
      <w:r w:rsidRPr="004919B2">
        <w:rPr>
          <w:rFonts w:hint="eastAsia"/>
        </w:rPr>
        <w:t>将键值对</w:t>
      </w:r>
      <w:r w:rsidR="00F57F87">
        <w:rPr>
          <w:rFonts w:hint="eastAsia"/>
        </w:rPr>
        <w:t>RDD</w:t>
      </w:r>
      <w:r w:rsidRPr="004919B2">
        <w:rPr>
          <w:rFonts w:hint="eastAsia"/>
        </w:rPr>
        <w:t>中</w:t>
      </w:r>
      <w:r w:rsidR="006A0A9F" w:rsidRPr="004919B2">
        <w:rPr>
          <w:rFonts w:hint="eastAsia"/>
        </w:rPr>
        <w:t>每个元组的值返回</w:t>
      </w:r>
      <w:r w:rsidRPr="004919B2">
        <w:rPr>
          <w:rFonts w:hint="eastAsia"/>
        </w:rPr>
        <w:t>，产生</w:t>
      </w:r>
      <w:r w:rsidR="006A0A9F" w:rsidRPr="004919B2">
        <w:rPr>
          <w:rFonts w:hint="eastAsia"/>
        </w:rPr>
        <w:t>一个</w:t>
      </w:r>
      <w:r w:rsidR="006A0A9F" w:rsidRPr="004919B2">
        <w:rPr>
          <w:rFonts w:hint="eastAsia"/>
        </w:rPr>
        <w:t>RDD</w:t>
      </w:r>
      <w:r w:rsidR="006A0A9F" w:rsidRPr="004919B2">
        <w:rPr>
          <w:rFonts w:hint="eastAsia"/>
        </w:rPr>
        <w:t>。</w:t>
      </w:r>
    </w:p>
    <w:p w14:paraId="01107677" w14:textId="77777777" w:rsidR="00506F36" w:rsidRDefault="00506F36" w:rsidP="00506F36">
      <w:pPr>
        <w:pStyle w:val="a7"/>
      </w:pPr>
      <w:r>
        <w:t>scala&gt; rdd.values.collect</w:t>
      </w:r>
    </w:p>
    <w:p w14:paraId="30895FEB" w14:textId="01A65408" w:rsidR="006A0A9F" w:rsidRDefault="00506F36" w:rsidP="00506F36">
      <w:pPr>
        <w:pStyle w:val="a7"/>
      </w:pPr>
      <w:r>
        <w:t>res20: Array[Int] = Array(2, 4, 6)</w:t>
      </w:r>
    </w:p>
    <w:p w14:paraId="64F25B52" w14:textId="173C39BA"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21</w:t>
      </w:r>
      <w:r w:rsidR="003E7B5C">
        <w:fldChar w:fldCharType="end"/>
      </w:r>
    </w:p>
    <w:p w14:paraId="03E48628" w14:textId="4ACDDF2F" w:rsidR="00506F36" w:rsidRDefault="00EA6CA5" w:rsidP="00B5230E">
      <w:pPr>
        <w:pStyle w:val="a4"/>
        <w:ind w:firstLine="420"/>
      </w:pPr>
      <w:r w:rsidRPr="00EA6CA5">
        <w:t>sortByKey(ascending: Boolean = true, numPartitions: Int = self.partitions.length): RDD[(K, V)]</w:t>
      </w:r>
    </w:p>
    <w:p w14:paraId="56F7ED62" w14:textId="53432720" w:rsidR="00EA6CA5" w:rsidRPr="004919B2" w:rsidRDefault="00017C3A" w:rsidP="004919B2">
      <w:pPr>
        <w:ind w:firstLine="420"/>
      </w:pPr>
      <w:r w:rsidRPr="004919B2">
        <w:rPr>
          <w:rFonts w:hint="eastAsia"/>
        </w:rPr>
        <w:t>当在数据集</w:t>
      </w:r>
      <w:r w:rsidRPr="004919B2">
        <w:rPr>
          <w:rFonts w:hint="eastAsia"/>
        </w:rPr>
        <w:t>(K,</w:t>
      </w:r>
      <w:r w:rsidR="00F57F87">
        <w:rPr>
          <w:rFonts w:hint="eastAsia"/>
        </w:rPr>
        <w:t xml:space="preserve"> </w:t>
      </w:r>
      <w:r w:rsidRPr="004919B2">
        <w:rPr>
          <w:rFonts w:hint="eastAsia"/>
        </w:rPr>
        <w:t>V)</w:t>
      </w:r>
      <w:r w:rsidRPr="004919B2">
        <w:rPr>
          <w:rFonts w:hint="eastAsia"/>
        </w:rPr>
        <w:t>上被调用时，</w:t>
      </w:r>
      <w:r w:rsidRPr="004919B2">
        <w:rPr>
          <w:rFonts w:hint="eastAsia"/>
        </w:rPr>
        <w:t>K</w:t>
      </w:r>
      <w:r w:rsidRPr="004919B2">
        <w:rPr>
          <w:rFonts w:hint="eastAsia"/>
        </w:rPr>
        <w:t>实现了有序化，返回按照以键的顺序排列的数据集</w:t>
      </w:r>
      <w:r w:rsidRPr="004919B2">
        <w:rPr>
          <w:rFonts w:hint="eastAsia"/>
        </w:rPr>
        <w:t>(K,V)</w:t>
      </w:r>
      <w:r w:rsidRPr="004919B2">
        <w:rPr>
          <w:rFonts w:hint="eastAsia"/>
        </w:rPr>
        <w:t>，布尔参数</w:t>
      </w:r>
      <w:r w:rsidRPr="004919B2">
        <w:rPr>
          <w:rFonts w:hint="eastAsia"/>
        </w:rPr>
        <w:t>ascending</w:t>
      </w:r>
      <w:r w:rsidRPr="004919B2">
        <w:rPr>
          <w:rFonts w:hint="eastAsia"/>
        </w:rPr>
        <w:t>中指定地升序或降序。</w:t>
      </w:r>
    </w:p>
    <w:p w14:paraId="42731CAC" w14:textId="77777777" w:rsidR="00017C3A" w:rsidRDefault="00017C3A" w:rsidP="00017C3A">
      <w:pPr>
        <w:pStyle w:val="a7"/>
      </w:pPr>
      <w:r>
        <w:t>scala&gt; rdd.sortByKey().collect</w:t>
      </w:r>
    </w:p>
    <w:p w14:paraId="52BA43B3" w14:textId="395604CB" w:rsidR="00017C3A" w:rsidRDefault="00017C3A" w:rsidP="00017C3A">
      <w:pPr>
        <w:pStyle w:val="a7"/>
      </w:pPr>
      <w:r>
        <w:t>res25: Array[(Int, Int)] = Array((1,2), (3,4), (3,6))</w:t>
      </w:r>
    </w:p>
    <w:p w14:paraId="3402A189" w14:textId="15A3152D"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22</w:t>
      </w:r>
      <w:r w:rsidR="003E7B5C">
        <w:fldChar w:fldCharType="end"/>
      </w:r>
    </w:p>
    <w:p w14:paraId="409DB5F0" w14:textId="01B202A2" w:rsidR="00017C3A" w:rsidRDefault="00184437" w:rsidP="00B5230E">
      <w:pPr>
        <w:pStyle w:val="a4"/>
        <w:ind w:firstLine="420"/>
      </w:pPr>
      <w:r w:rsidRPr="00184437">
        <w:t xml:space="preserve">aggregateByKey[U](zeroValue: U)(seqOp: (U, V) </w:t>
      </w:r>
      <w:r w:rsidRPr="003F27D8">
        <w:rPr>
          <w:rFonts w:ascii="Cambria Math" w:hAnsi="Cambria Math" w:cs="Cambria Math"/>
        </w:rPr>
        <w:t>⇒</w:t>
      </w:r>
      <w:r w:rsidRPr="00184437">
        <w:t xml:space="preserve"> U, combOp: (U, U) </w:t>
      </w:r>
      <w:r w:rsidRPr="003F27D8">
        <w:rPr>
          <w:rFonts w:ascii="Cambria Math" w:hAnsi="Cambria Math" w:cs="Cambria Math"/>
        </w:rPr>
        <w:t>⇒</w:t>
      </w:r>
      <w:r w:rsidRPr="00184437">
        <w:t xml:space="preserve"> U)(implicit arg0: ClassTag[U]): RDD[(K, U)]</w:t>
      </w:r>
    </w:p>
    <w:p w14:paraId="6CAF5393" w14:textId="0529363F" w:rsidR="00184437" w:rsidRPr="004919B2" w:rsidRDefault="00284271" w:rsidP="004919B2">
      <w:pPr>
        <w:ind w:firstLine="420"/>
      </w:pPr>
      <w:r w:rsidRPr="004919B2">
        <w:rPr>
          <w:rFonts w:hint="eastAsia"/>
        </w:rPr>
        <w:t>使用给定的组合函数和中性</w:t>
      </w:r>
      <w:r w:rsidRPr="004919B2">
        <w:t>zeroValue</w:t>
      </w:r>
      <w:r w:rsidR="005A75CA" w:rsidRPr="004919B2">
        <w:rPr>
          <w:rFonts w:hint="eastAsia"/>
        </w:rPr>
        <w:t>来聚合每个键的值。</w:t>
      </w:r>
      <w:r w:rsidR="000A1BF0" w:rsidRPr="004919B2">
        <w:rPr>
          <w:rFonts w:hint="eastAsia"/>
        </w:rPr>
        <w:t>该函数可以返回与输入</w:t>
      </w:r>
      <w:r w:rsidR="00D46D1D" w:rsidRPr="004919B2">
        <w:rPr>
          <w:rFonts w:hint="eastAsia"/>
        </w:rPr>
        <w:t>键值对</w:t>
      </w:r>
      <w:r w:rsidR="00D46D1D" w:rsidRPr="004919B2">
        <w:rPr>
          <w:rFonts w:hint="eastAsia"/>
        </w:rPr>
        <w:t>RDD</w:t>
      </w:r>
      <w:r w:rsidR="005A75CA" w:rsidRPr="004919B2">
        <w:rPr>
          <w:rFonts w:hint="eastAsia"/>
        </w:rPr>
        <w:t>中的</w:t>
      </w:r>
      <w:r w:rsidR="00524ED9" w:rsidRPr="004919B2">
        <w:rPr>
          <w:rFonts w:hint="eastAsia"/>
        </w:rPr>
        <w:t>V</w:t>
      </w:r>
      <w:r w:rsidR="005A75CA" w:rsidRPr="004919B2">
        <w:rPr>
          <w:rFonts w:hint="eastAsia"/>
        </w:rPr>
        <w:t>值类型不同的结果类型</w:t>
      </w:r>
      <w:r w:rsidR="005A75CA" w:rsidRPr="004919B2">
        <w:rPr>
          <w:rFonts w:hint="eastAsia"/>
        </w:rPr>
        <w:t>U</w:t>
      </w:r>
      <w:r w:rsidR="005A75CA" w:rsidRPr="004919B2">
        <w:rPr>
          <w:rFonts w:hint="eastAsia"/>
        </w:rPr>
        <w:t>。因此，需要一个用于将</w:t>
      </w:r>
      <w:r w:rsidR="005A75CA" w:rsidRPr="004919B2">
        <w:rPr>
          <w:rFonts w:hint="eastAsia"/>
        </w:rPr>
        <w:t>V</w:t>
      </w:r>
      <w:r w:rsidR="005A75CA" w:rsidRPr="004919B2">
        <w:rPr>
          <w:rFonts w:hint="eastAsia"/>
        </w:rPr>
        <w:t>合并到</w:t>
      </w:r>
      <w:r w:rsidR="005A75CA" w:rsidRPr="004919B2">
        <w:rPr>
          <w:rFonts w:hint="eastAsia"/>
        </w:rPr>
        <w:t>U</w:t>
      </w:r>
      <w:r w:rsidR="005A75CA" w:rsidRPr="004919B2">
        <w:rPr>
          <w:rFonts w:hint="eastAsia"/>
        </w:rPr>
        <w:t>中的操作和一个用于合并两个</w:t>
      </w:r>
      <w:r w:rsidR="005A75CA" w:rsidRPr="004919B2">
        <w:rPr>
          <w:rFonts w:hint="eastAsia"/>
        </w:rPr>
        <w:t>U</w:t>
      </w:r>
      <w:r w:rsidR="005A75CA" w:rsidRPr="004919B2">
        <w:rPr>
          <w:rFonts w:hint="eastAsia"/>
        </w:rPr>
        <w:t>的操作，如在</w:t>
      </w:r>
      <w:r w:rsidR="005A75CA" w:rsidRPr="004919B2">
        <w:rPr>
          <w:rFonts w:hint="eastAsia"/>
        </w:rPr>
        <w:t>scala.TraversableOnce</w:t>
      </w:r>
      <w:r w:rsidR="005A75CA" w:rsidRPr="004919B2">
        <w:rPr>
          <w:rFonts w:hint="eastAsia"/>
        </w:rPr>
        <w:t>中。</w:t>
      </w:r>
      <w:r w:rsidR="009D582C" w:rsidRPr="004919B2">
        <w:rPr>
          <w:rFonts w:hint="eastAsia"/>
        </w:rPr>
        <w:t>前一个函数</w:t>
      </w:r>
      <w:r w:rsidR="009D582C" w:rsidRPr="004919B2">
        <w:t>seqOp</w:t>
      </w:r>
      <w:r w:rsidR="005A75CA" w:rsidRPr="004919B2">
        <w:rPr>
          <w:rFonts w:hint="eastAsia"/>
        </w:rPr>
        <w:t>用于合并分区中的值，后者</w:t>
      </w:r>
      <w:r w:rsidR="009D582C" w:rsidRPr="004919B2">
        <w:t>combOp</w:t>
      </w:r>
      <w:r w:rsidR="005A75CA" w:rsidRPr="004919B2">
        <w:rPr>
          <w:rFonts w:hint="eastAsia"/>
        </w:rPr>
        <w:t>用于在分区之间合并值。</w:t>
      </w:r>
      <w:r w:rsidR="009D582C" w:rsidRPr="004919B2">
        <w:rPr>
          <w:rFonts w:hint="eastAsia"/>
        </w:rPr>
        <w:t>为了避免内存分配，这两个函数</w:t>
      </w:r>
      <w:r w:rsidR="005A75CA" w:rsidRPr="004919B2">
        <w:rPr>
          <w:rFonts w:hint="eastAsia"/>
        </w:rPr>
        <w:t>都允许修改并返回其第一个参数，而不是创建一个新的</w:t>
      </w:r>
      <w:r w:rsidR="009D582C" w:rsidRPr="004919B2">
        <w:rPr>
          <w:rFonts w:hint="eastAsia"/>
        </w:rPr>
        <w:t>U</w:t>
      </w:r>
      <w:r w:rsidR="009D582C" w:rsidRPr="004919B2">
        <w:rPr>
          <w:rFonts w:hint="eastAsia"/>
        </w:rPr>
        <w:t>。</w:t>
      </w:r>
    </w:p>
    <w:p w14:paraId="0E292C55" w14:textId="77777777" w:rsidR="00B542CA" w:rsidRDefault="00B542CA" w:rsidP="00B542CA">
      <w:pPr>
        <w:pStyle w:val="a7"/>
      </w:pPr>
      <w:r>
        <w:lastRenderedPageBreak/>
        <w:t>scala&gt; val pairRDD = sc.parallelize(List( ("cat",2), ("cat", 5), ("mouse", 4),("cat", 12), ("dog", 12), ("mouse", 2)), 2)</w:t>
      </w:r>
    </w:p>
    <w:p w14:paraId="5C9681DC" w14:textId="77777777" w:rsidR="00B542CA" w:rsidRDefault="00B542CA" w:rsidP="00B542CA">
      <w:pPr>
        <w:pStyle w:val="a7"/>
      </w:pPr>
      <w:r>
        <w:t>pairRDD: org.apache.spark.rdd.RDD[(String, Int)] = ParallelCollectionRDD[1] at parallelize at &lt;console&gt;:24</w:t>
      </w:r>
    </w:p>
    <w:p w14:paraId="1500AB9E" w14:textId="77777777" w:rsidR="00B542CA" w:rsidRDefault="00B542CA" w:rsidP="00B542CA">
      <w:pPr>
        <w:pStyle w:val="a7"/>
      </w:pPr>
    </w:p>
    <w:p w14:paraId="55C485F1" w14:textId="77777777" w:rsidR="00B542CA" w:rsidRDefault="00B542CA" w:rsidP="00B542CA">
      <w:pPr>
        <w:pStyle w:val="a7"/>
      </w:pPr>
      <w:r>
        <w:t>scala&gt; def myfunc(index: Int, iter: Iterator[(String, Int)]) : Iterator[String] = {</w:t>
      </w:r>
    </w:p>
    <w:p w14:paraId="6F535B92" w14:textId="77777777" w:rsidR="00B542CA" w:rsidRDefault="00B542CA" w:rsidP="00B542CA">
      <w:pPr>
        <w:pStyle w:val="a7"/>
      </w:pPr>
      <w:r>
        <w:t xml:space="preserve">     |   iter.map(x =&gt; "[partID:" +  index + ", val: " + x + "]")</w:t>
      </w:r>
    </w:p>
    <w:p w14:paraId="6BECD4E4" w14:textId="77777777" w:rsidR="00B542CA" w:rsidRDefault="00B542CA" w:rsidP="00B542CA">
      <w:pPr>
        <w:pStyle w:val="a7"/>
      </w:pPr>
      <w:r>
        <w:t xml:space="preserve">     | }</w:t>
      </w:r>
    </w:p>
    <w:p w14:paraId="77B01B8C" w14:textId="77777777" w:rsidR="00B542CA" w:rsidRDefault="00B542CA" w:rsidP="00B542CA">
      <w:pPr>
        <w:pStyle w:val="a7"/>
      </w:pPr>
      <w:r>
        <w:t>myfunc: (index: Int, iter: Iterator[(String, Int)])Iterator[String]</w:t>
      </w:r>
    </w:p>
    <w:p w14:paraId="3A1DB947" w14:textId="77777777" w:rsidR="00B542CA" w:rsidRDefault="00B542CA" w:rsidP="00B542CA">
      <w:pPr>
        <w:pStyle w:val="a7"/>
      </w:pPr>
    </w:p>
    <w:p w14:paraId="2159B688" w14:textId="77777777" w:rsidR="00B542CA" w:rsidRDefault="00B542CA" w:rsidP="00B542CA">
      <w:pPr>
        <w:pStyle w:val="a7"/>
      </w:pPr>
      <w:r>
        <w:t>scala&gt; pairRDD.mapPartitionsWithIndex(myfunc).collect</w:t>
      </w:r>
    </w:p>
    <w:p w14:paraId="09BC3BCD" w14:textId="77777777" w:rsidR="00B542CA" w:rsidRDefault="00B542CA" w:rsidP="00B542CA">
      <w:pPr>
        <w:pStyle w:val="a7"/>
      </w:pPr>
      <w:r>
        <w:t>res0: Array[String] = Array([partID:0, val: (cat,2)], [partID:0, val: (cat,5)], [partID:0, val: (mouse,4)], [partID:1, val: (cat,12)], [partID:1, val: (dog,12)], [partID:1, val: (mouse,2)])</w:t>
      </w:r>
    </w:p>
    <w:p w14:paraId="154EEA63" w14:textId="77777777" w:rsidR="00B542CA" w:rsidRDefault="00B542CA" w:rsidP="00B542CA">
      <w:pPr>
        <w:pStyle w:val="a7"/>
      </w:pPr>
    </w:p>
    <w:p w14:paraId="0F829350" w14:textId="77777777" w:rsidR="00B542CA" w:rsidRDefault="00B542CA" w:rsidP="00B542CA">
      <w:pPr>
        <w:pStyle w:val="a7"/>
      </w:pPr>
      <w:r>
        <w:t>scala&gt; pairRDD.aggregateByKey(0)(math.max(_, _), _ + _).collect</w:t>
      </w:r>
    </w:p>
    <w:p w14:paraId="1F5A1225" w14:textId="77777777" w:rsidR="00B542CA" w:rsidRDefault="00B542CA" w:rsidP="00B542CA">
      <w:pPr>
        <w:pStyle w:val="a7"/>
      </w:pPr>
      <w:r>
        <w:t>res1: Array[(String, Int)] = Array((dog,12), (cat,17), (mouse,6))</w:t>
      </w:r>
    </w:p>
    <w:p w14:paraId="5D76E41D" w14:textId="77777777" w:rsidR="00B542CA" w:rsidRDefault="00B542CA" w:rsidP="00B542CA">
      <w:pPr>
        <w:pStyle w:val="a7"/>
      </w:pPr>
    </w:p>
    <w:p w14:paraId="351A2219" w14:textId="77777777" w:rsidR="00B542CA" w:rsidRDefault="00B542CA" w:rsidP="00B542CA">
      <w:pPr>
        <w:pStyle w:val="a7"/>
      </w:pPr>
      <w:r>
        <w:t>scala&gt; pairRDD.aggregateByKey(100)(math.max(_, _), _ + _).collect</w:t>
      </w:r>
    </w:p>
    <w:p w14:paraId="0AF492D9" w14:textId="1ABD4598" w:rsidR="00B542CA" w:rsidRDefault="00B542CA" w:rsidP="00B542CA">
      <w:pPr>
        <w:pStyle w:val="a7"/>
      </w:pPr>
      <w:r>
        <w:t>res2: Array[(String, Int)] = Array((dog,100), (cat,200), (mouse,200))</w:t>
      </w:r>
    </w:p>
    <w:p w14:paraId="6A239E33" w14:textId="405AF977"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23</w:t>
      </w:r>
      <w:r w:rsidR="003E7B5C">
        <w:fldChar w:fldCharType="end"/>
      </w:r>
    </w:p>
    <w:p w14:paraId="039B699B" w14:textId="57124DBC" w:rsidR="00B542CA" w:rsidRPr="004919B2" w:rsidRDefault="00B542CA" w:rsidP="004919B2">
      <w:pPr>
        <w:ind w:firstLine="420"/>
      </w:pPr>
      <w:r w:rsidRPr="004919B2">
        <w:rPr>
          <w:rFonts w:hint="eastAsia"/>
        </w:rPr>
        <w:t>上面的代码中，通过定义</w:t>
      </w:r>
      <w:r w:rsidRPr="004919B2">
        <w:t>myfunc</w:t>
      </w:r>
      <w:r w:rsidRPr="004919B2">
        <w:rPr>
          <w:rFonts w:hint="eastAsia"/>
        </w:rPr>
        <w:t>函数，分别打印出</w:t>
      </w:r>
      <w:r w:rsidRPr="004919B2">
        <w:rPr>
          <w:rFonts w:hint="eastAsia"/>
        </w:rPr>
        <w:t>RDD</w:t>
      </w:r>
      <w:r w:rsidRPr="004919B2">
        <w:rPr>
          <w:rFonts w:hint="eastAsia"/>
        </w:rPr>
        <w:t>分区中内容。</w:t>
      </w:r>
    </w:p>
    <w:p w14:paraId="4C1F4D86" w14:textId="6BD773B6" w:rsidR="00A50DE2" w:rsidRPr="009B273B" w:rsidRDefault="005A75CA" w:rsidP="001A1C56">
      <w:pPr>
        <w:pStyle w:val="a6"/>
        <w:ind w:firstLine="420"/>
      </w:pPr>
      <w:r w:rsidRPr="009B273B">
        <w:rPr>
          <w:rFonts w:hint="eastAsia"/>
        </w:rPr>
        <w:t>基于两个键值对</w:t>
      </w:r>
      <w:r w:rsidRPr="009B273B">
        <w:rPr>
          <w:rFonts w:hint="eastAsia"/>
        </w:rPr>
        <w:t>RDD</w:t>
      </w:r>
      <w:r w:rsidRPr="009B273B">
        <w:rPr>
          <w:rFonts w:hint="eastAsia"/>
        </w:rPr>
        <w:t>的转换</w:t>
      </w:r>
    </w:p>
    <w:p w14:paraId="675D159E" w14:textId="0543DABF" w:rsidR="005A75CA" w:rsidRPr="004919B2" w:rsidRDefault="005A75CA" w:rsidP="004919B2">
      <w:pPr>
        <w:ind w:firstLine="420"/>
      </w:pPr>
      <w:r w:rsidRPr="004919B2">
        <w:rPr>
          <w:rFonts w:hint="eastAsia"/>
        </w:rPr>
        <w:t>创建两个键值对</w:t>
      </w:r>
      <w:r w:rsidRPr="004919B2">
        <w:rPr>
          <w:rFonts w:hint="eastAsia"/>
        </w:rPr>
        <w:t>RDD</w:t>
      </w:r>
      <w:r w:rsidRPr="004919B2">
        <w:rPr>
          <w:rFonts w:hint="eastAsia"/>
        </w:rPr>
        <w:t>，分别为：</w:t>
      </w:r>
    </w:p>
    <w:p w14:paraId="1DF8CB6E" w14:textId="77777777" w:rsidR="001C719C" w:rsidRDefault="001C719C" w:rsidP="001C719C">
      <w:pPr>
        <w:pStyle w:val="a7"/>
      </w:pPr>
      <w:r>
        <w:t>scala&gt; val rdd = sc.parallelize(List((1, 2), (3, 4), (3, 6)))</w:t>
      </w:r>
    </w:p>
    <w:p w14:paraId="6CA10DE7" w14:textId="77777777" w:rsidR="001C719C" w:rsidRDefault="001C719C" w:rsidP="001C719C">
      <w:pPr>
        <w:pStyle w:val="a7"/>
      </w:pPr>
      <w:r>
        <w:t>rdd: org.apache.spark.rdd.RDD[(Int, Int)] = ParallelCollectionRDD[42] at parallelize at &lt;console&gt;:24</w:t>
      </w:r>
    </w:p>
    <w:p w14:paraId="799F5A0A" w14:textId="77777777" w:rsidR="001C719C" w:rsidRDefault="001C719C" w:rsidP="001C719C">
      <w:pPr>
        <w:pStyle w:val="a7"/>
      </w:pPr>
    </w:p>
    <w:p w14:paraId="714E2D09" w14:textId="77777777" w:rsidR="001C719C" w:rsidRDefault="001C719C" w:rsidP="001C719C">
      <w:pPr>
        <w:pStyle w:val="a7"/>
      </w:pPr>
      <w:r>
        <w:t>scala&gt; val other = sc.parallelize(List((3,9)))</w:t>
      </w:r>
    </w:p>
    <w:p w14:paraId="2F485724" w14:textId="425C6E75" w:rsidR="005A75CA" w:rsidRDefault="001C719C" w:rsidP="001C719C">
      <w:pPr>
        <w:pStyle w:val="a7"/>
      </w:pPr>
      <w:r>
        <w:t>other: org.apache.spark.rdd.RDD[(Int, Int)] = ParallelCollectionRDD[43] at parallelize at &lt;console&gt;:24</w:t>
      </w:r>
    </w:p>
    <w:p w14:paraId="6F064515" w14:textId="2B31E9C4"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24</w:t>
      </w:r>
      <w:r w:rsidR="003E7B5C">
        <w:fldChar w:fldCharType="end"/>
      </w:r>
    </w:p>
    <w:p w14:paraId="521712D7" w14:textId="4084E52C" w:rsidR="001C719C" w:rsidRDefault="00923990" w:rsidP="00B5230E">
      <w:pPr>
        <w:pStyle w:val="a4"/>
        <w:ind w:firstLine="420"/>
      </w:pPr>
      <w:r w:rsidRPr="00DA1BF8">
        <w:t>subtractByKey</w:t>
      </w:r>
    </w:p>
    <w:p w14:paraId="4558B136" w14:textId="4983B246" w:rsidR="00923990" w:rsidRPr="004919B2" w:rsidRDefault="00B542CA" w:rsidP="004919B2">
      <w:pPr>
        <w:ind w:firstLine="420"/>
      </w:pPr>
      <w:r w:rsidRPr="004919B2">
        <w:rPr>
          <w:rFonts w:hint="eastAsia"/>
        </w:rPr>
        <w:t>从</w:t>
      </w:r>
      <w:r w:rsidRPr="004919B2">
        <w:rPr>
          <w:rFonts w:hint="eastAsia"/>
        </w:rPr>
        <w:t>rdd</w:t>
      </w:r>
      <w:r w:rsidRPr="004919B2">
        <w:rPr>
          <w:rFonts w:hint="eastAsia"/>
        </w:rPr>
        <w:t>中</w:t>
      </w:r>
      <w:r w:rsidR="00923990" w:rsidRPr="004919B2">
        <w:t>删除</w:t>
      </w:r>
      <w:r w:rsidRPr="004919B2">
        <w:rPr>
          <w:rFonts w:hint="eastAsia"/>
        </w:rPr>
        <w:t>other</w:t>
      </w:r>
      <w:r w:rsidRPr="004919B2">
        <w:t>中存在</w:t>
      </w:r>
      <w:r w:rsidRPr="004919B2">
        <w:rPr>
          <w:rFonts w:hint="eastAsia"/>
        </w:rPr>
        <w:t>的键</w:t>
      </w:r>
      <w:r w:rsidR="00923990" w:rsidRPr="004919B2">
        <w:t>元素。</w:t>
      </w:r>
    </w:p>
    <w:p w14:paraId="08FF0180" w14:textId="77777777" w:rsidR="00D14D5B" w:rsidRDefault="00D14D5B" w:rsidP="00D14D5B">
      <w:pPr>
        <w:pStyle w:val="a7"/>
      </w:pPr>
      <w:r>
        <w:t>scala&gt; rdd.subtractByKey(other).collect</w:t>
      </w:r>
    </w:p>
    <w:p w14:paraId="6F19211C" w14:textId="2173B938" w:rsidR="00D14D5B" w:rsidRDefault="00D14D5B" w:rsidP="00D14D5B">
      <w:pPr>
        <w:pStyle w:val="a7"/>
      </w:pPr>
      <w:r>
        <w:t>res27: Array[(Int, Int)] = Array((1,2))</w:t>
      </w:r>
    </w:p>
    <w:p w14:paraId="6F9569D0" w14:textId="706A1E4F"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25</w:t>
      </w:r>
      <w:r w:rsidR="003E7B5C">
        <w:fldChar w:fldCharType="end"/>
      </w:r>
    </w:p>
    <w:p w14:paraId="470A4CFF" w14:textId="5D4F99FB" w:rsidR="00D14D5B" w:rsidRDefault="009B4FDE" w:rsidP="00B5230E">
      <w:pPr>
        <w:pStyle w:val="a4"/>
        <w:ind w:firstLine="420"/>
      </w:pPr>
      <w:r w:rsidRPr="009B4FDE">
        <w:t>join(otherDataset, [numTasks])</w:t>
      </w:r>
    </w:p>
    <w:p w14:paraId="51D32AFC" w14:textId="3094CFC1" w:rsidR="009B4FDE" w:rsidRPr="004919B2" w:rsidRDefault="009C3491" w:rsidP="004919B2">
      <w:pPr>
        <w:ind w:firstLine="420"/>
      </w:pPr>
      <w:r w:rsidRPr="004919B2">
        <w:t>在两个</w:t>
      </w:r>
      <w:r w:rsidRPr="004919B2">
        <w:t>RDD</w:t>
      </w:r>
      <w:r w:rsidRPr="004919B2">
        <w:t>之间执行内部连接。</w:t>
      </w:r>
    </w:p>
    <w:p w14:paraId="2BA1273D" w14:textId="77777777" w:rsidR="009C3491" w:rsidRDefault="009C3491" w:rsidP="00994529">
      <w:pPr>
        <w:pStyle w:val="a7"/>
      </w:pPr>
      <w:r>
        <w:t>scala&gt; rdd.join(other).collect</w:t>
      </w:r>
    </w:p>
    <w:p w14:paraId="57F2F548" w14:textId="4FA6705E" w:rsidR="009C3491" w:rsidRDefault="009C3491" w:rsidP="00994529">
      <w:pPr>
        <w:pStyle w:val="a7"/>
      </w:pPr>
      <w:r>
        <w:t>res28: Array[(Int, (Int, Int))] = Array((3,(4,9)), (3,(6,9)))</w:t>
      </w:r>
    </w:p>
    <w:p w14:paraId="3F31A1DC" w14:textId="2322602A"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26</w:t>
      </w:r>
      <w:r w:rsidR="003E7B5C">
        <w:fldChar w:fldCharType="end"/>
      </w:r>
    </w:p>
    <w:p w14:paraId="0789F3C6" w14:textId="5DB2FA1F" w:rsidR="009C3491" w:rsidRDefault="00994529" w:rsidP="00B5230E">
      <w:pPr>
        <w:pStyle w:val="a4"/>
        <w:ind w:firstLine="420"/>
      </w:pPr>
      <w:r w:rsidRPr="00DA1BF8">
        <w:t>rightOuterJoin</w:t>
      </w:r>
    </w:p>
    <w:p w14:paraId="3632658F" w14:textId="754A22F2" w:rsidR="00994529" w:rsidRPr="004919B2" w:rsidRDefault="0091786C" w:rsidP="004919B2">
      <w:pPr>
        <w:ind w:firstLine="420"/>
      </w:pPr>
      <w:r w:rsidRPr="004919B2">
        <w:t>在两个</w:t>
      </w:r>
      <w:r w:rsidRPr="004919B2">
        <w:t>RDD</w:t>
      </w:r>
      <w:r w:rsidR="000D4FA4" w:rsidRPr="004919B2">
        <w:t>之间执行连接，其中</w:t>
      </w:r>
      <w:r w:rsidR="000D4FA4" w:rsidRPr="004919B2">
        <w:rPr>
          <w:rFonts w:hint="eastAsia"/>
        </w:rPr>
        <w:t>键</w:t>
      </w:r>
      <w:r w:rsidRPr="004919B2">
        <w:t>必须存在于第一个</w:t>
      </w:r>
      <w:r w:rsidRPr="004919B2">
        <w:t>RDD</w:t>
      </w:r>
      <w:r w:rsidRPr="004919B2">
        <w:t>中。</w:t>
      </w:r>
    </w:p>
    <w:p w14:paraId="0AB91000" w14:textId="77777777" w:rsidR="0091786C" w:rsidRDefault="0091786C" w:rsidP="0091786C">
      <w:pPr>
        <w:pStyle w:val="a7"/>
      </w:pPr>
      <w:r>
        <w:t>scala&gt; rdd.rightOuterJoin(other).collect</w:t>
      </w:r>
    </w:p>
    <w:p w14:paraId="36CB5D33" w14:textId="0F6C345A" w:rsidR="0091786C" w:rsidRDefault="0091786C" w:rsidP="0091786C">
      <w:pPr>
        <w:pStyle w:val="a7"/>
      </w:pPr>
      <w:r>
        <w:t>res30: Array[(Int, (Option[Int], Int))] = Array((3,(Some(4),9)), (3,(Some(6),9)))</w:t>
      </w:r>
    </w:p>
    <w:p w14:paraId="452123AE" w14:textId="4A95710B"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27</w:t>
      </w:r>
      <w:r w:rsidR="003E7B5C">
        <w:fldChar w:fldCharType="end"/>
      </w:r>
    </w:p>
    <w:p w14:paraId="5076ADF2" w14:textId="09A619C5" w:rsidR="0091786C" w:rsidRDefault="00674307" w:rsidP="00B5230E">
      <w:pPr>
        <w:pStyle w:val="a4"/>
        <w:ind w:firstLine="420"/>
      </w:pPr>
      <w:r w:rsidRPr="00DA1BF8">
        <w:t>leftOuterJoin</w:t>
      </w:r>
    </w:p>
    <w:p w14:paraId="4437401B" w14:textId="20B43C3F" w:rsidR="00674307" w:rsidRPr="004919B2" w:rsidRDefault="00674307" w:rsidP="004919B2">
      <w:pPr>
        <w:ind w:firstLine="420"/>
      </w:pPr>
      <w:r w:rsidRPr="004919B2">
        <w:lastRenderedPageBreak/>
        <w:t>在两个</w:t>
      </w:r>
      <w:r w:rsidRPr="004919B2">
        <w:t>RDD</w:t>
      </w:r>
      <w:r w:rsidR="000D4FA4" w:rsidRPr="004919B2">
        <w:t>之间执行连接，其中</w:t>
      </w:r>
      <w:r w:rsidR="000D4FA4" w:rsidRPr="004919B2">
        <w:rPr>
          <w:rFonts w:hint="eastAsia"/>
        </w:rPr>
        <w:t>键</w:t>
      </w:r>
      <w:r w:rsidRPr="004919B2">
        <w:t>必须存在于另一个</w:t>
      </w:r>
      <w:r w:rsidRPr="004919B2">
        <w:t>RDD</w:t>
      </w:r>
      <w:r w:rsidRPr="004919B2">
        <w:t>中。</w:t>
      </w:r>
    </w:p>
    <w:p w14:paraId="35AF4808" w14:textId="77777777" w:rsidR="00740C11" w:rsidRDefault="00740C11" w:rsidP="00740C11">
      <w:pPr>
        <w:pStyle w:val="a7"/>
      </w:pPr>
      <w:r>
        <w:t>scala&gt; rdd.leftOuterJoin(other).collect</w:t>
      </w:r>
    </w:p>
    <w:p w14:paraId="0FE4F80C" w14:textId="09631A0D" w:rsidR="00674307" w:rsidRDefault="00740C11" w:rsidP="00740C11">
      <w:pPr>
        <w:pStyle w:val="a7"/>
      </w:pPr>
      <w:r>
        <w:t>res31: Array[(Int, (Int, Option[Int]))] = Array((1,(2,None)), (3,(4,Some(9))), (3,(6,Some(9))))</w:t>
      </w:r>
    </w:p>
    <w:p w14:paraId="39EB16A0" w14:textId="0E56455A"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28</w:t>
      </w:r>
      <w:r w:rsidR="003E7B5C">
        <w:fldChar w:fldCharType="end"/>
      </w:r>
    </w:p>
    <w:p w14:paraId="4863BCA2" w14:textId="6A1A208A" w:rsidR="00740C11" w:rsidRDefault="00584EF0" w:rsidP="00B5230E">
      <w:pPr>
        <w:pStyle w:val="a4"/>
        <w:ind w:firstLine="420"/>
      </w:pPr>
      <w:r w:rsidRPr="00DA1BF8">
        <w:t>cogroup(otherDataset, [numTasks])</w:t>
      </w:r>
    </w:p>
    <w:p w14:paraId="075F42A6" w14:textId="6E72D956" w:rsidR="00584EF0" w:rsidRPr="004919B2" w:rsidRDefault="00EC551C" w:rsidP="004919B2">
      <w:pPr>
        <w:ind w:firstLine="420"/>
      </w:pPr>
      <w:r w:rsidRPr="004919B2">
        <w:rPr>
          <w:rFonts w:hint="eastAsia"/>
        </w:rPr>
        <w:t>将两个</w:t>
      </w:r>
      <w:r w:rsidRPr="004919B2">
        <w:rPr>
          <w:rFonts w:hint="eastAsia"/>
        </w:rPr>
        <w:t>RDD</w:t>
      </w:r>
      <w:r w:rsidRPr="004919B2">
        <w:rPr>
          <w:rFonts w:hint="eastAsia"/>
        </w:rPr>
        <w:t>具有相同键的值组合在一起</w:t>
      </w:r>
      <w:r w:rsidR="0003264E" w:rsidRPr="004919B2">
        <w:t>。</w:t>
      </w:r>
    </w:p>
    <w:p w14:paraId="4F0B1011" w14:textId="77777777" w:rsidR="0003264E" w:rsidRDefault="0003264E" w:rsidP="0003264E">
      <w:pPr>
        <w:pStyle w:val="a7"/>
      </w:pPr>
      <w:r>
        <w:t>scala&gt; rdd.cogroup(other).collect</w:t>
      </w:r>
    </w:p>
    <w:p w14:paraId="1D63DE69" w14:textId="138B6D85" w:rsidR="0003264E" w:rsidRDefault="0003264E" w:rsidP="0003264E">
      <w:pPr>
        <w:pStyle w:val="a7"/>
      </w:pPr>
      <w:r>
        <w:t>res32: Array[(Int, (Iterable[Int], Iterable[Int]))] = Array((1,(CompactBuffer(2),CompactBuffer())), (3,(CompactBuffer(4, 6),CompactBuffer(9))))</w:t>
      </w:r>
    </w:p>
    <w:p w14:paraId="66F540EF" w14:textId="483BE4B2"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29</w:t>
      </w:r>
      <w:r w:rsidR="003E7B5C">
        <w:fldChar w:fldCharType="end"/>
      </w:r>
    </w:p>
    <w:p w14:paraId="0C2EFE31" w14:textId="77777777" w:rsidR="00A50DE2" w:rsidRPr="00820018" w:rsidRDefault="00A50DE2" w:rsidP="00D63772">
      <w:pPr>
        <w:pStyle w:val="Heading4"/>
      </w:pPr>
      <w:r w:rsidRPr="00820018">
        <w:t>聚合</w:t>
      </w:r>
    </w:p>
    <w:p w14:paraId="01DA4D89" w14:textId="76B98DA3" w:rsidR="00A50DE2" w:rsidRPr="004919B2" w:rsidRDefault="00A50DE2" w:rsidP="004919B2">
      <w:pPr>
        <w:ind w:firstLine="420"/>
      </w:pPr>
      <w:r w:rsidRPr="004919B2">
        <w:t>当使用键值对来描述数据集时，通常需要</w:t>
      </w:r>
      <w:r w:rsidR="00351761" w:rsidRPr="004919B2">
        <w:rPr>
          <w:rFonts w:hint="eastAsia"/>
        </w:rPr>
        <w:t>在</w:t>
      </w:r>
      <w:r w:rsidR="00115953" w:rsidRPr="004919B2">
        <w:t>具有相同</w:t>
      </w:r>
      <w:r w:rsidR="00351761" w:rsidRPr="004919B2">
        <w:t>键</w:t>
      </w:r>
      <w:r w:rsidR="00115953" w:rsidRPr="004919B2">
        <w:rPr>
          <w:rFonts w:hint="eastAsia"/>
        </w:rPr>
        <w:t>的</w:t>
      </w:r>
      <w:r w:rsidR="00351761" w:rsidRPr="004919B2">
        <w:t>所有元素</w:t>
      </w:r>
      <w:r w:rsidR="00115953" w:rsidRPr="004919B2">
        <w:rPr>
          <w:rFonts w:hint="eastAsia"/>
        </w:rPr>
        <w:t>上</w:t>
      </w:r>
      <w:r w:rsidR="00351761" w:rsidRPr="004919B2">
        <w:t>统计</w:t>
      </w:r>
      <w:r w:rsidRPr="004919B2">
        <w:t>数据。</w:t>
      </w:r>
      <w:r w:rsidR="00C418A3" w:rsidRPr="004919B2">
        <w:rPr>
          <w:rFonts w:hint="eastAsia"/>
        </w:rPr>
        <w:t>对于</w:t>
      </w:r>
      <w:r w:rsidR="00C418A3" w:rsidRPr="004919B2">
        <w:t>基本的</w:t>
      </w:r>
      <w:r w:rsidR="00C418A3" w:rsidRPr="004919B2">
        <w:t>RDD</w:t>
      </w:r>
      <w:r w:rsidR="00C418A3" w:rsidRPr="004919B2">
        <w:rPr>
          <w:rFonts w:hint="eastAsia"/>
        </w:rPr>
        <w:t>的</w:t>
      </w:r>
      <w:r w:rsidR="005A68AD" w:rsidRPr="004919B2">
        <w:t>fold</w:t>
      </w:r>
      <w:r w:rsidR="007F7907" w:rsidRPr="004919B2">
        <w:t>、</w:t>
      </w:r>
      <w:r w:rsidR="007F7907" w:rsidRPr="004919B2">
        <w:t>combine</w:t>
      </w:r>
      <w:r w:rsidRPr="004919B2">
        <w:t>和</w:t>
      </w:r>
      <w:r w:rsidR="007F7907" w:rsidRPr="004919B2">
        <w:t>reduce</w:t>
      </w:r>
      <w:r w:rsidR="00C418A3" w:rsidRPr="004919B2">
        <w:rPr>
          <w:rFonts w:hint="eastAsia"/>
        </w:rPr>
        <w:t>操作，在键值</w:t>
      </w:r>
      <w:r w:rsidR="00C418A3" w:rsidRPr="004919B2">
        <w:t>对</w:t>
      </w:r>
      <w:r w:rsidR="00C418A3" w:rsidRPr="004919B2">
        <w:t>RDD</w:t>
      </w:r>
      <w:r w:rsidR="00C418A3" w:rsidRPr="004919B2">
        <w:t>上</w:t>
      </w:r>
      <w:r w:rsidR="00C418A3" w:rsidRPr="004919B2">
        <w:rPr>
          <w:rFonts w:hint="eastAsia"/>
        </w:rPr>
        <w:t>也有基于</w:t>
      </w:r>
      <w:r w:rsidR="00C418A3" w:rsidRPr="004919B2">
        <w:t>键</w:t>
      </w:r>
      <w:r w:rsidR="00C418A3" w:rsidRPr="004919B2">
        <w:rPr>
          <w:rFonts w:hint="eastAsia"/>
        </w:rPr>
        <w:t>的类似操作</w:t>
      </w:r>
      <w:r w:rsidR="00CE4C85" w:rsidRPr="004919B2">
        <w:t>，</w:t>
      </w:r>
      <w:r w:rsidR="00CE4C85" w:rsidRPr="004919B2">
        <w:rPr>
          <w:rFonts w:hint="eastAsia"/>
        </w:rPr>
        <w:t>这些操作基于相同的键进行汇集</w:t>
      </w:r>
      <w:r w:rsidRPr="004919B2">
        <w:t>。</w:t>
      </w:r>
      <w:r w:rsidRPr="004919B2">
        <w:t> </w:t>
      </w:r>
      <w:r w:rsidRPr="004919B2">
        <w:t>这些操作是转换而不是动作。</w:t>
      </w:r>
    </w:p>
    <w:p w14:paraId="7D363D37" w14:textId="24D751FB" w:rsidR="00E61125" w:rsidRPr="00820018" w:rsidRDefault="00E61125" w:rsidP="00E61125">
      <w:pPr>
        <w:pStyle w:val="Heading5"/>
      </w:pPr>
      <w:r>
        <w:rPr>
          <w:rFonts w:hint="eastAsia"/>
        </w:rPr>
        <w:t>reduceByKey</w:t>
      </w:r>
    </w:p>
    <w:p w14:paraId="7696C3D2" w14:textId="7FEF680D" w:rsidR="003C1774" w:rsidRPr="004919B2" w:rsidRDefault="003C1774" w:rsidP="004919B2">
      <w:pPr>
        <w:ind w:firstLine="420"/>
      </w:pPr>
      <w:r w:rsidRPr="004919B2">
        <w:rPr>
          <w:rFonts w:hint="eastAsia"/>
        </w:rPr>
        <w:t>基本上，</w:t>
      </w:r>
      <w:r w:rsidRPr="004919B2">
        <w:rPr>
          <w:rFonts w:hint="eastAsia"/>
        </w:rPr>
        <w:t>reduceByKey</w:t>
      </w:r>
      <w:r w:rsidR="00685D09" w:rsidRPr="004919B2">
        <w:rPr>
          <w:rFonts w:hint="eastAsia"/>
        </w:rPr>
        <w:t>函数仅适用于包含键值对元素类型的</w:t>
      </w:r>
      <w:r w:rsidR="00685D09" w:rsidRPr="004919B2">
        <w:rPr>
          <w:rFonts w:hint="eastAsia"/>
        </w:rPr>
        <w:t>RDD</w:t>
      </w:r>
      <w:r w:rsidR="00685D09" w:rsidRPr="004919B2">
        <w:rPr>
          <w:rFonts w:hint="eastAsia"/>
        </w:rPr>
        <w:t>，即具有</w:t>
      </w:r>
      <w:r w:rsidR="00685D09" w:rsidRPr="004919B2">
        <w:rPr>
          <w:rFonts w:hint="eastAsia"/>
        </w:rPr>
        <w:t>Tuple</w:t>
      </w:r>
      <w:r w:rsidRPr="004919B2">
        <w:rPr>
          <w:rFonts w:hint="eastAsia"/>
        </w:rPr>
        <w:t>或</w:t>
      </w:r>
      <w:r w:rsidRPr="004919B2">
        <w:rPr>
          <w:rFonts w:hint="eastAsia"/>
        </w:rPr>
        <w:t>Map</w:t>
      </w:r>
      <w:r w:rsidRPr="004919B2">
        <w:rPr>
          <w:rFonts w:hint="eastAsia"/>
        </w:rPr>
        <w:t>作为数据元素。</w:t>
      </w:r>
      <w:r w:rsidR="00685D09" w:rsidRPr="004919B2">
        <w:rPr>
          <w:rFonts w:hint="eastAsia"/>
        </w:rPr>
        <w:t>这是一个转型操作，这意味着</w:t>
      </w:r>
      <w:r w:rsidRPr="004919B2">
        <w:rPr>
          <w:rFonts w:hint="eastAsia"/>
        </w:rPr>
        <w:t>被懒惰地评估。我们需要传递一个关联函数作为参数，该函数将应用于</w:t>
      </w:r>
      <w:r w:rsidR="00685D09" w:rsidRPr="004919B2">
        <w:rPr>
          <w:rFonts w:hint="eastAsia"/>
        </w:rPr>
        <w:t>键值对</w:t>
      </w:r>
      <w:r w:rsidR="00685D09" w:rsidRPr="004919B2">
        <w:rPr>
          <w:rFonts w:hint="eastAsia"/>
        </w:rPr>
        <w:t>RDD</w:t>
      </w:r>
      <w:r w:rsidRPr="004919B2">
        <w:rPr>
          <w:rFonts w:hint="eastAsia"/>
        </w:rPr>
        <w:t>，</w:t>
      </w:r>
      <w:r w:rsidR="00685D09" w:rsidRPr="004919B2">
        <w:rPr>
          <w:rFonts w:hint="eastAsia"/>
        </w:rPr>
        <w:t>创建带有结果值的</w:t>
      </w:r>
      <w:r w:rsidRPr="004919B2">
        <w:rPr>
          <w:rFonts w:hint="eastAsia"/>
        </w:rPr>
        <w:t>RDD</w:t>
      </w:r>
      <w:r w:rsidR="00685D09" w:rsidRPr="004919B2">
        <w:rPr>
          <w:rFonts w:hint="eastAsia"/>
        </w:rPr>
        <w:t>，即新的键值对</w:t>
      </w:r>
      <w:r w:rsidRPr="004919B2">
        <w:rPr>
          <w:rFonts w:hint="eastAsia"/>
        </w:rPr>
        <w:t>。</w:t>
      </w:r>
      <w:r w:rsidR="00685D09" w:rsidRPr="004919B2">
        <w:rPr>
          <w:rFonts w:hint="eastAsia"/>
        </w:rPr>
        <w:t>由于分区间可能发生数据</w:t>
      </w:r>
      <w:r w:rsidR="00685D09" w:rsidRPr="004919B2">
        <w:rPr>
          <w:rFonts w:hint="eastAsia"/>
        </w:rPr>
        <w:t>Shuffle</w:t>
      </w:r>
      <w:r w:rsidRPr="004919B2">
        <w:rPr>
          <w:rFonts w:hint="eastAsia"/>
        </w:rPr>
        <w:t>，此操作是一项</w:t>
      </w:r>
      <w:r w:rsidR="00685D09" w:rsidRPr="004919B2">
        <w:rPr>
          <w:rFonts w:hint="eastAsia"/>
        </w:rPr>
        <w:t>涉及全数据集的</w:t>
      </w:r>
      <w:r w:rsidRPr="004919B2">
        <w:rPr>
          <w:rFonts w:hint="eastAsia"/>
        </w:rPr>
        <w:t>广泛操作。</w:t>
      </w:r>
    </w:p>
    <w:p w14:paraId="27AA33AF" w14:textId="3885CA34" w:rsidR="00897DF3" w:rsidRPr="004919B2" w:rsidRDefault="00897DF3" w:rsidP="004919B2">
      <w:pPr>
        <w:ind w:firstLine="420"/>
      </w:pPr>
      <w:r w:rsidRPr="004919B2">
        <w:rPr>
          <w:rFonts w:hint="eastAsia"/>
        </w:rPr>
        <w:t>在数学中，关联属性</w:t>
      </w:r>
      <w:r w:rsidR="00136573" w:rsidRPr="004919B2">
        <w:rPr>
          <w:rFonts w:hint="eastAsia"/>
        </w:rPr>
        <w:t>是一些二元运算的</w:t>
      </w:r>
      <w:r w:rsidRPr="004919B2">
        <w:rPr>
          <w:rFonts w:hint="eastAsia"/>
        </w:rPr>
        <w:t>属性。在命题逻辑中，关联性是在逻辑证明中替换表达式的有效规则。在包含同一个关联运算符的一行中出现两次或更多次的表达式中，只要操作数序列未更改，操作的执行次序就无关紧要。也就是说，重新排列这种表达式中的括号不会改变其值。考虑下面的等式：</w:t>
      </w:r>
    </w:p>
    <w:p w14:paraId="28F752C9" w14:textId="0801BA9B" w:rsidR="00897DF3" w:rsidRPr="004919B2" w:rsidRDefault="00ED3D92" w:rsidP="004919B2">
      <w:pPr>
        <w:ind w:firstLine="420"/>
      </w:pPr>
      <m:oMathPara>
        <m:oMath>
          <m:r>
            <m:rPr>
              <m:sty m:val="p"/>
            </m:rPr>
            <w:rPr>
              <w:rFonts w:ascii="Cambria Math" w:hAnsi="Cambria Math"/>
            </w:rPr>
            <m:t>(2+3)+4=2+(3+4)=9</m:t>
          </m:r>
        </m:oMath>
      </m:oMathPara>
    </w:p>
    <w:p w14:paraId="0F6EEA7D" w14:textId="7DFF545D" w:rsidR="00ED3D92" w:rsidRPr="001A4041" w:rsidRDefault="00ED3D92" w:rsidP="004919B2">
      <w:pPr>
        <w:ind w:firstLine="420"/>
      </w:pPr>
      <m:oMathPara>
        <m:oMath>
          <m:r>
            <m:rPr>
              <m:sty m:val="p"/>
            </m:rPr>
            <w:rPr>
              <w:rFonts w:ascii="Cambria Math" w:hAnsi="Cambria Math"/>
            </w:rPr>
            <m:t>2×</m:t>
          </m:r>
          <m:d>
            <m:dPr>
              <m:ctrlPr>
                <w:rPr>
                  <w:rFonts w:ascii="Cambria Math" w:hAnsi="Cambria Math"/>
                </w:rPr>
              </m:ctrlPr>
            </m:dPr>
            <m:e>
              <m:r>
                <m:rPr>
                  <m:sty m:val="p"/>
                </m:rPr>
                <w:rPr>
                  <w:rFonts w:ascii="Cambria Math" w:hAnsi="Cambria Math"/>
                </w:rPr>
                <m:t>3×4</m:t>
              </m:r>
            </m:e>
          </m:d>
          <m:r>
            <m:rPr>
              <m:sty m:val="p"/>
            </m:rPr>
            <w:rPr>
              <w:rFonts w:ascii="Cambria Math" w:hAnsi="Cambria Math"/>
            </w:rPr>
            <m:t>=</m:t>
          </m:r>
          <m:d>
            <m:dPr>
              <m:ctrlPr>
                <w:rPr>
                  <w:rFonts w:ascii="Cambria Math" w:hAnsi="Cambria Math"/>
                </w:rPr>
              </m:ctrlPr>
            </m:dPr>
            <m:e>
              <m:r>
                <m:rPr>
                  <m:sty m:val="p"/>
                </m:rPr>
                <w:rPr>
                  <w:rFonts w:ascii="Cambria Math" w:hAnsi="Cambria Math"/>
                </w:rPr>
                <m:t>2×3</m:t>
              </m:r>
            </m:e>
          </m:d>
          <m:r>
            <m:rPr>
              <m:sty m:val="p"/>
            </m:rPr>
            <w:rPr>
              <w:rFonts w:ascii="Cambria Math" w:hAnsi="Cambria Math"/>
            </w:rPr>
            <m:t>×4=24</m:t>
          </m:r>
        </m:oMath>
      </m:oMathPara>
    </w:p>
    <w:p w14:paraId="47547569" w14:textId="2AA787E4" w:rsidR="001A4041" w:rsidRPr="004919B2" w:rsidRDefault="001A4041" w:rsidP="001A4041">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1</w:t>
      </w:r>
      <w:r>
        <w:fldChar w:fldCharType="end"/>
      </w:r>
    </w:p>
    <w:p w14:paraId="5CE9ED1F" w14:textId="51114F0D" w:rsidR="00C77DDA" w:rsidRPr="004919B2" w:rsidRDefault="007074C7" w:rsidP="004919B2">
      <w:pPr>
        <w:ind w:firstLine="420"/>
      </w:pPr>
      <w:r w:rsidRPr="004919B2">
        <w:rPr>
          <w:rFonts w:hint="eastAsia"/>
        </w:rPr>
        <w:t>关联性让我们可以按顺序并行使用相同的函数。</w:t>
      </w:r>
      <w:r w:rsidRPr="004919B2">
        <w:rPr>
          <w:rFonts w:hint="eastAsia"/>
        </w:rPr>
        <w:t>reduceByKey</w:t>
      </w:r>
      <w:r w:rsidRPr="004919B2">
        <w:rPr>
          <w:rFonts w:hint="eastAsia"/>
        </w:rPr>
        <w:t>使用该属性计算</w:t>
      </w:r>
      <w:r w:rsidRPr="004919B2">
        <w:rPr>
          <w:rFonts w:hint="eastAsia"/>
        </w:rPr>
        <w:t>RDD</w:t>
      </w:r>
      <w:r w:rsidRPr="004919B2">
        <w:rPr>
          <w:rFonts w:hint="eastAsia"/>
        </w:rPr>
        <w:t>的结果，</w:t>
      </w:r>
      <w:r w:rsidRPr="004919B2">
        <w:rPr>
          <w:rFonts w:hint="eastAsia"/>
        </w:rPr>
        <w:t>RDD</w:t>
      </w:r>
      <w:r w:rsidRPr="004919B2">
        <w:rPr>
          <w:rFonts w:hint="eastAsia"/>
        </w:rPr>
        <w:t>是由分区组成的分布式集合。</w:t>
      </w:r>
      <w:r w:rsidR="003C1774" w:rsidRPr="004919B2">
        <w:rPr>
          <w:rFonts w:hint="eastAsia"/>
        </w:rPr>
        <w:t>直观地说，这个函数在重复应用于具有多个分区的同一组</w:t>
      </w:r>
      <w:r w:rsidR="003C1774" w:rsidRPr="004919B2">
        <w:rPr>
          <w:rFonts w:hint="eastAsia"/>
        </w:rPr>
        <w:t>RDD</w:t>
      </w:r>
      <w:r w:rsidR="003C1774" w:rsidRPr="004919B2">
        <w:rPr>
          <w:rFonts w:hint="eastAsia"/>
        </w:rPr>
        <w:t>数据时会产生相同的结果，而不管元素的顺序如何。此外，它</w:t>
      </w:r>
      <w:r w:rsidR="00685D09" w:rsidRPr="004919B2">
        <w:rPr>
          <w:rFonts w:hint="eastAsia"/>
        </w:rPr>
        <w:t>首先</w:t>
      </w:r>
      <w:r w:rsidR="003C1774" w:rsidRPr="004919B2">
        <w:rPr>
          <w:rFonts w:hint="eastAsia"/>
        </w:rPr>
        <w:t>使用</w:t>
      </w:r>
      <w:r w:rsidR="00685D09" w:rsidRPr="004919B2">
        <w:rPr>
          <w:rFonts w:hint="eastAsia"/>
        </w:rPr>
        <w:t>R</w:t>
      </w:r>
      <w:r w:rsidR="003C1774" w:rsidRPr="004919B2">
        <w:rPr>
          <w:rFonts w:hint="eastAsia"/>
        </w:rPr>
        <w:t>educe</w:t>
      </w:r>
      <w:r w:rsidR="00685D09" w:rsidRPr="004919B2">
        <w:rPr>
          <w:rFonts w:hint="eastAsia"/>
        </w:rPr>
        <w:t>函数在本地执行合并，然后</w:t>
      </w:r>
      <w:r w:rsidR="003C1774" w:rsidRPr="004919B2">
        <w:rPr>
          <w:rFonts w:hint="eastAsia"/>
        </w:rPr>
        <w:t>在分区之间发送记录以准备最终结果</w:t>
      </w:r>
      <w:r w:rsidR="00535010" w:rsidRPr="004919B2">
        <w:rPr>
          <w:rFonts w:hint="eastAsia"/>
        </w:rPr>
        <w:t>，通过下面的代码看一看</w:t>
      </w:r>
      <w:r w:rsidR="00535010" w:rsidRPr="004919B2">
        <w:rPr>
          <w:rFonts w:hint="eastAsia"/>
        </w:rPr>
        <w:t>reduceByKey</w:t>
      </w:r>
      <w:r w:rsidR="00535010" w:rsidRPr="004919B2">
        <w:rPr>
          <w:rFonts w:hint="eastAsia"/>
        </w:rPr>
        <w:t>的执行过程：</w:t>
      </w:r>
    </w:p>
    <w:p w14:paraId="75AA7BD3" w14:textId="71D91165" w:rsidR="004B1928" w:rsidRDefault="004B1928" w:rsidP="001964BC">
      <w:pPr>
        <w:pStyle w:val="a7"/>
      </w:pPr>
      <w:r>
        <w:t>scala&gt; val x = sc.parallelize(Array(("a", 1), ("b", 1), ("a", 1),("a", 1), (</w:t>
      </w:r>
      <w:r w:rsidR="00D96FC6">
        <w:t>"b", 1), ("</w:t>
      </w:r>
      <w:r w:rsidR="00D96FC6">
        <w:rPr>
          <w:rFonts w:hint="eastAsia"/>
        </w:rPr>
        <w:t>a</w:t>
      </w:r>
      <w:r>
        <w:t>", 1),("b", 1), ("b", 1)</w:t>
      </w:r>
      <w:r w:rsidR="001964BC">
        <w:rPr>
          <w:rFonts w:hint="eastAsia"/>
        </w:rPr>
        <w:t>,</w:t>
      </w:r>
      <w:r w:rsidR="001964BC" w:rsidRPr="001964BC">
        <w:t xml:space="preserve"> </w:t>
      </w:r>
      <w:r w:rsidR="001964BC">
        <w:t>("a", 1), ("b", 1), ("</w:t>
      </w:r>
      <w:r w:rsidR="001964BC">
        <w:rPr>
          <w:rFonts w:hint="eastAsia"/>
        </w:rPr>
        <w:t>a</w:t>
      </w:r>
      <w:r w:rsidR="001964BC">
        <w:t>", 1),("b", 1)</w:t>
      </w:r>
      <w:r>
        <w:t>), 3)</w:t>
      </w:r>
    </w:p>
    <w:p w14:paraId="285D355B" w14:textId="77777777" w:rsidR="004B1928" w:rsidRDefault="004B1928" w:rsidP="001964BC">
      <w:pPr>
        <w:pStyle w:val="a7"/>
      </w:pPr>
      <w:r>
        <w:t>x: org.apache.spark.rdd.RDD[(String, Int)] = ParallelCollectionRDD[5] at parallelize at &lt;console&gt;:24</w:t>
      </w:r>
    </w:p>
    <w:p w14:paraId="1AD4A686" w14:textId="77777777" w:rsidR="004B1928" w:rsidRDefault="004B1928" w:rsidP="001964BC">
      <w:pPr>
        <w:pStyle w:val="a7"/>
      </w:pPr>
    </w:p>
    <w:p w14:paraId="6B051A93" w14:textId="77777777" w:rsidR="004B1928" w:rsidRDefault="004B1928" w:rsidP="001964BC">
      <w:pPr>
        <w:pStyle w:val="a7"/>
      </w:pPr>
      <w:r>
        <w:t>scala&gt; x.reduceByKey(_ + _).collect()</w:t>
      </w:r>
    </w:p>
    <w:p w14:paraId="523019AA" w14:textId="7814F3A4" w:rsidR="004B1928" w:rsidRDefault="004B1928" w:rsidP="001964BC">
      <w:pPr>
        <w:pStyle w:val="a7"/>
      </w:pPr>
      <w:r>
        <w:t>res3: A</w:t>
      </w:r>
      <w:r w:rsidR="00EF09E3">
        <w:t>rray[(String, Int)] = Array((a,6), (b,6</w:t>
      </w:r>
      <w:r>
        <w:t>))</w:t>
      </w:r>
    </w:p>
    <w:p w14:paraId="56D3D529" w14:textId="28D1D417"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30</w:t>
      </w:r>
      <w:r w:rsidR="003E7B5C">
        <w:fldChar w:fldCharType="end"/>
      </w:r>
    </w:p>
    <w:p w14:paraId="7600DA6F" w14:textId="56DA9336" w:rsidR="00C664BE" w:rsidRDefault="00C77DDA" w:rsidP="00245B0A">
      <w:pPr>
        <w:ind w:firstLine="420"/>
        <w:jc w:val="center"/>
      </w:pPr>
      <w:r w:rsidRPr="004919B2">
        <w:rPr>
          <w:noProof/>
        </w:rPr>
        <w:lastRenderedPageBreak/>
        <w:drawing>
          <wp:inline distT="0" distB="0" distL="0" distR="0" wp14:anchorId="495D1552" wp14:editId="1D3A59C1">
            <wp:extent cx="3152713" cy="2187924"/>
            <wp:effectExtent l="0" t="0" r="0" b="0"/>
            <wp:docPr id="11" name="Picture 11" descr="https://camo.githubusercontent.com/516114b94193cddf7e59bdd5368d6756d30dc8b4/687474703a2f2f7777772e727578697a68616e672e636f6d2f75706c6f6164732f342f342f302f322f34343032333436352f313836363838325f6f7269672e706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mo.githubusercontent.com/516114b94193cddf7e59bdd5368d6756d30dc8b4/687474703a2f2f7777772e727578697a68616e672e636f6d2f75706c6f6164732f342f342f302f322f34343032333436352f313836363838325f6f7269672e706e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1352" cy="2193919"/>
                    </a:xfrm>
                    <a:prstGeom prst="rect">
                      <a:avLst/>
                    </a:prstGeom>
                    <a:noFill/>
                    <a:ln>
                      <a:noFill/>
                    </a:ln>
                  </pic:spPr>
                </pic:pic>
              </a:graphicData>
            </a:graphic>
          </wp:inline>
        </w:drawing>
      </w:r>
    </w:p>
    <w:p w14:paraId="1A4E5264" w14:textId="7A60978E" w:rsidR="001A4041" w:rsidRPr="004919B2" w:rsidRDefault="001A4041" w:rsidP="001A4041">
      <w:pPr>
        <w:pStyle w:val="Caption"/>
      </w:pPr>
      <w:r>
        <w:rPr>
          <w:rFonts w:hint="eastAsia"/>
        </w:rPr>
        <w:t>图例</w:t>
      </w:r>
      <w:r>
        <w:rPr>
          <w:rFonts w:hint="eastAsia"/>
        </w:rPr>
        <w:t xml:space="preserve"> </w:t>
      </w:r>
      <w:r w:rsidR="0036137F">
        <w:fldChar w:fldCharType="begin"/>
      </w:r>
      <w:r w:rsidR="0036137F">
        <w:instrText xml:space="preserve"> </w:instrText>
      </w:r>
      <w:r w:rsidR="0036137F">
        <w:rPr>
          <w:rFonts w:hint="eastAsia"/>
        </w:rPr>
        <w:instrText>STYLEREF 1 \s</w:instrText>
      </w:r>
      <w:r w:rsidR="0036137F">
        <w:instrText xml:space="preserve"> </w:instrText>
      </w:r>
      <w:r w:rsidR="0036137F">
        <w:fldChar w:fldCharType="separate"/>
      </w:r>
      <w:r w:rsidR="0036137F">
        <w:rPr>
          <w:noProof/>
        </w:rPr>
        <w:t>4</w:t>
      </w:r>
      <w:r w:rsidR="0036137F">
        <w:fldChar w:fldCharType="end"/>
      </w:r>
      <w:r w:rsidR="0036137F">
        <w:noBreakHyphen/>
      </w:r>
      <w:r w:rsidR="0036137F">
        <w:fldChar w:fldCharType="begin"/>
      </w:r>
      <w:r w:rsidR="0036137F">
        <w:instrText xml:space="preserve"> </w:instrText>
      </w:r>
      <w:r w:rsidR="0036137F">
        <w:rPr>
          <w:rFonts w:hint="eastAsia"/>
        </w:rPr>
        <w:instrText xml:space="preserve">SEQ </w:instrText>
      </w:r>
      <w:r w:rsidR="0036137F">
        <w:rPr>
          <w:rFonts w:hint="eastAsia"/>
        </w:rPr>
        <w:instrText>图例</w:instrText>
      </w:r>
      <w:r w:rsidR="0036137F">
        <w:rPr>
          <w:rFonts w:hint="eastAsia"/>
        </w:rPr>
        <w:instrText xml:space="preserve"> \* ARABIC \s 1</w:instrText>
      </w:r>
      <w:r w:rsidR="0036137F">
        <w:instrText xml:space="preserve"> </w:instrText>
      </w:r>
      <w:r w:rsidR="0036137F">
        <w:fldChar w:fldCharType="separate"/>
      </w:r>
      <w:r w:rsidR="0036137F">
        <w:rPr>
          <w:noProof/>
        </w:rPr>
        <w:t>1</w:t>
      </w:r>
      <w:r w:rsidR="0036137F">
        <w:fldChar w:fldCharType="end"/>
      </w:r>
      <w:r w:rsidR="00FA6A4D">
        <w:rPr>
          <w:rFonts w:hint="eastAsia"/>
        </w:rPr>
        <w:t xml:space="preserve"> ReduceByKey</w:t>
      </w:r>
      <w:r w:rsidR="00FA6A4D">
        <w:rPr>
          <w:rFonts w:hint="eastAsia"/>
        </w:rPr>
        <w:t>运行示意图</w:t>
      </w:r>
    </w:p>
    <w:p w14:paraId="1B8DB6DB" w14:textId="4F8037CC" w:rsidR="00A50DE2" w:rsidRPr="004919B2" w:rsidRDefault="00A50216" w:rsidP="004919B2">
      <w:pPr>
        <w:ind w:firstLine="420"/>
      </w:pPr>
      <w:r w:rsidRPr="004919B2">
        <w:rPr>
          <w:rFonts w:hint="eastAsia"/>
        </w:rPr>
        <w:t>在上图中，可以看到</w:t>
      </w:r>
      <w:r w:rsidRPr="004919B2">
        <w:rPr>
          <w:rFonts w:hint="eastAsia"/>
        </w:rPr>
        <w:t>RDD</w:t>
      </w:r>
      <w:r w:rsidRPr="004919B2">
        <w:rPr>
          <w:rFonts w:hint="eastAsia"/>
        </w:rPr>
        <w:t>具有多个键值对元素，如</w:t>
      </w:r>
      <w:r w:rsidRPr="004919B2">
        <w:rPr>
          <w:rFonts w:hint="eastAsia"/>
        </w:rPr>
        <w:t>(a,1)</w:t>
      </w:r>
      <w:r w:rsidRPr="004919B2">
        <w:rPr>
          <w:rFonts w:hint="eastAsia"/>
        </w:rPr>
        <w:t>和</w:t>
      </w:r>
      <w:r w:rsidRPr="004919B2">
        <w:rPr>
          <w:rFonts w:hint="eastAsia"/>
        </w:rPr>
        <w:t>(b,1)</w:t>
      </w:r>
      <w:r w:rsidRPr="004919B2">
        <w:rPr>
          <w:rFonts w:hint="eastAsia"/>
        </w:rPr>
        <w:t>，以及</w:t>
      </w:r>
      <w:r w:rsidRPr="004919B2">
        <w:rPr>
          <w:rFonts w:hint="eastAsia"/>
        </w:rPr>
        <w:t>3</w:t>
      </w:r>
      <w:r w:rsidRPr="004919B2">
        <w:rPr>
          <w:rFonts w:hint="eastAsia"/>
        </w:rPr>
        <w:t>个分区。</w:t>
      </w:r>
      <w:r w:rsidR="00531E1D" w:rsidRPr="004919B2">
        <w:rPr>
          <w:rFonts w:hint="eastAsia"/>
        </w:rPr>
        <w:t>在对整个分区之间的数据</w:t>
      </w:r>
      <w:r w:rsidR="001E2BD7">
        <w:rPr>
          <w:rFonts w:hint="eastAsia"/>
        </w:rPr>
        <w:t>洗牌</w:t>
      </w:r>
      <w:r w:rsidR="00531E1D" w:rsidRPr="004919B2">
        <w:rPr>
          <w:rFonts w:hint="eastAsia"/>
        </w:rPr>
        <w:t>之前，先</w:t>
      </w:r>
      <w:r w:rsidRPr="004919B2">
        <w:rPr>
          <w:rFonts w:hint="eastAsia"/>
        </w:rPr>
        <w:t>在每个</w:t>
      </w:r>
      <w:r w:rsidR="00531E1D" w:rsidRPr="004919B2">
        <w:rPr>
          <w:rFonts w:hint="eastAsia"/>
        </w:rPr>
        <w:t>本地分区中</w:t>
      </w:r>
      <w:r w:rsidRPr="004919B2">
        <w:rPr>
          <w:rFonts w:hint="eastAsia"/>
        </w:rPr>
        <w:t>进行相同的聚合。</w:t>
      </w:r>
      <w:r w:rsidR="00A50DE2" w:rsidRPr="004919B2">
        <w:t>可以使用</w:t>
      </w:r>
      <w:r w:rsidR="00B70C03" w:rsidRPr="004919B2">
        <w:t>reduceByKey</w:t>
      </w:r>
      <w:r w:rsidR="00A50DE2" w:rsidRPr="004919B2">
        <w:t>与</w:t>
      </w:r>
      <w:r w:rsidR="00B70C03" w:rsidRPr="004919B2">
        <w:t>mapValues</w:t>
      </w:r>
      <w:r w:rsidR="00B70C03" w:rsidRPr="004919B2">
        <w:t>一起计算每个</w:t>
      </w:r>
      <w:r w:rsidR="00B70C03" w:rsidRPr="004919B2">
        <w:rPr>
          <w:rFonts w:hint="eastAsia"/>
        </w:rPr>
        <w:t>键</w:t>
      </w:r>
      <w:r w:rsidR="00A50DE2" w:rsidRPr="004919B2">
        <w:t>的平均值</w:t>
      </w:r>
      <w:r w:rsidR="00AC3B1F" w:rsidRPr="004919B2">
        <w:rPr>
          <w:rFonts w:hint="eastAsia"/>
        </w:rPr>
        <w:t>，代码和图示如下</w:t>
      </w:r>
      <w:r w:rsidR="00B70C03" w:rsidRPr="004919B2">
        <w:rPr>
          <w:rFonts w:hint="eastAsia"/>
        </w:rPr>
        <w:t>：</w:t>
      </w:r>
    </w:p>
    <w:p w14:paraId="13A7A8AC" w14:textId="77777777" w:rsidR="00826E01" w:rsidRDefault="00826E01" w:rsidP="00826E01">
      <w:pPr>
        <w:pStyle w:val="a7"/>
      </w:pPr>
      <w:r>
        <w:t>scala&gt; val rdd = sc.parallelize(List(("panda",0),("pink",3),("pirate",3),("panda",1),("pink",4)))</w:t>
      </w:r>
    </w:p>
    <w:p w14:paraId="751E2DD3" w14:textId="21FE9BAA" w:rsidR="00826E01" w:rsidRDefault="00826E01" w:rsidP="00826E01">
      <w:pPr>
        <w:pStyle w:val="a7"/>
      </w:pPr>
      <w:r>
        <w:t>rdd: org.apache.spark.rdd.RDD[(String, Int)] = ParallelCollectionRDD[29] at parallelize at &lt;console&gt;:24</w:t>
      </w:r>
    </w:p>
    <w:p w14:paraId="6717E1BA" w14:textId="77777777" w:rsidR="00F56E15" w:rsidRDefault="00F56E15" w:rsidP="00F56E15">
      <w:pPr>
        <w:pStyle w:val="a7"/>
      </w:pPr>
      <w:r>
        <w:t>scala&gt; rdd.mapValues(x =&gt; (x, 1)).reduceByKey((x, y) =&gt; (x._1 + y._1, x._2 + y._2)).collect</w:t>
      </w:r>
    </w:p>
    <w:p w14:paraId="0511F1BC" w14:textId="1A3B94D5" w:rsidR="001F55FD" w:rsidRPr="001F55FD" w:rsidRDefault="00F56E15" w:rsidP="00F56E15">
      <w:pPr>
        <w:pStyle w:val="a7"/>
      </w:pPr>
      <w:r>
        <w:t>res38: Array[(String, (Int, Int))] = Array((panda,(1,2)), (pink,(7,2)), (pirate,(3,1)))</w:t>
      </w:r>
    </w:p>
    <w:p w14:paraId="3EB8FBD5" w14:textId="4F3251CB" w:rsidR="00A50DE2" w:rsidRPr="00820018" w:rsidRDefault="00A50DE2" w:rsidP="00127D0E">
      <w:pPr>
        <w:ind w:firstLine="420"/>
        <w:jc w:val="center"/>
      </w:pPr>
      <w:r w:rsidRPr="00820018">
        <w:rPr>
          <w:noProof/>
        </w:rPr>
        <w:drawing>
          <wp:inline distT="0" distB="0" distL="0" distR="0" wp14:anchorId="7DFA79B7" wp14:editId="48617CB9">
            <wp:extent cx="2974974" cy="2846493"/>
            <wp:effectExtent l="0" t="0" r="0" b="0"/>
            <wp:docPr id="10" name="Picture 10" descr="nsp 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sp 04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8832" cy="2859752"/>
                    </a:xfrm>
                    <a:prstGeom prst="rect">
                      <a:avLst/>
                    </a:prstGeom>
                    <a:noFill/>
                    <a:ln>
                      <a:noFill/>
                    </a:ln>
                  </pic:spPr>
                </pic:pic>
              </a:graphicData>
            </a:graphic>
          </wp:inline>
        </w:drawing>
      </w:r>
    </w:p>
    <w:p w14:paraId="59A1EEE6" w14:textId="168711FF" w:rsidR="00A50DE2" w:rsidRPr="00820018" w:rsidRDefault="001A4041" w:rsidP="001A4041">
      <w:pPr>
        <w:pStyle w:val="Caption"/>
      </w:pPr>
      <w:r>
        <w:rPr>
          <w:rFonts w:hint="eastAsia"/>
        </w:rPr>
        <w:t>图例</w:t>
      </w:r>
      <w:r>
        <w:rPr>
          <w:rFonts w:hint="eastAsia"/>
        </w:rPr>
        <w:t xml:space="preserve"> </w:t>
      </w:r>
      <w:r w:rsidR="0036137F">
        <w:fldChar w:fldCharType="begin"/>
      </w:r>
      <w:r w:rsidR="0036137F">
        <w:instrText xml:space="preserve"> </w:instrText>
      </w:r>
      <w:r w:rsidR="0036137F">
        <w:rPr>
          <w:rFonts w:hint="eastAsia"/>
        </w:rPr>
        <w:instrText>STYLEREF 1 \s</w:instrText>
      </w:r>
      <w:r w:rsidR="0036137F">
        <w:instrText xml:space="preserve"> </w:instrText>
      </w:r>
      <w:r w:rsidR="0036137F">
        <w:fldChar w:fldCharType="separate"/>
      </w:r>
      <w:r w:rsidR="0036137F">
        <w:rPr>
          <w:noProof/>
        </w:rPr>
        <w:t>4</w:t>
      </w:r>
      <w:r w:rsidR="0036137F">
        <w:fldChar w:fldCharType="end"/>
      </w:r>
      <w:r w:rsidR="0036137F">
        <w:noBreakHyphen/>
      </w:r>
      <w:r w:rsidR="0036137F">
        <w:fldChar w:fldCharType="begin"/>
      </w:r>
      <w:r w:rsidR="0036137F">
        <w:instrText xml:space="preserve"> </w:instrText>
      </w:r>
      <w:r w:rsidR="0036137F">
        <w:rPr>
          <w:rFonts w:hint="eastAsia"/>
        </w:rPr>
        <w:instrText xml:space="preserve">SEQ </w:instrText>
      </w:r>
      <w:r w:rsidR="0036137F">
        <w:rPr>
          <w:rFonts w:hint="eastAsia"/>
        </w:rPr>
        <w:instrText>图例</w:instrText>
      </w:r>
      <w:r w:rsidR="0036137F">
        <w:rPr>
          <w:rFonts w:hint="eastAsia"/>
        </w:rPr>
        <w:instrText xml:space="preserve"> \* ARABIC \s 1</w:instrText>
      </w:r>
      <w:r w:rsidR="0036137F">
        <w:instrText xml:space="preserve"> </w:instrText>
      </w:r>
      <w:r w:rsidR="0036137F">
        <w:fldChar w:fldCharType="separate"/>
      </w:r>
      <w:r w:rsidR="0036137F">
        <w:rPr>
          <w:noProof/>
        </w:rPr>
        <w:t>2</w:t>
      </w:r>
      <w:r w:rsidR="0036137F">
        <w:fldChar w:fldCharType="end"/>
      </w:r>
      <w:r w:rsidR="00A50DE2" w:rsidRPr="00820018">
        <w:t>每键平均</w:t>
      </w:r>
      <w:r w:rsidR="00A218CE">
        <w:rPr>
          <w:rFonts w:hint="eastAsia"/>
        </w:rPr>
        <w:t>值计算的</w:t>
      </w:r>
      <w:r w:rsidR="00A50DE2" w:rsidRPr="00820018">
        <w:t>数据流</w:t>
      </w:r>
    </w:p>
    <w:p w14:paraId="7F8B469A" w14:textId="5479DBFF" w:rsidR="00A50DE2" w:rsidRPr="004919B2" w:rsidRDefault="00FD774D" w:rsidP="004919B2">
      <w:pPr>
        <w:ind w:firstLine="420"/>
      </w:pPr>
      <w:r w:rsidRPr="004919B2">
        <w:rPr>
          <w:rFonts w:hint="eastAsia"/>
        </w:rPr>
        <w:t>实际上，</w:t>
      </w:r>
      <w:r w:rsidRPr="004919B2">
        <w:rPr>
          <w:rFonts w:hint="eastAsia"/>
        </w:rPr>
        <w:t>reduceByKey</w:t>
      </w:r>
      <w:r w:rsidRPr="004919B2">
        <w:rPr>
          <w:rFonts w:hint="eastAsia"/>
        </w:rPr>
        <w:t>是</w:t>
      </w:r>
      <w:r w:rsidRPr="004919B2">
        <w:rPr>
          <w:rFonts w:hint="eastAsia"/>
        </w:rPr>
        <w:t>aggregateByKey</w:t>
      </w:r>
      <w:r w:rsidRPr="004919B2">
        <w:rPr>
          <w:rFonts w:hint="eastAsia"/>
        </w:rPr>
        <w:t>的一个特列。</w:t>
      </w:r>
      <w:r w:rsidRPr="004919B2">
        <w:rPr>
          <w:rFonts w:hint="eastAsia"/>
        </w:rPr>
        <w:t>aggregateByKey</w:t>
      </w:r>
      <w:r w:rsidRPr="004919B2">
        <w:rPr>
          <w:rFonts w:hint="eastAsia"/>
        </w:rPr>
        <w:t>有两个函数参数：一个应用于每个分区的聚合，另一个应用于分区之间聚合。</w:t>
      </w:r>
      <w:r w:rsidRPr="004919B2">
        <w:rPr>
          <w:rFonts w:hint="eastAsia"/>
        </w:rPr>
        <w:t>reduceByKey</w:t>
      </w:r>
      <w:r w:rsidRPr="004919B2">
        <w:rPr>
          <w:rFonts w:hint="eastAsia"/>
        </w:rPr>
        <w:t>在</w:t>
      </w:r>
      <w:r w:rsidR="00F0709E" w:rsidRPr="004919B2">
        <w:rPr>
          <w:rFonts w:hint="eastAsia"/>
        </w:rPr>
        <w:t>上述</w:t>
      </w:r>
      <w:r w:rsidRPr="004919B2">
        <w:rPr>
          <w:rFonts w:hint="eastAsia"/>
        </w:rPr>
        <w:t>两种情况下都使用相同的关联函数</w:t>
      </w:r>
      <w:r w:rsidR="00F0709E" w:rsidRPr="004919B2">
        <w:rPr>
          <w:rFonts w:hint="eastAsia"/>
        </w:rPr>
        <w:t>，</w:t>
      </w:r>
      <w:r w:rsidRPr="004919B2">
        <w:rPr>
          <w:rFonts w:hint="eastAsia"/>
        </w:rPr>
        <w:t>在每个分区上执行</w:t>
      </w:r>
      <w:r w:rsidR="00F0709E" w:rsidRPr="004919B2">
        <w:rPr>
          <w:rFonts w:hint="eastAsia"/>
        </w:rPr>
        <w:t>一遍</w:t>
      </w:r>
      <w:r w:rsidRPr="004919B2">
        <w:rPr>
          <w:rFonts w:hint="eastAsia"/>
        </w:rPr>
        <w:t>，然后</w:t>
      </w:r>
      <w:r w:rsidR="00976631" w:rsidRPr="004919B2">
        <w:rPr>
          <w:rFonts w:hint="eastAsia"/>
        </w:rPr>
        <w:t>在分区间执行一遍，</w:t>
      </w:r>
      <w:r w:rsidRPr="004919B2">
        <w:rPr>
          <w:rFonts w:hint="eastAsia"/>
        </w:rPr>
        <w:t>将</w:t>
      </w:r>
      <w:r w:rsidR="00976631" w:rsidRPr="004919B2">
        <w:rPr>
          <w:rFonts w:hint="eastAsia"/>
        </w:rPr>
        <w:t>第一遍的</w:t>
      </w:r>
      <w:r w:rsidRPr="004919B2">
        <w:rPr>
          <w:rFonts w:hint="eastAsia"/>
        </w:rPr>
        <w:t>结果合并为最终结果。</w:t>
      </w:r>
    </w:p>
    <w:p w14:paraId="7370CC58" w14:textId="61F9A073" w:rsidR="00E61125" w:rsidRPr="00820018" w:rsidRDefault="00E61125" w:rsidP="00094D17">
      <w:pPr>
        <w:pStyle w:val="Heading5"/>
      </w:pPr>
      <w:bookmarkStart w:id="0" w:name="_Ref513445332"/>
      <w:r>
        <w:rPr>
          <w:rFonts w:hint="eastAsia"/>
        </w:rPr>
        <w:t>combineByKey</w:t>
      </w:r>
      <w:bookmarkEnd w:id="0"/>
    </w:p>
    <w:p w14:paraId="3FF6027E" w14:textId="66C65E63" w:rsidR="00894943" w:rsidRPr="004919B2" w:rsidRDefault="00AE6135" w:rsidP="004919B2">
      <w:pPr>
        <w:ind w:firstLine="420"/>
      </w:pPr>
      <w:r w:rsidRPr="004919B2">
        <w:rPr>
          <w:rFonts w:hint="eastAsia"/>
        </w:rPr>
        <w:t>combineByKey</w:t>
      </w:r>
      <w:r w:rsidRPr="004919B2">
        <w:rPr>
          <w:rFonts w:hint="eastAsia"/>
        </w:rPr>
        <w:t>调用就是这样一种优化。使用</w:t>
      </w:r>
      <w:r w:rsidRPr="004919B2">
        <w:rPr>
          <w:rFonts w:hint="eastAsia"/>
        </w:rPr>
        <w:t>combineByKey</w:t>
      </w:r>
      <w:r w:rsidRPr="004919B2">
        <w:rPr>
          <w:rFonts w:hint="eastAsia"/>
        </w:rPr>
        <w:t>值时，每个分区合并为一个</w:t>
      </w:r>
      <w:r w:rsidRPr="004919B2">
        <w:rPr>
          <w:rFonts w:hint="eastAsia"/>
        </w:rPr>
        <w:lastRenderedPageBreak/>
        <w:t>值，然后将每个分区值合并为一个值。值得注意的是，组合值的类型不必与原始值的类型相匹配，而且通常不会。</w:t>
      </w:r>
      <w:r w:rsidRPr="004919B2">
        <w:rPr>
          <w:rFonts w:hint="eastAsia"/>
        </w:rPr>
        <w:t>combineByKey</w:t>
      </w:r>
      <w:r w:rsidRPr="004919B2">
        <w:rPr>
          <w:rFonts w:hint="eastAsia"/>
        </w:rPr>
        <w:t>函数将</w:t>
      </w:r>
      <w:r w:rsidRPr="004919B2">
        <w:rPr>
          <w:rFonts w:hint="eastAsia"/>
        </w:rPr>
        <w:t>3</w:t>
      </w:r>
      <w:r w:rsidRPr="004919B2">
        <w:rPr>
          <w:rFonts w:hint="eastAsia"/>
        </w:rPr>
        <w:t>个函数作为参数，第一个创建组合器的函数，在</w:t>
      </w:r>
      <w:r w:rsidRPr="004919B2">
        <w:rPr>
          <w:rFonts w:hint="eastAsia"/>
        </w:rPr>
        <w:t>aggregateByKey</w:t>
      </w:r>
      <w:r w:rsidRPr="004919B2">
        <w:rPr>
          <w:rFonts w:hint="eastAsia"/>
        </w:rPr>
        <w:t>函数中，第一个参数只是</w:t>
      </w:r>
      <w:r w:rsidRPr="004919B2">
        <w:t>zeroValue</w:t>
      </w:r>
      <w:r w:rsidRPr="004919B2">
        <w:rPr>
          <w:rFonts w:hint="eastAsia"/>
        </w:rPr>
        <w:t>，在</w:t>
      </w:r>
      <w:r w:rsidRPr="004919B2">
        <w:rPr>
          <w:rFonts w:hint="eastAsia"/>
        </w:rPr>
        <w:t>combineByKey</w:t>
      </w:r>
      <w:r w:rsidRPr="004919B2">
        <w:rPr>
          <w:rFonts w:hint="eastAsia"/>
        </w:rPr>
        <w:t>中提供了一个函数，它将接受我们当前的值作为参数，并返回将与合成值合并的新值；第二个函数是一个合并函数，它接受一个值并将它合并或组合到先前收集的值中；第三个函数将合并的值组合在一起，基本上这个函数采用在分区级别上产生的新值，并将它们结合起来，直到得到一个最后的结果</w:t>
      </w:r>
      <w:r w:rsidR="00413522" w:rsidRPr="004919B2">
        <w:rPr>
          <w:rFonts w:hint="eastAsia"/>
        </w:rPr>
        <w:t>，下面是一个执行</w:t>
      </w:r>
      <w:r w:rsidR="00413522" w:rsidRPr="004919B2">
        <w:rPr>
          <w:rFonts w:hint="eastAsia"/>
        </w:rPr>
        <w:t>combineByKey</w:t>
      </w:r>
      <w:r w:rsidR="00413522" w:rsidRPr="004919B2">
        <w:rPr>
          <w:rFonts w:hint="eastAsia"/>
        </w:rPr>
        <w:t>的代码：</w:t>
      </w:r>
    </w:p>
    <w:p w14:paraId="431076A1" w14:textId="77777777" w:rsidR="00CC0D18" w:rsidRPr="00493D06" w:rsidRDefault="00CC0D18" w:rsidP="00493D06">
      <w:pPr>
        <w:pStyle w:val="a7"/>
      </w:pPr>
      <w:r w:rsidRPr="00493D06">
        <w:t>scala&gt; val data = sc.parallelize(List(("A", 3), ("A", 9), ("A", 12),("B", 4), ("B", 10), ("B", 11)))</w:t>
      </w:r>
    </w:p>
    <w:p w14:paraId="69A3D40E" w14:textId="77777777" w:rsidR="00CC0D18" w:rsidRPr="00493D06" w:rsidRDefault="00CC0D18" w:rsidP="00493D06">
      <w:pPr>
        <w:pStyle w:val="a7"/>
      </w:pPr>
      <w:r w:rsidRPr="00493D06">
        <w:t>data: org.apache.spark.rdd.RDD[(String, Int)] = ParallelCollectionRDD[0] at parallelize at &lt;console&gt;:24</w:t>
      </w:r>
    </w:p>
    <w:p w14:paraId="4D0B078F" w14:textId="77777777" w:rsidR="00CC0D18" w:rsidRPr="00493D06" w:rsidRDefault="00CC0D18" w:rsidP="00493D06">
      <w:pPr>
        <w:pStyle w:val="a7"/>
      </w:pPr>
    </w:p>
    <w:p w14:paraId="3B2DD70F" w14:textId="77777777" w:rsidR="00CC0D18" w:rsidRPr="00493D06" w:rsidRDefault="00CC0D18" w:rsidP="00493D06">
      <w:pPr>
        <w:pStyle w:val="a7"/>
      </w:pPr>
      <w:r w:rsidRPr="00493D06">
        <w:t>scala&gt; val sumCount=data.combineByKey((v)=&gt;(v,1),(acc:(Int,Int),v) =&gt;(acc._1+v,acc._2+1),(acc1:(Int,Int),acc2:(Int,Int))=&gt;(acc1._1+acc2._1,acc1._2+acc2._2))</w:t>
      </w:r>
    </w:p>
    <w:p w14:paraId="68A039AE" w14:textId="77777777" w:rsidR="00CC0D18" w:rsidRPr="00493D06" w:rsidRDefault="00CC0D18" w:rsidP="00493D06">
      <w:pPr>
        <w:pStyle w:val="a7"/>
      </w:pPr>
      <w:r w:rsidRPr="00493D06">
        <w:t>sumCount: org.apache.spark.rdd.RDD[(String, (Int, Int))] = ShuffledRDD[1] at combineByKey at &lt;console&gt;:26</w:t>
      </w:r>
    </w:p>
    <w:p w14:paraId="65D1C33E" w14:textId="494C3F42" w:rsidR="00CC0D18" w:rsidRPr="00493D06" w:rsidRDefault="00CC0D18" w:rsidP="00493D06">
      <w:pPr>
        <w:pStyle w:val="a7"/>
      </w:pPr>
    </w:p>
    <w:p w14:paraId="7A78243E" w14:textId="77777777" w:rsidR="00493D06" w:rsidRDefault="00493D06" w:rsidP="00493D06">
      <w:pPr>
        <w:pStyle w:val="a7"/>
      </w:pPr>
      <w:r>
        <w:t>scala&gt; sumCount.foreach(println)</w:t>
      </w:r>
    </w:p>
    <w:p w14:paraId="6E135129" w14:textId="77777777" w:rsidR="00493D06" w:rsidRDefault="00493D06" w:rsidP="00493D06">
      <w:pPr>
        <w:pStyle w:val="a7"/>
      </w:pPr>
      <w:r>
        <w:t>(B,(25,3))</w:t>
      </w:r>
    </w:p>
    <w:p w14:paraId="0D23B26D" w14:textId="761D8ECC" w:rsidR="00493D06" w:rsidRDefault="00493D06" w:rsidP="00493D06">
      <w:pPr>
        <w:pStyle w:val="a7"/>
      </w:pPr>
      <w:r>
        <w:t>(A,(24,3))</w:t>
      </w:r>
    </w:p>
    <w:p w14:paraId="401A5247" w14:textId="77777777" w:rsidR="00493D06" w:rsidRPr="00493D06" w:rsidRDefault="00493D06" w:rsidP="00493D06">
      <w:pPr>
        <w:pStyle w:val="a7"/>
      </w:pPr>
    </w:p>
    <w:p w14:paraId="3B3C051B" w14:textId="77777777" w:rsidR="00CC0D18" w:rsidRPr="00493D06" w:rsidRDefault="00CC0D18" w:rsidP="00493D06">
      <w:pPr>
        <w:pStyle w:val="a7"/>
      </w:pPr>
      <w:r w:rsidRPr="00493D06">
        <w:t>scala&gt; val averageByKey = sumCount.map{case(key, value)=&gt;(key, value._1 / value._2.toFloat)}</w:t>
      </w:r>
    </w:p>
    <w:p w14:paraId="490933ED" w14:textId="4BCAE05C" w:rsidR="007A2478" w:rsidRDefault="00CC0D18" w:rsidP="00CC0D18">
      <w:pPr>
        <w:pStyle w:val="a7"/>
      </w:pPr>
      <w:r>
        <w:t xml:space="preserve">averageByKey: org.apache.spark.rdd.RDD[(String, Float)] = MapPartitionsRDD[2] at map at &lt;console&gt;:28 </w:t>
      </w:r>
    </w:p>
    <w:p w14:paraId="410DF6F9" w14:textId="77777777" w:rsidR="00CC0D18" w:rsidRPr="00CC0D18" w:rsidRDefault="00CC0D18" w:rsidP="00CC0D18">
      <w:pPr>
        <w:pStyle w:val="a7"/>
      </w:pPr>
    </w:p>
    <w:p w14:paraId="3CF68C94" w14:textId="77777777" w:rsidR="00CC0D18" w:rsidRDefault="00CC0D18" w:rsidP="00CC0D18">
      <w:pPr>
        <w:pStyle w:val="a7"/>
      </w:pPr>
      <w:r>
        <w:t>scala&gt; averageByKey.foreach(println)</w:t>
      </w:r>
    </w:p>
    <w:p w14:paraId="597BCC73" w14:textId="77777777" w:rsidR="00CC0D18" w:rsidRDefault="00CC0D18" w:rsidP="00CC0D18">
      <w:pPr>
        <w:pStyle w:val="a7"/>
      </w:pPr>
      <w:r>
        <w:t>(A,8.0)</w:t>
      </w:r>
    </w:p>
    <w:p w14:paraId="7AA5AFAD" w14:textId="03E53ECF" w:rsidR="00CC0D18" w:rsidRDefault="00CC0D18" w:rsidP="00CC0D18">
      <w:pPr>
        <w:pStyle w:val="a7"/>
      </w:pPr>
      <w:r>
        <w:t>(B,8.333333)</w:t>
      </w:r>
    </w:p>
    <w:p w14:paraId="0CA74CFD" w14:textId="768275D4"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31</w:t>
      </w:r>
      <w:r w:rsidR="003E7B5C">
        <w:fldChar w:fldCharType="end"/>
      </w:r>
    </w:p>
    <w:p w14:paraId="6D8C1A27" w14:textId="79E43D50" w:rsidR="00894943" w:rsidRPr="004919B2" w:rsidRDefault="00F16494" w:rsidP="004919B2">
      <w:pPr>
        <w:ind w:firstLine="420"/>
      </w:pPr>
      <w:r w:rsidRPr="004919B2">
        <w:rPr>
          <w:rFonts w:hint="eastAsia"/>
        </w:rPr>
        <w:t>参考上面的代码，</w:t>
      </w:r>
      <w:r w:rsidR="00894943" w:rsidRPr="004919B2">
        <w:rPr>
          <w:rFonts w:hint="eastAsia"/>
        </w:rPr>
        <w:t>combineByKey</w:t>
      </w:r>
      <w:r w:rsidR="00894943" w:rsidRPr="004919B2">
        <w:rPr>
          <w:rFonts w:hint="eastAsia"/>
        </w:rPr>
        <w:t>需要三个</w:t>
      </w:r>
      <w:r w:rsidRPr="004919B2">
        <w:rPr>
          <w:rFonts w:hint="eastAsia"/>
        </w:rPr>
        <w:t>函数分别为</w:t>
      </w:r>
      <w:r w:rsidR="00894943" w:rsidRPr="004919B2">
        <w:rPr>
          <w:rFonts w:hint="eastAsia"/>
        </w:rPr>
        <w:t>：</w:t>
      </w:r>
      <w:r w:rsidR="00894943" w:rsidRPr="004919B2">
        <w:t>createCombiner</w:t>
      </w:r>
      <w:r w:rsidR="00CB3D78" w:rsidRPr="004919B2">
        <w:rPr>
          <w:rFonts w:hint="eastAsia"/>
        </w:rPr>
        <w:t>、</w:t>
      </w:r>
      <w:r w:rsidR="00894943" w:rsidRPr="004919B2">
        <w:t>mergeValue</w:t>
      </w:r>
      <w:r w:rsidR="00CB3D78" w:rsidRPr="004919B2">
        <w:rPr>
          <w:rFonts w:hint="eastAsia"/>
        </w:rPr>
        <w:t>和</w:t>
      </w:r>
      <w:r w:rsidR="00894943" w:rsidRPr="004919B2">
        <w:t>mergeCombiner</w:t>
      </w:r>
      <w:r w:rsidR="001B32DD" w:rsidRPr="004919B2">
        <w:rPr>
          <w:rFonts w:hint="eastAsia"/>
        </w:rPr>
        <w:t>：</w:t>
      </w:r>
    </w:p>
    <w:p w14:paraId="32D44DD1" w14:textId="47713564" w:rsidR="00894943" w:rsidRDefault="00CB3D78" w:rsidP="00915246">
      <w:pPr>
        <w:pStyle w:val="a6"/>
        <w:ind w:firstLine="420"/>
      </w:pPr>
      <w:r>
        <w:t>createCombiner</w:t>
      </w:r>
    </w:p>
    <w:p w14:paraId="21F5FB4F" w14:textId="6A92E423" w:rsidR="00894943" w:rsidRDefault="0072066C" w:rsidP="0072066C">
      <w:pPr>
        <w:pStyle w:val="a7"/>
      </w:pPr>
      <w:r w:rsidRPr="0072066C">
        <w:t>(v)=&gt;(v,1)</w:t>
      </w:r>
    </w:p>
    <w:p w14:paraId="1AF7F4B9" w14:textId="1C6408EA" w:rsidR="00222841" w:rsidRPr="004919B2" w:rsidRDefault="00894943" w:rsidP="004919B2">
      <w:pPr>
        <w:ind w:firstLine="420"/>
      </w:pPr>
      <w:r w:rsidRPr="004919B2">
        <w:rPr>
          <w:rFonts w:hint="eastAsia"/>
        </w:rPr>
        <w:t>combineByKey</w:t>
      </w:r>
      <w:r w:rsidRPr="004919B2">
        <w:rPr>
          <w:rFonts w:hint="eastAsia"/>
        </w:rPr>
        <w:t>方法中的第一个</w:t>
      </w:r>
      <w:r w:rsidR="00222841" w:rsidRPr="004919B2">
        <w:rPr>
          <w:rFonts w:hint="eastAsia"/>
        </w:rPr>
        <w:t>函数是</w:t>
      </w:r>
      <w:r w:rsidRPr="004919B2">
        <w:rPr>
          <w:rFonts w:hint="eastAsia"/>
        </w:rPr>
        <w:t>必</w:t>
      </w:r>
      <w:r w:rsidR="00222841" w:rsidRPr="004919B2">
        <w:rPr>
          <w:rFonts w:hint="eastAsia"/>
        </w:rPr>
        <w:t>选参数</w:t>
      </w:r>
      <w:r w:rsidRPr="004919B2">
        <w:rPr>
          <w:rFonts w:hint="eastAsia"/>
        </w:rPr>
        <w:t>，用作每个键的第一个聚合步骤。</w:t>
      </w:r>
      <w:r w:rsidR="00DF4144" w:rsidRPr="004919B2">
        <w:rPr>
          <w:rFonts w:hint="eastAsia"/>
        </w:rPr>
        <w:t>当</w:t>
      </w:r>
      <w:r w:rsidR="00823A90" w:rsidRPr="004919B2">
        <w:rPr>
          <w:rFonts w:hint="eastAsia"/>
        </w:rPr>
        <w:t>在每个分区中，</w:t>
      </w:r>
      <w:r w:rsidR="00222841" w:rsidRPr="004919B2">
        <w:rPr>
          <w:rFonts w:hint="eastAsia"/>
        </w:rPr>
        <w:t>如果找不到每个键</w:t>
      </w:r>
      <w:r w:rsidR="00192E9C" w:rsidRPr="004919B2">
        <w:rPr>
          <w:rFonts w:hint="eastAsia"/>
        </w:rPr>
        <w:t>的</w:t>
      </w:r>
      <w:r w:rsidR="00823A90" w:rsidRPr="004919B2">
        <w:rPr>
          <w:rFonts w:hint="eastAsia"/>
        </w:rPr>
        <w:t>组合器，</w:t>
      </w:r>
      <w:r w:rsidR="00222841" w:rsidRPr="004919B2">
        <w:rPr>
          <w:rFonts w:hint="eastAsia"/>
        </w:rPr>
        <w:t>createCombiner</w:t>
      </w:r>
      <w:r w:rsidR="00222841" w:rsidRPr="004919B2">
        <w:rPr>
          <w:rFonts w:hint="eastAsia"/>
        </w:rPr>
        <w:t>会为分区上</w:t>
      </w:r>
      <w:r w:rsidR="00823A90" w:rsidRPr="004919B2">
        <w:rPr>
          <w:rFonts w:hint="eastAsia"/>
        </w:rPr>
        <w:t>每个</w:t>
      </w:r>
      <w:r w:rsidR="00222841" w:rsidRPr="004919B2">
        <w:rPr>
          <w:rFonts w:hint="eastAsia"/>
        </w:rPr>
        <w:t>遇到的</w:t>
      </w:r>
      <w:r w:rsidR="00192E9C" w:rsidRPr="004919B2">
        <w:rPr>
          <w:rFonts w:hint="eastAsia"/>
        </w:rPr>
        <w:t>第一个</w:t>
      </w:r>
      <w:r w:rsidR="00222841" w:rsidRPr="004919B2">
        <w:rPr>
          <w:rFonts w:hint="eastAsia"/>
        </w:rPr>
        <w:t>键创建初始组合器。</w:t>
      </w:r>
      <w:r w:rsidR="00DF4144" w:rsidRPr="004919B2">
        <w:rPr>
          <w:rFonts w:hint="eastAsia"/>
        </w:rPr>
        <w:t>上面代码</w:t>
      </w:r>
      <w:r w:rsidR="00222841" w:rsidRPr="004919B2">
        <w:rPr>
          <w:rFonts w:hint="eastAsia"/>
        </w:rPr>
        <w:t>是用</w:t>
      </w:r>
      <w:r w:rsidR="00DF4144" w:rsidRPr="004919B2">
        <w:rPr>
          <w:rFonts w:hint="eastAsia"/>
        </w:rPr>
        <w:t>在分区中遇到的</w:t>
      </w:r>
      <w:r w:rsidR="00222841" w:rsidRPr="004919B2">
        <w:rPr>
          <w:rFonts w:hint="eastAsia"/>
        </w:rPr>
        <w:t>第一个值和</w:t>
      </w:r>
      <w:r w:rsidR="00B11FC4" w:rsidRPr="004919B2">
        <w:rPr>
          <w:rFonts w:hint="eastAsia"/>
        </w:rPr>
        <w:t>为</w:t>
      </w:r>
      <w:r w:rsidR="00222841" w:rsidRPr="004919B2">
        <w:rPr>
          <w:rFonts w:hint="eastAsia"/>
        </w:rPr>
        <w:t>1</w:t>
      </w:r>
      <w:r w:rsidR="00B11FC4" w:rsidRPr="004919B2">
        <w:rPr>
          <w:rFonts w:hint="eastAsia"/>
        </w:rPr>
        <w:t>的</w:t>
      </w:r>
      <w:r w:rsidR="00222841" w:rsidRPr="004919B2">
        <w:rPr>
          <w:rFonts w:hint="eastAsia"/>
        </w:rPr>
        <w:t>键计数器初始化一个</w:t>
      </w:r>
      <w:r w:rsidR="00B11FC4" w:rsidRPr="004919B2">
        <w:rPr>
          <w:rFonts w:hint="eastAsia"/>
        </w:rPr>
        <w:t>tuple</w:t>
      </w:r>
      <w:r w:rsidR="00DF4144" w:rsidRPr="004919B2">
        <w:rPr>
          <w:rFonts w:hint="eastAsia"/>
        </w:rPr>
        <w:t>，</w:t>
      </w:r>
      <w:r w:rsidR="00F23F39" w:rsidRPr="004919B2">
        <w:rPr>
          <w:rFonts w:hint="eastAsia"/>
        </w:rPr>
        <w:t>其值为</w:t>
      </w:r>
      <w:r w:rsidR="00DF4144" w:rsidRPr="004919B2">
        <w:rPr>
          <w:rFonts w:hint="eastAsia"/>
        </w:rPr>
        <w:t>（</w:t>
      </w:r>
      <w:r w:rsidR="00DF4144" w:rsidRPr="004919B2">
        <w:rPr>
          <w:rFonts w:hint="eastAsia"/>
        </w:rPr>
        <w:t>v,</w:t>
      </w:r>
      <w:r w:rsidR="00F23F39" w:rsidRPr="004919B2">
        <w:t xml:space="preserve"> </w:t>
      </w:r>
      <w:r w:rsidR="00DF4144" w:rsidRPr="004919B2">
        <w:rPr>
          <w:rFonts w:hint="eastAsia"/>
        </w:rPr>
        <w:t>1</w:t>
      </w:r>
      <w:r w:rsidR="00DF4144" w:rsidRPr="004919B2">
        <w:rPr>
          <w:rFonts w:hint="eastAsia"/>
        </w:rPr>
        <w:t>），</w:t>
      </w:r>
      <w:r w:rsidR="00DF4144" w:rsidRPr="004919B2">
        <w:rPr>
          <w:rFonts w:hint="eastAsia"/>
        </w:rPr>
        <w:t>v</w:t>
      </w:r>
      <w:r w:rsidR="00DF4144" w:rsidRPr="004919B2">
        <w:rPr>
          <w:rFonts w:hint="eastAsia"/>
        </w:rPr>
        <w:t>代表第一个遇到的值</w:t>
      </w:r>
      <w:r w:rsidR="00F23F39" w:rsidRPr="004919B2">
        <w:rPr>
          <w:rFonts w:hint="eastAsia"/>
        </w:rPr>
        <w:t>，表示存储</w:t>
      </w:r>
      <w:r w:rsidR="0036334E" w:rsidRPr="004919B2">
        <w:rPr>
          <w:rFonts w:hint="eastAsia"/>
        </w:rPr>
        <w:t>组合器的存储内容为（</w:t>
      </w:r>
      <w:r w:rsidR="0036334E" w:rsidRPr="004919B2">
        <w:rPr>
          <w:rFonts w:hint="eastAsia"/>
        </w:rPr>
        <w:t>sum</w:t>
      </w:r>
      <w:r w:rsidR="0036334E" w:rsidRPr="004919B2">
        <w:t>, count</w:t>
      </w:r>
      <w:r w:rsidR="0036334E" w:rsidRPr="004919B2">
        <w:rPr>
          <w:rFonts w:hint="eastAsia"/>
        </w:rPr>
        <w:t>）</w:t>
      </w:r>
      <w:r w:rsidR="00664FD4" w:rsidRPr="004919B2">
        <w:rPr>
          <w:rFonts w:hint="eastAsia"/>
        </w:rPr>
        <w:t>。</w:t>
      </w:r>
    </w:p>
    <w:p w14:paraId="0715702C" w14:textId="52AE57D1" w:rsidR="00894943" w:rsidRDefault="0072066C" w:rsidP="00915246">
      <w:pPr>
        <w:pStyle w:val="a6"/>
        <w:ind w:firstLine="420"/>
      </w:pPr>
      <w:r w:rsidRPr="0072066C">
        <w:t>mergeValue</w:t>
      </w:r>
    </w:p>
    <w:p w14:paraId="43403E99" w14:textId="627CC553" w:rsidR="00894943" w:rsidRDefault="0072066C" w:rsidP="0072066C">
      <w:pPr>
        <w:pStyle w:val="a7"/>
      </w:pPr>
      <w:r w:rsidRPr="0072066C">
        <w:t>(acc:(Int,Int),v) =&gt;(acc._1+v,acc._2+1)</w:t>
      </w:r>
    </w:p>
    <w:p w14:paraId="11F01CCA" w14:textId="5195BF75" w:rsidR="00F23F39" w:rsidRPr="004919B2" w:rsidRDefault="00F23F39" w:rsidP="004919B2">
      <w:pPr>
        <w:ind w:firstLine="420"/>
      </w:pPr>
      <w:r w:rsidRPr="004919B2">
        <w:rPr>
          <w:rFonts w:hint="eastAsia"/>
        </w:rPr>
        <w:t>这是</w:t>
      </w:r>
      <w:r w:rsidR="00894943" w:rsidRPr="004919B2">
        <w:rPr>
          <w:rFonts w:hint="eastAsia"/>
        </w:rPr>
        <w:t>下一个必需的函数</w:t>
      </w:r>
      <w:r w:rsidRPr="004919B2">
        <w:rPr>
          <w:rFonts w:hint="eastAsia"/>
        </w:rPr>
        <w:t>，</w:t>
      </w:r>
      <w:r w:rsidR="00894943" w:rsidRPr="004919B2">
        <w:rPr>
          <w:rFonts w:hint="eastAsia"/>
        </w:rPr>
        <w:t>告诉</w:t>
      </w:r>
      <w:r w:rsidR="00894943" w:rsidRPr="004919B2">
        <w:rPr>
          <w:rFonts w:hint="eastAsia"/>
        </w:rPr>
        <w:t>combineByKey</w:t>
      </w:r>
      <w:r w:rsidR="00894943" w:rsidRPr="004919B2">
        <w:rPr>
          <w:rFonts w:hint="eastAsia"/>
        </w:rPr>
        <w:t>当组合器被赋予一个新值时该怎么做。该函数的参数是组合器</w:t>
      </w:r>
      <w:r w:rsidRPr="004919B2">
        <w:rPr>
          <w:rFonts w:hint="eastAsia"/>
        </w:rPr>
        <w:t>acc</w:t>
      </w:r>
      <w:r w:rsidR="00894943" w:rsidRPr="004919B2">
        <w:rPr>
          <w:rFonts w:hint="eastAsia"/>
        </w:rPr>
        <w:t>和新值</w:t>
      </w:r>
      <w:r w:rsidRPr="004919B2">
        <w:rPr>
          <w:rFonts w:hint="eastAsia"/>
        </w:rPr>
        <w:t>v</w:t>
      </w:r>
      <w:r w:rsidR="00894943" w:rsidRPr="004919B2">
        <w:rPr>
          <w:rFonts w:hint="eastAsia"/>
        </w:rPr>
        <w:t>。组合器的结构在上面被定义为</w:t>
      </w:r>
      <w:r w:rsidR="00894943" w:rsidRPr="004919B2">
        <w:rPr>
          <w:rFonts w:hint="eastAsia"/>
        </w:rPr>
        <w:t>(sum, count)</w:t>
      </w:r>
      <w:r w:rsidR="00894943" w:rsidRPr="004919B2">
        <w:rPr>
          <w:rFonts w:hint="eastAsia"/>
        </w:rPr>
        <w:t>形式的元组，</w:t>
      </w:r>
      <w:r w:rsidR="00E80076" w:rsidRPr="004919B2">
        <w:rPr>
          <w:rFonts w:hint="eastAsia"/>
        </w:rPr>
        <w:t>a</w:t>
      </w:r>
      <w:r w:rsidR="00E80076" w:rsidRPr="004919B2">
        <w:t>cc._1</w:t>
      </w:r>
      <w:r w:rsidR="00E80076" w:rsidRPr="004919B2">
        <w:rPr>
          <w:rFonts w:hint="eastAsia"/>
        </w:rPr>
        <w:t>执行累加代表组合器的</w:t>
      </w:r>
      <w:r w:rsidR="00E80076" w:rsidRPr="004919B2">
        <w:rPr>
          <w:rFonts w:hint="eastAsia"/>
        </w:rPr>
        <w:t>sum</w:t>
      </w:r>
      <w:r w:rsidR="00E80076" w:rsidRPr="004919B2">
        <w:rPr>
          <w:rFonts w:hint="eastAsia"/>
        </w:rPr>
        <w:t>，</w:t>
      </w:r>
      <w:r w:rsidR="00E80076" w:rsidRPr="004919B2">
        <w:rPr>
          <w:rFonts w:hint="eastAsia"/>
        </w:rPr>
        <w:t>acc</w:t>
      </w:r>
      <w:r w:rsidR="00E80076" w:rsidRPr="004919B2">
        <w:t>._2</w:t>
      </w:r>
      <w:r w:rsidR="00E80076" w:rsidRPr="004919B2">
        <w:rPr>
          <w:rFonts w:hint="eastAsia"/>
        </w:rPr>
        <w:t>执行计数代表组合器中的</w:t>
      </w:r>
      <w:r w:rsidR="00E80076" w:rsidRPr="004919B2">
        <w:rPr>
          <w:rFonts w:hint="eastAsia"/>
        </w:rPr>
        <w:t>count</w:t>
      </w:r>
      <w:r w:rsidR="00E80076" w:rsidRPr="004919B2">
        <w:rPr>
          <w:rFonts w:hint="eastAsia"/>
        </w:rPr>
        <w:t>。</w:t>
      </w:r>
      <w:r w:rsidR="00894943" w:rsidRPr="004919B2">
        <w:rPr>
          <w:rFonts w:hint="eastAsia"/>
        </w:rPr>
        <w:t>所以通过将新值</w:t>
      </w:r>
      <w:r w:rsidR="00E80076" w:rsidRPr="004919B2">
        <w:rPr>
          <w:rFonts w:hint="eastAsia"/>
        </w:rPr>
        <w:t>v</w:t>
      </w:r>
      <w:r w:rsidR="00894943" w:rsidRPr="004919B2">
        <w:rPr>
          <w:rFonts w:hint="eastAsia"/>
        </w:rPr>
        <w:t>添加到</w:t>
      </w:r>
      <w:r w:rsidR="00E80076" w:rsidRPr="004919B2">
        <w:rPr>
          <w:rFonts w:hint="eastAsia"/>
        </w:rPr>
        <w:t>组合器</w:t>
      </w:r>
      <w:r w:rsidR="00894943" w:rsidRPr="004919B2">
        <w:rPr>
          <w:rFonts w:hint="eastAsia"/>
        </w:rPr>
        <w:t>元组的第一个元素，同时将</w:t>
      </w:r>
      <w:r w:rsidR="00E80076" w:rsidRPr="004919B2">
        <w:rPr>
          <w:rFonts w:hint="eastAsia"/>
        </w:rPr>
        <w:t>加</w:t>
      </w:r>
      <w:r w:rsidR="00894943" w:rsidRPr="004919B2">
        <w:rPr>
          <w:rFonts w:hint="eastAsia"/>
        </w:rPr>
        <w:t>1</w:t>
      </w:r>
      <w:r w:rsidR="00894943" w:rsidRPr="004919B2">
        <w:rPr>
          <w:rFonts w:hint="eastAsia"/>
        </w:rPr>
        <w:t>到</w:t>
      </w:r>
      <w:r w:rsidR="00E80076" w:rsidRPr="004919B2">
        <w:rPr>
          <w:rFonts w:hint="eastAsia"/>
        </w:rPr>
        <w:t>组合器</w:t>
      </w:r>
      <w:r w:rsidR="00894943" w:rsidRPr="004919B2">
        <w:rPr>
          <w:rFonts w:hint="eastAsia"/>
        </w:rPr>
        <w:t>元组的第二个元素来合并新值。</w:t>
      </w:r>
      <w:r w:rsidRPr="004919B2">
        <w:rPr>
          <w:rFonts w:hint="eastAsia"/>
        </w:rPr>
        <w:t>mergeValue</w:t>
      </w:r>
      <w:r w:rsidRPr="004919B2">
        <w:rPr>
          <w:rFonts w:hint="eastAsia"/>
        </w:rPr>
        <w:t>只有在这个分区上已经创建了</w:t>
      </w:r>
      <w:r w:rsidR="00E80076" w:rsidRPr="004919B2">
        <w:rPr>
          <w:rFonts w:hint="eastAsia"/>
        </w:rPr>
        <w:t>初始</w:t>
      </w:r>
      <w:r w:rsidRPr="004919B2">
        <w:rPr>
          <w:rFonts w:hint="eastAsia"/>
        </w:rPr>
        <w:t>组合器（在我们的例子中为元组）时才被触发</w:t>
      </w:r>
      <w:r w:rsidR="00E80076" w:rsidRPr="004919B2">
        <w:rPr>
          <w:rFonts w:hint="eastAsia"/>
        </w:rPr>
        <w:t>。</w:t>
      </w:r>
    </w:p>
    <w:p w14:paraId="09984960" w14:textId="5E914B38" w:rsidR="00894943" w:rsidRDefault="00FC011E" w:rsidP="00915246">
      <w:pPr>
        <w:pStyle w:val="a6"/>
        <w:ind w:firstLine="420"/>
      </w:pPr>
      <w:r>
        <w:t>mergeCombiner</w:t>
      </w:r>
    </w:p>
    <w:p w14:paraId="6843CB00" w14:textId="52D551B8" w:rsidR="00894943" w:rsidRDefault="00FC011E" w:rsidP="00FC011E">
      <w:pPr>
        <w:pStyle w:val="a7"/>
      </w:pPr>
      <w:r w:rsidRPr="00FC011E">
        <w:lastRenderedPageBreak/>
        <w:t>(acc1:(Int,Int),acc2:(Int,Int))=&gt;(acc1._1+acc2._1,acc1._2+acc2._2)</w:t>
      </w:r>
    </w:p>
    <w:p w14:paraId="127ECF93" w14:textId="356B0F92" w:rsidR="00894943" w:rsidRPr="004919B2" w:rsidRDefault="00894943" w:rsidP="004919B2">
      <w:pPr>
        <w:ind w:firstLine="420"/>
      </w:pPr>
      <w:r w:rsidRPr="004919B2">
        <w:rPr>
          <w:rFonts w:hint="eastAsia"/>
        </w:rPr>
        <w:t>最终</w:t>
      </w:r>
      <w:r w:rsidR="0061760C" w:rsidRPr="004919B2">
        <w:rPr>
          <w:rFonts w:hint="eastAsia"/>
        </w:rPr>
        <w:t>一个</w:t>
      </w:r>
      <w:r w:rsidRPr="004919B2">
        <w:rPr>
          <w:rFonts w:hint="eastAsia"/>
        </w:rPr>
        <w:t>必需的</w:t>
      </w:r>
      <w:r w:rsidR="0061760C" w:rsidRPr="004919B2">
        <w:rPr>
          <w:rFonts w:hint="eastAsia"/>
        </w:rPr>
        <w:t>函数</w:t>
      </w:r>
      <w:r w:rsidRPr="004919B2">
        <w:rPr>
          <w:rFonts w:hint="eastAsia"/>
        </w:rPr>
        <w:t>告诉</w:t>
      </w:r>
      <w:r w:rsidRPr="004919B2">
        <w:rPr>
          <w:rFonts w:hint="eastAsia"/>
        </w:rPr>
        <w:t>combineByKey</w:t>
      </w:r>
      <w:r w:rsidRPr="004919B2">
        <w:rPr>
          <w:rFonts w:hint="eastAsia"/>
        </w:rPr>
        <w:t>如何合并</w:t>
      </w:r>
      <w:r w:rsidR="00EE7E3C" w:rsidRPr="004919B2">
        <w:rPr>
          <w:rFonts w:hint="eastAsia"/>
        </w:rPr>
        <w:t>分区之间</w:t>
      </w:r>
      <w:r w:rsidR="005C48D7" w:rsidRPr="004919B2">
        <w:rPr>
          <w:rFonts w:hint="eastAsia"/>
        </w:rPr>
        <w:t>的</w:t>
      </w:r>
      <w:r w:rsidRPr="004919B2">
        <w:rPr>
          <w:rFonts w:hint="eastAsia"/>
        </w:rPr>
        <w:t>两个组合器。在这个例子中，</w:t>
      </w:r>
      <w:r w:rsidR="005C48D7" w:rsidRPr="004919B2">
        <w:rPr>
          <w:rFonts w:hint="eastAsia"/>
        </w:rPr>
        <w:t>每个分区组合器元组的形式为</w:t>
      </w:r>
      <w:r w:rsidRPr="004919B2">
        <w:rPr>
          <w:rFonts w:hint="eastAsia"/>
        </w:rPr>
        <w:t>(sum, count)</w:t>
      </w:r>
      <w:r w:rsidRPr="004919B2">
        <w:rPr>
          <w:rFonts w:hint="eastAsia"/>
        </w:rPr>
        <w:t>，需要做的就是将第一个</w:t>
      </w:r>
      <w:r w:rsidR="002803EB" w:rsidRPr="004919B2">
        <w:rPr>
          <w:rFonts w:hint="eastAsia"/>
        </w:rPr>
        <w:t>分区依次到</w:t>
      </w:r>
      <w:r w:rsidRPr="004919B2">
        <w:rPr>
          <w:rFonts w:hint="eastAsia"/>
        </w:rPr>
        <w:t>最后一个</w:t>
      </w:r>
      <w:r w:rsidR="00105D86" w:rsidRPr="004919B2">
        <w:rPr>
          <w:rFonts w:hint="eastAsia"/>
        </w:rPr>
        <w:t>分区中组合器</w:t>
      </w:r>
      <w:r w:rsidRPr="004919B2">
        <w:rPr>
          <w:rFonts w:hint="eastAsia"/>
        </w:rPr>
        <w:t>加在一起。</w:t>
      </w:r>
    </w:p>
    <w:p w14:paraId="5B92A264" w14:textId="52431DBE" w:rsidR="00E80076" w:rsidRPr="004919B2" w:rsidRDefault="00894943" w:rsidP="004919B2">
      <w:pPr>
        <w:ind w:firstLine="420"/>
      </w:pPr>
      <w:r w:rsidRPr="004919B2">
        <w:rPr>
          <w:rFonts w:hint="eastAsia"/>
        </w:rPr>
        <w:t>最终目标是逐个计算平均值</w:t>
      </w:r>
      <w:r w:rsidR="006443F5" w:rsidRPr="004919B2">
        <w:t>averageByKey</w:t>
      </w:r>
      <w:r w:rsidR="007B5719">
        <w:rPr>
          <w:rFonts w:hint="eastAsia"/>
        </w:rPr>
        <w:t>()</w:t>
      </w:r>
      <w:r w:rsidRPr="004919B2">
        <w:rPr>
          <w:rFonts w:hint="eastAsia"/>
        </w:rPr>
        <w:t>。</w:t>
      </w:r>
      <w:r w:rsidRPr="004919B2">
        <w:rPr>
          <w:rFonts w:hint="eastAsia"/>
        </w:rPr>
        <w:t>combineByKey</w:t>
      </w:r>
      <w:r w:rsidR="007B5719">
        <w:rPr>
          <w:rFonts w:hint="eastAsia"/>
        </w:rPr>
        <w:t>()</w:t>
      </w:r>
      <w:r w:rsidRPr="004919B2">
        <w:rPr>
          <w:rFonts w:hint="eastAsia"/>
        </w:rPr>
        <w:t>的结果是</w:t>
      </w:r>
      <w:r w:rsidRPr="004919B2">
        <w:rPr>
          <w:rFonts w:hint="eastAsia"/>
        </w:rPr>
        <w:t>RDD</w:t>
      </w:r>
      <w:r w:rsidRPr="004919B2">
        <w:rPr>
          <w:rFonts w:hint="eastAsia"/>
        </w:rPr>
        <w:t>，其格式为</w:t>
      </w:r>
      <w:r w:rsidRPr="004919B2">
        <w:rPr>
          <w:rFonts w:hint="eastAsia"/>
        </w:rPr>
        <w:t xml:space="preserve">(label, (sum, count)) </w:t>
      </w:r>
      <w:r w:rsidRPr="004919B2">
        <w:rPr>
          <w:rFonts w:hint="eastAsia"/>
        </w:rPr>
        <w:t>，因此可以通过使用</w:t>
      </w:r>
      <w:r w:rsidRPr="004919B2">
        <w:rPr>
          <w:rFonts w:hint="eastAsia"/>
        </w:rPr>
        <w:t>map</w:t>
      </w:r>
      <w:r w:rsidRPr="004919B2">
        <w:rPr>
          <w:rFonts w:hint="eastAsia"/>
        </w:rPr>
        <w:t>方法，映射</w:t>
      </w:r>
      <w:r w:rsidRPr="004919B2">
        <w:rPr>
          <w:rFonts w:hint="eastAsia"/>
        </w:rPr>
        <w:t>(sum, count)</w:t>
      </w:r>
      <w:r w:rsidRPr="004919B2">
        <w:rPr>
          <w:rFonts w:hint="eastAsia"/>
        </w:rPr>
        <w:t>到</w:t>
      </w:r>
      <w:r w:rsidRPr="004919B2">
        <w:rPr>
          <w:rFonts w:hint="eastAsia"/>
        </w:rPr>
        <w:t>sum / count</w:t>
      </w:r>
      <w:r w:rsidRPr="004919B2">
        <w:rPr>
          <w:rFonts w:hint="eastAsia"/>
        </w:rPr>
        <w:t>来轻松获取平均值。</w:t>
      </w:r>
      <w:r w:rsidR="006F4395" w:rsidRPr="004919B2">
        <w:rPr>
          <w:rFonts w:hint="eastAsia"/>
        </w:rPr>
        <w:t>接下来</w:t>
      </w:r>
      <w:r w:rsidR="00E80076" w:rsidRPr="004919B2">
        <w:rPr>
          <w:rFonts w:hint="eastAsia"/>
        </w:rPr>
        <w:t>将数据</w:t>
      </w:r>
      <w:r w:rsidR="00675529" w:rsidRPr="004919B2">
        <w:rPr>
          <w:rFonts w:hint="eastAsia"/>
        </w:rPr>
        <w:t>的</w:t>
      </w:r>
      <w:r w:rsidR="00E80076" w:rsidRPr="004919B2">
        <w:rPr>
          <w:rFonts w:hint="eastAsia"/>
        </w:rPr>
        <w:t>子集分解</w:t>
      </w:r>
      <w:r w:rsidR="00675529" w:rsidRPr="004919B2">
        <w:rPr>
          <w:rFonts w:hint="eastAsia"/>
        </w:rPr>
        <w:t>到</w:t>
      </w:r>
      <w:r w:rsidR="00E80076" w:rsidRPr="004919B2">
        <w:rPr>
          <w:rFonts w:hint="eastAsia"/>
        </w:rPr>
        <w:t>多个分区，并在实际中看</w:t>
      </w:r>
      <w:r w:rsidR="00675529" w:rsidRPr="004919B2">
        <w:rPr>
          <w:rFonts w:hint="eastAsia"/>
        </w:rPr>
        <w:t>数据的计算方式</w:t>
      </w:r>
      <w:r w:rsidR="00E80076" w:rsidRPr="004919B2">
        <w:rPr>
          <w:rFonts w:hint="eastAsia"/>
        </w:rPr>
        <w:t>：</w:t>
      </w:r>
    </w:p>
    <w:p w14:paraId="23BE6FB0" w14:textId="14498BDD" w:rsidR="00493D06" w:rsidRPr="004919B2" w:rsidRDefault="00493D06" w:rsidP="004919B2">
      <w:pPr>
        <w:pStyle w:val="a7"/>
      </w:pPr>
      <w:r w:rsidRPr="004919B2">
        <w:rPr>
          <w:rFonts w:ascii="微软雅黑" w:eastAsia="微软雅黑" w:hAnsi="微软雅黑" w:cs="微软雅黑" w:hint="eastAsia"/>
        </w:rPr>
        <w:t>分区一</w:t>
      </w:r>
    </w:p>
    <w:p w14:paraId="5BCF85CF" w14:textId="77777777" w:rsidR="00493D06" w:rsidRDefault="00493D06" w:rsidP="004919B2">
      <w:pPr>
        <w:pStyle w:val="a7"/>
      </w:pPr>
      <w:r>
        <w:t>A=3 --&gt; createCombiner(3) ==&gt; accum[A] = (3, 1)</w:t>
      </w:r>
    </w:p>
    <w:p w14:paraId="434D2BFE" w14:textId="77777777" w:rsidR="00493D06" w:rsidRDefault="00493D06" w:rsidP="004919B2">
      <w:pPr>
        <w:pStyle w:val="a7"/>
      </w:pPr>
      <w:r>
        <w:t>A=9 --&gt; mergeValue(accum[A], 9) ==&gt; accum[A] = (3 + 9, 1 + 1)</w:t>
      </w:r>
    </w:p>
    <w:p w14:paraId="029D884B" w14:textId="77777777" w:rsidR="00493D06" w:rsidRDefault="00493D06" w:rsidP="004919B2">
      <w:pPr>
        <w:pStyle w:val="a7"/>
      </w:pPr>
      <w:r>
        <w:t>B=11 --&gt; createCombiner(11) ==&gt; accum[B] = (11, 1)</w:t>
      </w:r>
    </w:p>
    <w:p w14:paraId="708250A0" w14:textId="681B359F" w:rsidR="00493D06" w:rsidRPr="004919B2" w:rsidRDefault="00493D06" w:rsidP="004919B2">
      <w:pPr>
        <w:pStyle w:val="a7"/>
      </w:pPr>
      <w:r w:rsidRPr="004919B2">
        <w:rPr>
          <w:rFonts w:ascii="微软雅黑" w:eastAsia="微软雅黑" w:hAnsi="微软雅黑" w:cs="微软雅黑" w:hint="eastAsia"/>
        </w:rPr>
        <w:t>分区二</w:t>
      </w:r>
    </w:p>
    <w:p w14:paraId="525C10D9" w14:textId="77777777" w:rsidR="00493D06" w:rsidRDefault="00493D06" w:rsidP="004919B2">
      <w:pPr>
        <w:pStyle w:val="a7"/>
      </w:pPr>
      <w:r>
        <w:t>A=12 --&gt; createCombiner(12) ==&gt; accum[A] = (12, 1)</w:t>
      </w:r>
    </w:p>
    <w:p w14:paraId="30FF3604" w14:textId="77777777" w:rsidR="00493D06" w:rsidRDefault="00493D06" w:rsidP="004919B2">
      <w:pPr>
        <w:pStyle w:val="a7"/>
      </w:pPr>
      <w:r>
        <w:t>B=4 --&gt; createCombiner(4) ==&gt; accum[B] = (4, 1)</w:t>
      </w:r>
    </w:p>
    <w:p w14:paraId="49C8017B" w14:textId="77777777" w:rsidR="00493D06" w:rsidRDefault="00493D06" w:rsidP="004919B2">
      <w:pPr>
        <w:pStyle w:val="a7"/>
      </w:pPr>
      <w:r>
        <w:t>B=10 --&gt; mergeValue(accum[B], 10) ==&gt; accum[B] = (4 + 10, 1 + 1)</w:t>
      </w:r>
    </w:p>
    <w:p w14:paraId="18EDB735" w14:textId="50C2E39F" w:rsidR="00493D06" w:rsidRPr="004919B2" w:rsidRDefault="00493D06" w:rsidP="004919B2">
      <w:pPr>
        <w:pStyle w:val="a7"/>
      </w:pPr>
      <w:r w:rsidRPr="004919B2">
        <w:rPr>
          <w:rFonts w:ascii="微软雅黑" w:eastAsia="微软雅黑" w:hAnsi="微软雅黑" w:cs="微软雅黑" w:hint="eastAsia"/>
        </w:rPr>
        <w:t>合并分区</w:t>
      </w:r>
    </w:p>
    <w:p w14:paraId="729A38D4" w14:textId="77777777" w:rsidR="00493D06" w:rsidRDefault="00493D06" w:rsidP="004919B2">
      <w:pPr>
        <w:pStyle w:val="a7"/>
      </w:pPr>
      <w:r>
        <w:t>A ==&gt; mergeCombiner((12, 2), (12, 1)) ==&gt; (12 + 12, 2 + 1)</w:t>
      </w:r>
    </w:p>
    <w:p w14:paraId="21830F49" w14:textId="77777777" w:rsidR="00493D06" w:rsidRDefault="00493D06" w:rsidP="004919B2">
      <w:pPr>
        <w:pStyle w:val="a7"/>
      </w:pPr>
      <w:r>
        <w:t>B ==&gt; mergeCombiner((11, 1), (14, 2)) ==&gt; (11 + 14, 1 + 2)</w:t>
      </w:r>
    </w:p>
    <w:p w14:paraId="37FAC60D" w14:textId="73FB3DB6" w:rsidR="00493D06" w:rsidRDefault="00493D06" w:rsidP="004919B2">
      <w:pPr>
        <w:pStyle w:val="a7"/>
      </w:pPr>
      <w:r w:rsidRPr="00493D06">
        <w:t>sumCount</w:t>
      </w:r>
      <w:r w:rsidRPr="004919B2">
        <w:rPr>
          <w:rFonts w:ascii="微软雅黑" w:eastAsia="微软雅黑" w:hAnsi="微软雅黑" w:cs="微软雅黑" w:hint="eastAsia"/>
        </w:rPr>
        <w:t>输出为：</w:t>
      </w:r>
    </w:p>
    <w:p w14:paraId="45A9BBC3" w14:textId="53D0D022" w:rsidR="00E80076" w:rsidRDefault="00493D06" w:rsidP="004919B2">
      <w:pPr>
        <w:pStyle w:val="a7"/>
      </w:pPr>
      <w:r>
        <w:t>Array((A, (24, 3)), (B, (25, 3)))</w:t>
      </w:r>
    </w:p>
    <w:p w14:paraId="047F97F4" w14:textId="6415EFA6" w:rsidR="00A50DE2" w:rsidRPr="00820018" w:rsidRDefault="00A50DE2" w:rsidP="0090635E">
      <w:pPr>
        <w:pStyle w:val="Heading4"/>
      </w:pPr>
      <w:r w:rsidRPr="00820018">
        <w:t>分组</w:t>
      </w:r>
    </w:p>
    <w:p w14:paraId="502B6869" w14:textId="6564AAC3" w:rsidR="00A50DE2" w:rsidRPr="004919B2" w:rsidRDefault="00A50DE2" w:rsidP="004919B2">
      <w:pPr>
        <w:ind w:firstLine="420"/>
      </w:pPr>
      <w:r w:rsidRPr="004919B2">
        <w:t>使用键</w:t>
      </w:r>
      <w:r w:rsidR="00FB67B7" w:rsidRPr="004919B2">
        <w:rPr>
          <w:rFonts w:hint="eastAsia"/>
        </w:rPr>
        <w:t>键值对</w:t>
      </w:r>
      <w:r w:rsidRPr="004919B2">
        <w:t>数据，一个常见的用例是按键分组的数据</w:t>
      </w:r>
      <w:r w:rsidR="00FB67B7" w:rsidRPr="004919B2">
        <w:rPr>
          <w:rFonts w:hint="eastAsia"/>
        </w:rPr>
        <w:t>，</w:t>
      </w:r>
      <w:r w:rsidRPr="004919B2">
        <w:t>例如一起查看客户的</w:t>
      </w:r>
      <w:r w:rsidR="00FB67B7" w:rsidRPr="004919B2">
        <w:rPr>
          <w:rFonts w:hint="eastAsia"/>
        </w:rPr>
        <w:t>所有</w:t>
      </w:r>
      <w:r w:rsidRPr="004919B2">
        <w:t>订单。如果数据已经</w:t>
      </w:r>
      <w:r w:rsidR="00FB67B7" w:rsidRPr="004919B2">
        <w:rPr>
          <w:rFonts w:hint="eastAsia"/>
        </w:rPr>
        <w:t>按照</w:t>
      </w:r>
      <w:r w:rsidR="00FB67B7" w:rsidRPr="004919B2">
        <w:t>想要的方式</w:t>
      </w:r>
      <w:r w:rsidR="00FB67B7" w:rsidRPr="004919B2">
        <w:rPr>
          <w:rFonts w:hint="eastAsia"/>
        </w:rPr>
        <w:t>组成键值对元组</w:t>
      </w:r>
      <w:r w:rsidRPr="004919B2">
        <w:t>，</w:t>
      </w:r>
      <w:r w:rsidR="00756277" w:rsidRPr="004919B2">
        <w:t>groupByKey</w:t>
      </w:r>
      <w:r w:rsidRPr="004919B2">
        <w:t>将使用的</w:t>
      </w:r>
      <w:r w:rsidRPr="004919B2">
        <w:t>RDD</w:t>
      </w:r>
      <w:r w:rsidRPr="004919B2">
        <w:t>中的键对数据进行分组。在由</w:t>
      </w:r>
      <w:r w:rsidRPr="004919B2">
        <w:t>K</w:t>
      </w:r>
      <w:r w:rsidRPr="004919B2">
        <w:t>型键和</w:t>
      </w:r>
      <w:r w:rsidRPr="004919B2">
        <w:t>V</w:t>
      </w:r>
      <w:r w:rsidRPr="004919B2">
        <w:t>型</w:t>
      </w:r>
      <w:r w:rsidR="00FB67B7" w:rsidRPr="004919B2">
        <w:rPr>
          <w:rFonts w:hint="eastAsia"/>
        </w:rPr>
        <w:t>值</w:t>
      </w:r>
      <w:r w:rsidRPr="004919B2">
        <w:t>构成的</w:t>
      </w:r>
      <w:r w:rsidRPr="004919B2">
        <w:t>RDD</w:t>
      </w:r>
      <w:r w:rsidRPr="004919B2">
        <w:t>上，</w:t>
      </w:r>
      <w:r w:rsidR="00FB67B7" w:rsidRPr="004919B2">
        <w:rPr>
          <w:rFonts w:hint="eastAsia"/>
        </w:rPr>
        <w:t>分组后</w:t>
      </w:r>
      <w:r w:rsidRPr="004919B2">
        <w:t>得到</w:t>
      </w:r>
      <w:r w:rsidRPr="004919B2">
        <w:t>[K, Iterable[V]]</w:t>
      </w:r>
      <w:r w:rsidRPr="004919B2">
        <w:t>类型的</w:t>
      </w:r>
      <w:r w:rsidRPr="004919B2">
        <w:t>RDD</w:t>
      </w:r>
      <w:r w:rsidRPr="004919B2">
        <w:t>。</w:t>
      </w:r>
      <w:r w:rsidR="004919B2" w:rsidRPr="004919B2">
        <w:rPr>
          <w:rFonts w:hint="eastAsia"/>
        </w:rPr>
        <w:t>现在使用</w:t>
      </w:r>
      <w:r w:rsidR="004919B2" w:rsidRPr="004919B2">
        <w:rPr>
          <w:rFonts w:hint="eastAsia"/>
        </w:rPr>
        <w:t>groupByKey</w:t>
      </w:r>
      <w:r w:rsidR="004919B2" w:rsidRPr="004919B2">
        <w:rPr>
          <w:rFonts w:hint="eastAsia"/>
        </w:rPr>
        <w:t>实现上面</w:t>
      </w:r>
      <w:r w:rsidR="004919B2" w:rsidRPr="004919B2">
        <w:rPr>
          <w:rFonts w:hint="eastAsia"/>
        </w:rPr>
        <w:t>reduceB</w:t>
      </w:r>
      <w:r w:rsidR="004919B2" w:rsidRPr="004919B2">
        <w:t>yKey</w:t>
      </w:r>
      <w:r w:rsidR="004919B2" w:rsidRPr="004919B2">
        <w:rPr>
          <w:rFonts w:hint="eastAsia"/>
        </w:rPr>
        <w:t>代码的功能：</w:t>
      </w:r>
    </w:p>
    <w:p w14:paraId="7C9891CE" w14:textId="77777777" w:rsidR="004919B2" w:rsidRPr="004919B2" w:rsidRDefault="004919B2" w:rsidP="004919B2">
      <w:pPr>
        <w:pStyle w:val="a7"/>
      </w:pPr>
      <w:r w:rsidRPr="004919B2">
        <w:t>scala&gt; val x = sc.parallelize(Array(("a", 1), ("b", 1), ("a", 1),("a", 1), ("b", 1), ("a", 1),("b", 1), ("b", 1), ("a", 1), ("b", 1), ("a", 1),("b", 1)), 3)</w:t>
      </w:r>
    </w:p>
    <w:p w14:paraId="041E9064" w14:textId="77777777" w:rsidR="004919B2" w:rsidRPr="004919B2" w:rsidRDefault="004919B2" w:rsidP="004919B2">
      <w:pPr>
        <w:pStyle w:val="a7"/>
      </w:pPr>
      <w:r w:rsidRPr="004919B2">
        <w:t>x: org.apache.spark.rdd.RDD[(String, Int)] = ParallelCollectionRDD[4] at parallelize at &lt;console&gt;:24</w:t>
      </w:r>
    </w:p>
    <w:p w14:paraId="2395FCCF" w14:textId="77777777" w:rsidR="004919B2" w:rsidRPr="004919B2" w:rsidRDefault="004919B2" w:rsidP="004919B2">
      <w:pPr>
        <w:pStyle w:val="a7"/>
      </w:pPr>
    </w:p>
    <w:p w14:paraId="4C1058AE" w14:textId="77777777" w:rsidR="004919B2" w:rsidRPr="004919B2" w:rsidRDefault="004919B2" w:rsidP="004919B2">
      <w:pPr>
        <w:pStyle w:val="a7"/>
      </w:pPr>
      <w:r w:rsidRPr="004919B2">
        <w:t>scala&gt; x.groupByKey().map(t =&gt; (t._1, t._2.sum)).collect</w:t>
      </w:r>
    </w:p>
    <w:p w14:paraId="61F7DFB1" w14:textId="44055818" w:rsidR="004919B2" w:rsidRDefault="004919B2" w:rsidP="004919B2">
      <w:pPr>
        <w:pStyle w:val="a7"/>
      </w:pPr>
      <w:r w:rsidRPr="004919B2">
        <w:t>res4: Array[(String, Int)] = Array((a,6), (b,6))</w:t>
      </w:r>
    </w:p>
    <w:p w14:paraId="1C1158BA" w14:textId="268D64A8" w:rsidR="001A4041" w:rsidRPr="001A4041" w:rsidRDefault="001A4041" w:rsidP="001A404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32</w:t>
      </w:r>
      <w:r w:rsidR="003E7B5C">
        <w:fldChar w:fldCharType="end"/>
      </w:r>
    </w:p>
    <w:p w14:paraId="25574EA3" w14:textId="1DB167BB" w:rsidR="0058733D" w:rsidRDefault="00EC5911" w:rsidP="005457BF">
      <w:pPr>
        <w:ind w:firstLine="420"/>
      </w:pPr>
      <w:r>
        <w:rPr>
          <w:rFonts w:hint="eastAsia"/>
        </w:rPr>
        <w:t>得到的结果与上面的代码一致，但是数据的计算过程不一样</w:t>
      </w:r>
      <w:r w:rsidR="0058733D">
        <w:rPr>
          <w:rFonts w:hint="eastAsia"/>
        </w:rPr>
        <w:t>。另一方面，当调用</w:t>
      </w:r>
      <w:r w:rsidR="0058733D">
        <w:rPr>
          <w:rFonts w:hint="eastAsia"/>
        </w:rPr>
        <w:t>groupByKey</w:t>
      </w:r>
      <w:r w:rsidR="0058733D">
        <w:rPr>
          <w:rFonts w:hint="eastAsia"/>
        </w:rPr>
        <w:t>时所有的键值对都在</w:t>
      </w:r>
      <w:r w:rsidR="005457BF">
        <w:rPr>
          <w:rFonts w:hint="eastAsia"/>
        </w:rPr>
        <w:t>Sh</w:t>
      </w:r>
      <w:r w:rsidR="005457BF">
        <w:t>uffle</w:t>
      </w:r>
      <w:r w:rsidR="005457BF">
        <w:rPr>
          <w:rFonts w:hint="eastAsia"/>
        </w:rPr>
        <w:t>，在</w:t>
      </w:r>
      <w:r w:rsidR="0058733D">
        <w:rPr>
          <w:rFonts w:hint="eastAsia"/>
        </w:rPr>
        <w:t>网络</w:t>
      </w:r>
      <w:r w:rsidR="005457BF">
        <w:rPr>
          <w:rFonts w:hint="eastAsia"/>
        </w:rPr>
        <w:t>中</w:t>
      </w:r>
      <w:r w:rsidR="0058733D">
        <w:rPr>
          <w:rFonts w:hint="eastAsia"/>
        </w:rPr>
        <w:t>传输的大量不</w:t>
      </w:r>
      <w:r w:rsidR="005457BF">
        <w:rPr>
          <w:rFonts w:hint="eastAsia"/>
        </w:rPr>
        <w:t>必要</w:t>
      </w:r>
      <w:r w:rsidR="0058733D">
        <w:rPr>
          <w:rFonts w:hint="eastAsia"/>
        </w:rPr>
        <w:t>的数据。当</w:t>
      </w:r>
      <w:r w:rsidR="005457BF">
        <w:rPr>
          <w:rFonts w:hint="eastAsia"/>
        </w:rPr>
        <w:t>在一个</w:t>
      </w:r>
      <w:r w:rsidR="0058733D">
        <w:rPr>
          <w:rFonts w:hint="eastAsia"/>
        </w:rPr>
        <w:t>执行器上有更多的数据</w:t>
      </w:r>
      <w:r w:rsidR="005457BF">
        <w:rPr>
          <w:rFonts w:hint="eastAsia"/>
        </w:rPr>
        <w:t>在</w:t>
      </w:r>
      <w:r w:rsidR="0058733D">
        <w:rPr>
          <w:rFonts w:hint="eastAsia"/>
        </w:rPr>
        <w:t>内存中</w:t>
      </w:r>
      <w:r w:rsidR="005457BF">
        <w:rPr>
          <w:rFonts w:hint="eastAsia"/>
        </w:rPr>
        <w:t>进行</w:t>
      </w:r>
      <w:r w:rsidR="005457BF">
        <w:rPr>
          <w:rFonts w:hint="eastAsia"/>
        </w:rPr>
        <w:t>Shuffle</w:t>
      </w:r>
      <w:r w:rsidR="0058733D">
        <w:rPr>
          <w:rFonts w:hint="eastAsia"/>
        </w:rPr>
        <w:t>时，</w:t>
      </w:r>
      <w:r w:rsidR="0058733D">
        <w:rPr>
          <w:rFonts w:hint="eastAsia"/>
        </w:rPr>
        <w:t>Spark</w:t>
      </w:r>
      <w:r w:rsidR="0058733D">
        <w:rPr>
          <w:rFonts w:hint="eastAsia"/>
        </w:rPr>
        <w:t>将</w:t>
      </w:r>
      <w:r w:rsidR="005457BF">
        <w:rPr>
          <w:rFonts w:hint="eastAsia"/>
        </w:rPr>
        <w:t>内存</w:t>
      </w:r>
      <w:r w:rsidR="0058733D">
        <w:rPr>
          <w:rFonts w:hint="eastAsia"/>
        </w:rPr>
        <w:t>数据</w:t>
      </w:r>
      <w:r w:rsidR="005457BF">
        <w:rPr>
          <w:rFonts w:hint="eastAsia"/>
        </w:rPr>
        <w:t>溢出</w:t>
      </w:r>
      <w:r w:rsidR="0058733D">
        <w:rPr>
          <w:rFonts w:hint="eastAsia"/>
        </w:rPr>
        <w:t>到磁盘</w:t>
      </w:r>
      <w:r w:rsidR="005457BF">
        <w:rPr>
          <w:rFonts w:hint="eastAsia"/>
        </w:rPr>
        <w:t>中</w:t>
      </w:r>
      <w:r w:rsidR="0058733D">
        <w:rPr>
          <w:rFonts w:hint="eastAsia"/>
        </w:rPr>
        <w:t>。但是，一次</w:t>
      </w:r>
      <w:r w:rsidR="005457BF">
        <w:rPr>
          <w:rFonts w:hint="eastAsia"/>
        </w:rPr>
        <w:t>只会将一个键</w:t>
      </w:r>
      <w:r w:rsidR="0058733D">
        <w:rPr>
          <w:rFonts w:hint="eastAsia"/>
        </w:rPr>
        <w:t>数据刷新到磁盘</w:t>
      </w:r>
      <w:r w:rsidR="009A772D">
        <w:rPr>
          <w:rFonts w:hint="eastAsia"/>
        </w:rPr>
        <w:t>上，</w:t>
      </w:r>
      <w:r w:rsidR="0058733D">
        <w:rPr>
          <w:rFonts w:hint="eastAsia"/>
        </w:rPr>
        <w:t>因此如果单个键的值超过了内存容量，则会发生内存不足异常。</w:t>
      </w:r>
      <w:r w:rsidR="009A772D">
        <w:rPr>
          <w:rFonts w:hint="eastAsia"/>
        </w:rPr>
        <w:t>这种情况</w:t>
      </w:r>
      <w:r w:rsidR="0058733D">
        <w:rPr>
          <w:rFonts w:hint="eastAsia"/>
        </w:rPr>
        <w:t>在</w:t>
      </w:r>
      <w:r w:rsidR="0058733D">
        <w:rPr>
          <w:rFonts w:hint="eastAsia"/>
        </w:rPr>
        <w:t>Spark</w:t>
      </w:r>
      <w:r w:rsidR="0058733D">
        <w:rPr>
          <w:rFonts w:hint="eastAsia"/>
        </w:rPr>
        <w:t>的后续版本中</w:t>
      </w:r>
      <w:r w:rsidR="009A772D">
        <w:rPr>
          <w:rFonts w:hint="eastAsia"/>
        </w:rPr>
        <w:t>可以</w:t>
      </w:r>
      <w:r w:rsidR="0058733D">
        <w:rPr>
          <w:rFonts w:hint="eastAsia"/>
        </w:rPr>
        <w:t>更加优雅地处理，因此作业仍然可以继续，但仍然应该避免</w:t>
      </w:r>
      <w:r w:rsidR="009A772D">
        <w:rPr>
          <w:rFonts w:hint="eastAsia"/>
        </w:rPr>
        <w:t>。</w:t>
      </w:r>
      <w:r w:rsidR="0058733D">
        <w:rPr>
          <w:rFonts w:hint="eastAsia"/>
        </w:rPr>
        <w:t>当</w:t>
      </w:r>
      <w:r w:rsidR="0058733D">
        <w:rPr>
          <w:rFonts w:hint="eastAsia"/>
        </w:rPr>
        <w:t>Spark</w:t>
      </w:r>
      <w:r w:rsidR="0058733D">
        <w:rPr>
          <w:rFonts w:hint="eastAsia"/>
        </w:rPr>
        <w:t>需要溢出到磁盘时，性能会受到严重影响。</w:t>
      </w:r>
    </w:p>
    <w:p w14:paraId="38BFD9D1" w14:textId="627FD465" w:rsidR="00A56FE0" w:rsidRDefault="00A56FE0" w:rsidP="00FA33C9">
      <w:pPr>
        <w:ind w:firstLine="420"/>
        <w:jc w:val="center"/>
      </w:pPr>
      <w:r w:rsidRPr="004919B2">
        <w:rPr>
          <w:noProof/>
        </w:rPr>
        <w:lastRenderedPageBreak/>
        <w:drawing>
          <wp:inline distT="0" distB="0" distL="0" distR="0" wp14:anchorId="060CEBD4" wp14:editId="12B70D60">
            <wp:extent cx="2939543" cy="2039989"/>
            <wp:effectExtent l="0" t="0" r="0" b="0"/>
            <wp:docPr id="12" name="Picture 12" descr="https://camo.githubusercontent.com/ed75baabdaee2198d3fc1390e04a5d20bcd2e484/687474703a2f2f7777772e727578697a68616e672e636f6d2f75706c6f6164732f342f342f302f322f34343032333436352f333030393135315f6f7269672e706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amo.githubusercontent.com/ed75baabdaee2198d3fc1390e04a5d20bcd2e484/687474703a2f2f7777772e727578697a68616e672e636f6d2f75706c6f6164732f342f342f302f322f34343032333436352f333030393135315f6f7269672e706e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9340" cy="2053727"/>
                    </a:xfrm>
                    <a:prstGeom prst="rect">
                      <a:avLst/>
                    </a:prstGeom>
                    <a:noFill/>
                    <a:ln>
                      <a:noFill/>
                    </a:ln>
                  </pic:spPr>
                </pic:pic>
              </a:graphicData>
            </a:graphic>
          </wp:inline>
        </w:drawing>
      </w:r>
    </w:p>
    <w:p w14:paraId="5D041044" w14:textId="7AA10DF5" w:rsidR="001A4041" w:rsidRPr="004919B2" w:rsidRDefault="001A4041" w:rsidP="001A4041">
      <w:pPr>
        <w:pStyle w:val="Caption"/>
      </w:pPr>
      <w:r>
        <w:rPr>
          <w:rFonts w:hint="eastAsia"/>
        </w:rPr>
        <w:t>图例</w:t>
      </w:r>
      <w:r>
        <w:rPr>
          <w:rFonts w:hint="eastAsia"/>
        </w:rPr>
        <w:t xml:space="preserve"> </w:t>
      </w:r>
      <w:r w:rsidR="0036137F">
        <w:fldChar w:fldCharType="begin"/>
      </w:r>
      <w:r w:rsidR="0036137F">
        <w:instrText xml:space="preserve"> </w:instrText>
      </w:r>
      <w:r w:rsidR="0036137F">
        <w:rPr>
          <w:rFonts w:hint="eastAsia"/>
        </w:rPr>
        <w:instrText>STYLEREF 1 \s</w:instrText>
      </w:r>
      <w:r w:rsidR="0036137F">
        <w:instrText xml:space="preserve"> </w:instrText>
      </w:r>
      <w:r w:rsidR="0036137F">
        <w:fldChar w:fldCharType="separate"/>
      </w:r>
      <w:r w:rsidR="0036137F">
        <w:rPr>
          <w:noProof/>
        </w:rPr>
        <w:t>4</w:t>
      </w:r>
      <w:r w:rsidR="0036137F">
        <w:fldChar w:fldCharType="end"/>
      </w:r>
      <w:r w:rsidR="0036137F">
        <w:noBreakHyphen/>
      </w:r>
      <w:r w:rsidR="0036137F">
        <w:fldChar w:fldCharType="begin"/>
      </w:r>
      <w:r w:rsidR="0036137F">
        <w:instrText xml:space="preserve"> </w:instrText>
      </w:r>
      <w:r w:rsidR="0036137F">
        <w:rPr>
          <w:rFonts w:hint="eastAsia"/>
        </w:rPr>
        <w:instrText xml:space="preserve">SEQ </w:instrText>
      </w:r>
      <w:r w:rsidR="0036137F">
        <w:rPr>
          <w:rFonts w:hint="eastAsia"/>
        </w:rPr>
        <w:instrText>图例</w:instrText>
      </w:r>
      <w:r w:rsidR="0036137F">
        <w:rPr>
          <w:rFonts w:hint="eastAsia"/>
        </w:rPr>
        <w:instrText xml:space="preserve"> \* ARABIC \s 1</w:instrText>
      </w:r>
      <w:r w:rsidR="0036137F">
        <w:instrText xml:space="preserve"> </w:instrText>
      </w:r>
      <w:r w:rsidR="0036137F">
        <w:fldChar w:fldCharType="separate"/>
      </w:r>
      <w:r w:rsidR="0036137F">
        <w:rPr>
          <w:noProof/>
        </w:rPr>
        <w:t>3</w:t>
      </w:r>
      <w:r w:rsidR="0036137F">
        <w:fldChar w:fldCharType="end"/>
      </w:r>
      <w:r w:rsidR="00A218CE">
        <w:rPr>
          <w:rFonts w:hint="eastAsia"/>
        </w:rPr>
        <w:t xml:space="preserve"> GroupByKey</w:t>
      </w:r>
      <w:r w:rsidR="00A218CE">
        <w:rPr>
          <w:rFonts w:hint="eastAsia"/>
        </w:rPr>
        <w:t>运行示意图</w:t>
      </w:r>
    </w:p>
    <w:p w14:paraId="34D3098E" w14:textId="1E6E1627" w:rsidR="0058733D" w:rsidRDefault="006364BE" w:rsidP="0058733D">
      <w:pPr>
        <w:ind w:firstLine="420"/>
      </w:pPr>
      <w:r w:rsidRPr="006364BE">
        <w:rPr>
          <w:rFonts w:hint="eastAsia"/>
        </w:rPr>
        <w:t>可以尝试的一种优化方法是合并</w:t>
      </w:r>
      <w:r>
        <w:rPr>
          <w:rFonts w:hint="eastAsia"/>
        </w:rPr>
        <w:t>或组合</w:t>
      </w:r>
      <w:r w:rsidRPr="006364BE">
        <w:rPr>
          <w:rFonts w:hint="eastAsia"/>
        </w:rPr>
        <w:t>值，因此最终只发送较少的键值对。另外，较少的键值对意味着</w:t>
      </w:r>
      <w:r>
        <w:rPr>
          <w:rFonts w:hint="eastAsia"/>
        </w:rPr>
        <w:t>Reduce</w:t>
      </w:r>
      <w:r w:rsidRPr="006364BE">
        <w:rPr>
          <w:rFonts w:hint="eastAsia"/>
        </w:rPr>
        <w:t>不会有太多的工作要做，从而带来额外的性能提升。</w:t>
      </w:r>
      <w:r w:rsidRPr="006364BE">
        <w:rPr>
          <w:rFonts w:hint="eastAsia"/>
        </w:rPr>
        <w:t>groupByKey</w:t>
      </w:r>
      <w:r w:rsidR="002A7281">
        <w:rPr>
          <w:rFonts w:hint="eastAsia"/>
        </w:rPr>
        <w:t>()</w:t>
      </w:r>
      <w:r w:rsidRPr="006364BE">
        <w:rPr>
          <w:rFonts w:hint="eastAsia"/>
        </w:rPr>
        <w:t>调用不会尝试</w:t>
      </w:r>
      <w:r>
        <w:rPr>
          <w:rFonts w:hint="eastAsia"/>
        </w:rPr>
        <w:t>进行</w:t>
      </w:r>
      <w:r w:rsidRPr="006364BE">
        <w:rPr>
          <w:rFonts w:hint="eastAsia"/>
        </w:rPr>
        <w:t>合并</w:t>
      </w:r>
      <w:r>
        <w:rPr>
          <w:rFonts w:hint="eastAsia"/>
        </w:rPr>
        <w:t>或</w:t>
      </w:r>
      <w:r w:rsidRPr="006364BE">
        <w:rPr>
          <w:rFonts w:hint="eastAsia"/>
        </w:rPr>
        <w:t>组合值，因此这是一项昂贵的操作。</w:t>
      </w:r>
      <w:r w:rsidR="0058733D">
        <w:rPr>
          <w:rFonts w:hint="eastAsia"/>
        </w:rPr>
        <w:t>对于一个更大的数据集，</w:t>
      </w:r>
      <w:r w:rsidR="00370FBE">
        <w:rPr>
          <w:rFonts w:hint="eastAsia"/>
        </w:rPr>
        <w:t>洗牌</w:t>
      </w:r>
      <w:r w:rsidR="0058733D">
        <w:rPr>
          <w:rFonts w:hint="eastAsia"/>
        </w:rPr>
        <w:t>数据量的差异在</w:t>
      </w:r>
      <w:r w:rsidR="0058733D">
        <w:rPr>
          <w:rFonts w:hint="eastAsia"/>
        </w:rPr>
        <w:t>reduceByKey</w:t>
      </w:r>
      <w:r w:rsidR="00550D20">
        <w:rPr>
          <w:rFonts w:hint="eastAsia"/>
        </w:rPr>
        <w:t>()</w:t>
      </w:r>
      <w:r w:rsidR="0058733D">
        <w:rPr>
          <w:rFonts w:hint="eastAsia"/>
        </w:rPr>
        <w:t>和</w:t>
      </w:r>
      <w:r w:rsidR="0058733D">
        <w:rPr>
          <w:rFonts w:hint="eastAsia"/>
        </w:rPr>
        <w:t>groupByKey</w:t>
      </w:r>
      <w:r w:rsidR="00550D20">
        <w:rPr>
          <w:rFonts w:hint="eastAsia"/>
        </w:rPr>
        <w:t>()</w:t>
      </w:r>
      <w:r w:rsidR="0058733D">
        <w:rPr>
          <w:rFonts w:hint="eastAsia"/>
        </w:rPr>
        <w:t>之间</w:t>
      </w:r>
      <w:r>
        <w:rPr>
          <w:rFonts w:hint="eastAsia"/>
        </w:rPr>
        <w:t>会</w:t>
      </w:r>
      <w:r w:rsidR="0058733D">
        <w:rPr>
          <w:rFonts w:hint="eastAsia"/>
        </w:rPr>
        <w:t>变得更加夸张和不同。以下是比</w:t>
      </w:r>
      <w:r w:rsidR="0058733D">
        <w:rPr>
          <w:rFonts w:hint="eastAsia"/>
        </w:rPr>
        <w:t>groupByKey</w:t>
      </w:r>
      <w:r w:rsidR="0058733D">
        <w:rPr>
          <w:rFonts w:hint="eastAsia"/>
        </w:rPr>
        <w:t>更</w:t>
      </w:r>
      <w:r>
        <w:rPr>
          <w:rFonts w:hint="eastAsia"/>
        </w:rPr>
        <w:t>优化的方法</w:t>
      </w:r>
      <w:r w:rsidR="0058733D">
        <w:rPr>
          <w:rFonts w:hint="eastAsia"/>
        </w:rPr>
        <w:t>：</w:t>
      </w:r>
    </w:p>
    <w:p w14:paraId="1F226F0B" w14:textId="77777777" w:rsidR="0058733D" w:rsidRDefault="0058733D" w:rsidP="006364BE">
      <w:pPr>
        <w:pStyle w:val="a6"/>
        <w:ind w:firstLine="420"/>
      </w:pPr>
      <w:r>
        <w:rPr>
          <w:rFonts w:hint="eastAsia"/>
        </w:rPr>
        <w:t>combineByKey</w:t>
      </w:r>
      <w:r>
        <w:rPr>
          <w:rFonts w:hint="eastAsia"/>
        </w:rPr>
        <w:t>可用于组合元素，但返回类型与输入值类型不同。</w:t>
      </w:r>
    </w:p>
    <w:p w14:paraId="070AC667" w14:textId="119ECB4F" w:rsidR="0058733D" w:rsidRPr="00EC5911" w:rsidRDefault="0058733D" w:rsidP="006364BE">
      <w:pPr>
        <w:pStyle w:val="a6"/>
        <w:ind w:firstLine="420"/>
      </w:pPr>
      <w:r>
        <w:rPr>
          <w:rFonts w:hint="eastAsia"/>
        </w:rPr>
        <w:t>foldByKey</w:t>
      </w:r>
      <w:r>
        <w:rPr>
          <w:rFonts w:hint="eastAsia"/>
        </w:rPr>
        <w:t>使用关联函数和中性“</w:t>
      </w:r>
      <w:r w:rsidR="006364BE" w:rsidRPr="006364BE">
        <w:t>zeroValue</w:t>
      </w:r>
      <w:r>
        <w:rPr>
          <w:rFonts w:hint="eastAsia"/>
        </w:rPr>
        <w:t>”合并每个键的值。</w:t>
      </w:r>
    </w:p>
    <w:p w14:paraId="41582632" w14:textId="2B75BA70" w:rsidR="00A50DE2" w:rsidRDefault="0090635E" w:rsidP="0090635E">
      <w:pPr>
        <w:pStyle w:val="Heading4"/>
      </w:pPr>
      <w:r>
        <w:rPr>
          <w:rFonts w:hint="eastAsia"/>
        </w:rPr>
        <w:t>连接</w:t>
      </w:r>
    </w:p>
    <w:p w14:paraId="6DBE26D3" w14:textId="20730558" w:rsidR="00A50DE2" w:rsidRPr="004919B2" w:rsidRDefault="00A50DE2" w:rsidP="004919B2">
      <w:pPr>
        <w:ind w:firstLine="420"/>
      </w:pPr>
      <w:r w:rsidRPr="004919B2">
        <w:t>一些最有用的操作来自于将</w:t>
      </w:r>
      <w:r w:rsidR="004E1AE1">
        <w:rPr>
          <w:rFonts w:hint="eastAsia"/>
        </w:rPr>
        <w:t>键值对</w:t>
      </w:r>
      <w:r w:rsidR="004E1AE1">
        <w:rPr>
          <w:rFonts w:hint="eastAsia"/>
        </w:rPr>
        <w:t>RDD</w:t>
      </w:r>
      <w:r w:rsidRPr="004919B2">
        <w:t>与其他</w:t>
      </w:r>
      <w:r w:rsidR="004E1AE1">
        <w:rPr>
          <w:rFonts w:hint="eastAsia"/>
        </w:rPr>
        <w:t>键值对</w:t>
      </w:r>
      <w:r w:rsidR="004E1AE1">
        <w:rPr>
          <w:rFonts w:hint="eastAsia"/>
        </w:rPr>
        <w:t>RDD</w:t>
      </w:r>
      <w:r w:rsidR="004E1AE1">
        <w:rPr>
          <w:rFonts w:hint="eastAsia"/>
        </w:rPr>
        <w:t>进行连接</w:t>
      </w:r>
      <w:r w:rsidR="00175F7A">
        <w:rPr>
          <w:rFonts w:hint="eastAsia"/>
        </w:rPr>
        <w:t>，</w:t>
      </w:r>
      <w:r w:rsidRPr="004919B2">
        <w:t>将数据连接在一起可能是</w:t>
      </w:r>
      <w:r w:rsidR="00175F7A">
        <w:rPr>
          <w:rFonts w:hint="eastAsia"/>
        </w:rPr>
        <w:t>键值对</w:t>
      </w:r>
      <w:r w:rsidRPr="004919B2">
        <w:t>中最常见的操作之一</w:t>
      </w:r>
      <w:r w:rsidR="00175F7A">
        <w:rPr>
          <w:rFonts w:hint="eastAsia"/>
        </w:rPr>
        <w:t>。</w:t>
      </w:r>
      <w:r w:rsidRPr="004919B2">
        <w:t>并且有一系列选项，包括左右外连接</w:t>
      </w:r>
      <w:r w:rsidR="00175F7A">
        <w:rPr>
          <w:rFonts w:hint="eastAsia"/>
        </w:rPr>
        <w:t>、</w:t>
      </w:r>
      <w:r w:rsidRPr="004919B2">
        <w:t>交叉连接和内连接。</w:t>
      </w:r>
      <w:r w:rsidR="00175F7A">
        <w:rPr>
          <w:rFonts w:hint="eastAsia"/>
        </w:rPr>
        <w:t>由于数据框功能的增强，这部分功能也可能通过数据框的</w:t>
      </w:r>
      <w:r w:rsidR="00175F7A">
        <w:rPr>
          <w:rFonts w:hint="eastAsia"/>
        </w:rPr>
        <w:t>JOIN</w:t>
      </w:r>
      <w:r w:rsidR="00175F7A">
        <w:rPr>
          <w:rFonts w:hint="eastAsia"/>
        </w:rPr>
        <w:t>操作实现。</w:t>
      </w:r>
    </w:p>
    <w:p w14:paraId="32E4649D" w14:textId="6ACA2DA4" w:rsidR="00A50DE2" w:rsidRPr="004919B2" w:rsidRDefault="00A50DE2" w:rsidP="004919B2">
      <w:pPr>
        <w:ind w:firstLine="420"/>
      </w:pPr>
      <w:r w:rsidRPr="004919B2">
        <w:t>简单的</w:t>
      </w:r>
      <w:r w:rsidRPr="004919B2">
        <w:t>join</w:t>
      </w:r>
      <w:r w:rsidRPr="004919B2">
        <w:t>运算符是内连接</w:t>
      </w:r>
      <w:r w:rsidR="00152BFE">
        <w:rPr>
          <w:rFonts w:hint="eastAsia"/>
        </w:rPr>
        <w:t>，</w:t>
      </w:r>
      <w:r w:rsidRPr="004919B2">
        <w:t>只输出两</w:t>
      </w:r>
      <w:r w:rsidR="00152BFE">
        <w:rPr>
          <w:rFonts w:hint="eastAsia"/>
        </w:rPr>
        <w:t>键值对</w:t>
      </w:r>
      <w:r w:rsidRPr="004919B2">
        <w:t>RDD</w:t>
      </w:r>
      <w:r w:rsidRPr="004919B2">
        <w:t>中</w:t>
      </w:r>
      <w:r w:rsidR="00152BFE">
        <w:rPr>
          <w:rFonts w:hint="eastAsia"/>
        </w:rPr>
        <w:t>共同拥有的</w:t>
      </w:r>
      <w:r w:rsidRPr="004919B2">
        <w:t>键。当在其中一个输入</w:t>
      </w:r>
      <w:r w:rsidR="00A74E50">
        <w:rPr>
          <w:rFonts w:hint="eastAsia"/>
        </w:rPr>
        <w:t>RDD</w:t>
      </w:r>
      <w:r w:rsidRPr="004919B2">
        <w:t>中</w:t>
      </w:r>
      <w:r w:rsidR="00A74E50">
        <w:rPr>
          <w:rFonts w:hint="eastAsia"/>
        </w:rPr>
        <w:t>具</w:t>
      </w:r>
      <w:r w:rsidRPr="004919B2">
        <w:t>有相同键</w:t>
      </w:r>
      <w:r w:rsidR="00A74E50">
        <w:rPr>
          <w:rFonts w:hint="eastAsia"/>
        </w:rPr>
        <w:t>和</w:t>
      </w:r>
      <w:r w:rsidRPr="004919B2">
        <w:t>多个值</w:t>
      </w:r>
      <w:r w:rsidR="00A74E50">
        <w:rPr>
          <w:rFonts w:hint="eastAsia"/>
        </w:rPr>
        <w:t>的键值对</w:t>
      </w:r>
      <w:r w:rsidRPr="004919B2">
        <w:t>时，结果</w:t>
      </w:r>
      <w:r w:rsidR="007A1060">
        <w:rPr>
          <w:rFonts w:hint="eastAsia"/>
        </w:rPr>
        <w:t>键值</w:t>
      </w:r>
      <w:r w:rsidRPr="004919B2">
        <w:t>对</w:t>
      </w:r>
      <w:r w:rsidRPr="004919B2">
        <w:t>RDD</w:t>
      </w:r>
      <w:r w:rsidRPr="004919B2">
        <w:t>将具有来自两个输入</w:t>
      </w:r>
      <w:r w:rsidR="00513B96">
        <w:rPr>
          <w:rFonts w:hint="eastAsia"/>
        </w:rPr>
        <w:t>键值对</w:t>
      </w:r>
      <w:r w:rsidRPr="004919B2">
        <w:t>RDD</w:t>
      </w:r>
      <w:r w:rsidRPr="004919B2">
        <w:t>的该键的每个可能的值对</w:t>
      </w:r>
      <w:r w:rsidR="00152BFE">
        <w:rPr>
          <w:rFonts w:hint="eastAsia"/>
        </w:rPr>
        <w:t>，下面的代码帮助理解这种操作结果：</w:t>
      </w:r>
    </w:p>
    <w:p w14:paraId="1E9D6C92" w14:textId="7C4E2634" w:rsidR="009C795A" w:rsidRDefault="009C795A" w:rsidP="009C795A">
      <w:pPr>
        <w:pStyle w:val="a7"/>
      </w:pPr>
      <w:r>
        <w:t>scala&gt; val employees = sc.parallelize(List((31,"Rafferty"), (33,"Jones"), (33,"Heisenberg"),(34,"Robinson"), (34,"Smith"), (30,"Williams")))</w:t>
      </w:r>
    </w:p>
    <w:p w14:paraId="185AE293" w14:textId="77777777" w:rsidR="009C795A" w:rsidRDefault="009C795A" w:rsidP="009C795A">
      <w:pPr>
        <w:pStyle w:val="a7"/>
      </w:pPr>
      <w:r>
        <w:t>employees: org.apache.spark.rdd.RDD[(Int, String)] = ParallelCollectionRDD[60] at parallelize at &lt;console&gt;:24</w:t>
      </w:r>
    </w:p>
    <w:p w14:paraId="71B2EA74" w14:textId="77777777" w:rsidR="009C795A" w:rsidRDefault="009C795A" w:rsidP="009C795A">
      <w:pPr>
        <w:pStyle w:val="a7"/>
      </w:pPr>
    </w:p>
    <w:p w14:paraId="77D96829" w14:textId="77777777" w:rsidR="009C795A" w:rsidRDefault="009C795A" w:rsidP="009C795A">
      <w:pPr>
        <w:pStyle w:val="a7"/>
      </w:pPr>
      <w:r>
        <w:t>scala&gt; val departments = sc.parallelize(Array((31, "Sales"), (33, "Engineering"), (34, "Clerical"),(35, "Marketing")))</w:t>
      </w:r>
    </w:p>
    <w:p w14:paraId="3F1D22FC" w14:textId="6A7DEF31" w:rsidR="00A50DE2" w:rsidRPr="00820018" w:rsidRDefault="009C795A" w:rsidP="009C795A">
      <w:pPr>
        <w:pStyle w:val="a7"/>
      </w:pPr>
      <w:r>
        <w:t>departments: org.apache.spark.rdd.RDD[(Int, String)] = ParallelCollectionRDD[61] at parallelize at &lt;console&gt;:24</w:t>
      </w:r>
    </w:p>
    <w:p w14:paraId="3D1A0F6D" w14:textId="77777777" w:rsidR="00CE18B3" w:rsidRDefault="00CE18B3" w:rsidP="00CE18B3">
      <w:pPr>
        <w:pStyle w:val="a7"/>
      </w:pPr>
      <w:r>
        <w:t>scala&gt; departments.join(employees).collect</w:t>
      </w:r>
    </w:p>
    <w:p w14:paraId="5BD3F151" w14:textId="2BCE9F24" w:rsidR="00A50DE2" w:rsidRPr="00820018" w:rsidRDefault="00CE18B3" w:rsidP="00CE18B3">
      <w:pPr>
        <w:pStyle w:val="a7"/>
      </w:pPr>
      <w:r>
        <w:t>res66: Array[(Int, (String, String))] = Array((34,(Clerical,Robinson)), (34,(Clerical,Smith)), (33,(Engineering,Jones)), (33,(Engineering,Heisenberg)), (31,(Sales,Rafferty)))</w:t>
      </w:r>
    </w:p>
    <w:p w14:paraId="45D13BF7" w14:textId="3DF5B185" w:rsidR="00F94113" w:rsidRDefault="001A4041" w:rsidP="001A4041">
      <w:pPr>
        <w:pStyle w:val="Caption"/>
      </w:pPr>
      <w:bookmarkStart w:id="1" w:name="_Ref513540698"/>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33</w:t>
      </w:r>
      <w:r w:rsidR="003E7B5C">
        <w:fldChar w:fldCharType="end"/>
      </w:r>
      <w:bookmarkEnd w:id="1"/>
    </w:p>
    <w:p w14:paraId="6A33843C" w14:textId="1AA84E51" w:rsidR="00A50DE2" w:rsidRPr="004919B2" w:rsidRDefault="00A50DE2" w:rsidP="004919B2">
      <w:pPr>
        <w:ind w:firstLine="420"/>
      </w:pPr>
      <w:r w:rsidRPr="004919B2">
        <w:t>有时候，</w:t>
      </w:r>
      <w:r w:rsidR="00EB0CB8">
        <w:rPr>
          <w:rFonts w:hint="eastAsia"/>
        </w:rPr>
        <w:t>并不</w:t>
      </w:r>
      <w:r w:rsidRPr="004919B2">
        <w:t>需要结果</w:t>
      </w:r>
      <w:r w:rsidR="00EB0CB8">
        <w:rPr>
          <w:rFonts w:hint="eastAsia"/>
        </w:rPr>
        <w:t>键值对</w:t>
      </w:r>
      <w:r w:rsidR="000C4774">
        <w:rPr>
          <w:rFonts w:hint="eastAsia"/>
        </w:rPr>
        <w:t>RDD</w:t>
      </w:r>
      <w:r w:rsidRPr="004919B2">
        <w:t>中</w:t>
      </w:r>
      <w:r w:rsidR="00EB0CB8">
        <w:rPr>
          <w:rFonts w:hint="eastAsia"/>
        </w:rPr>
        <w:t>的键同时出现在两个输入键值对</w:t>
      </w:r>
      <w:r w:rsidR="00EB0CB8">
        <w:rPr>
          <w:rFonts w:hint="eastAsia"/>
        </w:rPr>
        <w:t>RDD</w:t>
      </w:r>
      <w:r w:rsidR="00EB0CB8">
        <w:rPr>
          <w:rFonts w:hint="eastAsia"/>
        </w:rPr>
        <w:t>中</w:t>
      </w:r>
      <w:r w:rsidRPr="004919B2">
        <w:t>。例如，如果通过建议加入客户信息，如果没有任何建议，可能不想删除客户</w:t>
      </w:r>
      <w:r w:rsidR="00EB0CB8">
        <w:rPr>
          <w:rFonts w:hint="eastAsia"/>
        </w:rPr>
        <w:t>信息</w:t>
      </w:r>
      <w:r w:rsidRPr="004919B2">
        <w:t>。</w:t>
      </w:r>
      <w:r w:rsidRPr="004919B2">
        <w:t>leftOuterJoin(other)</w:t>
      </w:r>
      <w:r w:rsidRPr="004919B2">
        <w:t>和</w:t>
      </w:r>
      <w:r w:rsidRPr="004919B2">
        <w:t>rightOuterJoin(other)</w:t>
      </w:r>
      <w:r w:rsidRPr="004919B2">
        <w:t>都通过键将</w:t>
      </w:r>
      <w:r w:rsidR="008A00A1">
        <w:rPr>
          <w:rFonts w:hint="eastAsia"/>
        </w:rPr>
        <w:t>两个输入</w:t>
      </w:r>
      <w:r w:rsidR="00467085">
        <w:rPr>
          <w:rFonts w:hint="eastAsia"/>
        </w:rPr>
        <w:t>键值对</w:t>
      </w:r>
      <w:r w:rsidRPr="004919B2">
        <w:t>RDD</w:t>
      </w:r>
      <w:r w:rsidRPr="004919B2">
        <w:t>连接在一起，其中</w:t>
      </w:r>
      <w:r w:rsidR="00404A46">
        <w:rPr>
          <w:rFonts w:hint="eastAsia"/>
        </w:rPr>
        <w:t>一个</w:t>
      </w:r>
      <w:r w:rsidRPr="004919B2">
        <w:t>RDD</w:t>
      </w:r>
      <w:r w:rsidR="00404A46">
        <w:rPr>
          <w:rFonts w:hint="eastAsia"/>
        </w:rPr>
        <w:t>可能</w:t>
      </w:r>
      <w:r w:rsidRPr="004919B2">
        <w:t>丢失</w:t>
      </w:r>
      <w:r w:rsidR="00404A46">
        <w:rPr>
          <w:rFonts w:hint="eastAsia"/>
        </w:rPr>
        <w:t>掉无法匹配的</w:t>
      </w:r>
      <w:r w:rsidR="00BA1A16" w:rsidRPr="004919B2">
        <w:t>键</w:t>
      </w:r>
      <w:r w:rsidR="00404A46">
        <w:rPr>
          <w:rFonts w:hint="eastAsia"/>
        </w:rPr>
        <w:t>，而另一个保存了所有的键</w:t>
      </w:r>
      <w:r w:rsidRPr="004919B2">
        <w:t>。</w:t>
      </w:r>
    </w:p>
    <w:p w14:paraId="7AEF91F1" w14:textId="5A4D5056" w:rsidR="00A50DE2" w:rsidRPr="004919B2" w:rsidRDefault="00A50DE2" w:rsidP="004919B2">
      <w:pPr>
        <w:ind w:firstLine="420"/>
      </w:pPr>
      <w:r w:rsidRPr="004919B2">
        <w:lastRenderedPageBreak/>
        <w:t>使用</w:t>
      </w:r>
      <w:r w:rsidR="00E46E6D" w:rsidRPr="004919B2">
        <w:t>leftOuterJoin</w:t>
      </w:r>
      <w:r w:rsidRPr="004919B2">
        <w:t>，结果</w:t>
      </w:r>
      <w:r w:rsidRPr="004919B2">
        <w:t>RDD</w:t>
      </w:r>
      <w:r w:rsidR="005C0D9F">
        <w:rPr>
          <w:rFonts w:hint="eastAsia"/>
        </w:rPr>
        <w:t>将保留所有</w:t>
      </w:r>
      <w:r w:rsidRPr="004919B2">
        <w:t>源</w:t>
      </w:r>
      <w:r w:rsidRPr="004919B2">
        <w:t>RDD</w:t>
      </w:r>
      <w:r w:rsidRPr="004919B2">
        <w:t>中的每个键。</w:t>
      </w:r>
      <w:r w:rsidR="005C0D9F">
        <w:rPr>
          <w:rFonts w:hint="eastAsia"/>
        </w:rPr>
        <w:t>在</w:t>
      </w:r>
      <w:r w:rsidRPr="004919B2">
        <w:t>结果</w:t>
      </w:r>
      <w:r w:rsidR="005C0D9F">
        <w:rPr>
          <w:rFonts w:hint="eastAsia"/>
        </w:rPr>
        <w:t>RDD</w:t>
      </w:r>
      <w:r w:rsidRPr="004919B2">
        <w:t>中</w:t>
      </w:r>
      <w:r w:rsidR="005C0D9F">
        <w:rPr>
          <w:rFonts w:hint="eastAsia"/>
        </w:rPr>
        <w:t>，与</w:t>
      </w:r>
      <w:r w:rsidRPr="004919B2">
        <w:t>每个键相关联的值是</w:t>
      </w:r>
      <w:r w:rsidR="005C0D9F">
        <w:rPr>
          <w:rFonts w:hint="eastAsia"/>
        </w:rPr>
        <w:t>一个</w:t>
      </w:r>
      <w:r w:rsidRPr="004919B2">
        <w:t>元组</w:t>
      </w:r>
      <w:r w:rsidR="005C0D9F">
        <w:rPr>
          <w:rFonts w:hint="eastAsia"/>
        </w:rPr>
        <w:t>，由输入键值对</w:t>
      </w:r>
      <w:r w:rsidR="005C0D9F" w:rsidRPr="004919B2">
        <w:t>源</w:t>
      </w:r>
      <w:r w:rsidR="005C0D9F" w:rsidRPr="004919B2">
        <w:t>RDD</w:t>
      </w:r>
      <w:r w:rsidR="005C0D9F" w:rsidRPr="004919B2">
        <w:t>的值</w:t>
      </w:r>
      <w:r w:rsidRPr="004919B2">
        <w:t>以及来自另一</w:t>
      </w:r>
      <w:r w:rsidR="005C0D9F">
        <w:rPr>
          <w:rFonts w:hint="eastAsia"/>
        </w:rPr>
        <w:t>输入键值对</w:t>
      </w:r>
      <w:r w:rsidRPr="004919B2">
        <w:t>RDD</w:t>
      </w:r>
      <w:r w:rsidRPr="004919B2">
        <w:t>的值</w:t>
      </w:r>
      <w:r w:rsidRPr="004919B2">
        <w:t>Option</w:t>
      </w:r>
      <w:r w:rsidR="005C0D9F">
        <w:rPr>
          <w:rFonts w:hint="eastAsia"/>
        </w:rPr>
        <w:t>组成</w:t>
      </w:r>
      <w:r w:rsidRPr="004919B2">
        <w:t>。在</w:t>
      </w:r>
      <w:r w:rsidRPr="004919B2">
        <w:t>Python</w:t>
      </w:r>
      <w:r w:rsidRPr="004919B2">
        <w:t>中，如果不存在值，则使用</w:t>
      </w:r>
      <w:r w:rsidR="003042B5" w:rsidRPr="004919B2">
        <w:t>None</w:t>
      </w:r>
      <w:r w:rsidR="003042B5" w:rsidRPr="004919B2">
        <w:t>；</w:t>
      </w:r>
      <w:r w:rsidRPr="004919B2">
        <w:t>并且如果值存在，则使用不带任何包装器的常规值。与</w:t>
      </w:r>
      <w:r w:rsidR="00587570" w:rsidRPr="004919B2">
        <w:t>join</w:t>
      </w:r>
      <w:r w:rsidR="005C0D9F">
        <w:rPr>
          <w:rFonts w:hint="eastAsia"/>
        </w:rPr>
        <w:t>类似</w:t>
      </w:r>
      <w:r w:rsidRPr="004919B2">
        <w:t>，每个键</w:t>
      </w:r>
      <w:r w:rsidR="005C0D9F" w:rsidRPr="004919B2">
        <w:t>可以</w:t>
      </w:r>
      <w:r w:rsidR="005C0D9F">
        <w:rPr>
          <w:rFonts w:hint="eastAsia"/>
        </w:rPr>
        <w:t>有</w:t>
      </w:r>
      <w:r w:rsidRPr="004919B2">
        <w:t>多个条目</w:t>
      </w:r>
      <w:r w:rsidR="003042B5" w:rsidRPr="004919B2">
        <w:t>；</w:t>
      </w:r>
      <w:r w:rsidRPr="004919B2">
        <w:t>当这种情况发生时，得到两个值列表之间的笛卡尔乘积。</w:t>
      </w:r>
      <w:r w:rsidR="00F855E8" w:rsidRPr="004919B2">
        <w:t>rightOuterJoin</w:t>
      </w:r>
      <w:r w:rsidRPr="004919B2">
        <w:t>与</w:t>
      </w:r>
      <w:r w:rsidR="00F855E8" w:rsidRPr="004919B2">
        <w:t>rightOuterJoin</w:t>
      </w:r>
      <w:r w:rsidRPr="004919B2">
        <w:t>几乎相同，除了</w:t>
      </w:r>
      <w:r w:rsidR="00BA1A16" w:rsidRPr="004919B2">
        <w:t>键</w:t>
      </w:r>
      <w:r w:rsidRPr="004919B2">
        <w:t>必须存在于另一个</w:t>
      </w:r>
      <w:r w:rsidRPr="004919B2">
        <w:t>RDD</w:t>
      </w:r>
      <w:r w:rsidRPr="004919B2">
        <w:t>中，并且</w:t>
      </w:r>
      <w:r w:rsidR="00F94113">
        <w:rPr>
          <w:rFonts w:hint="eastAsia"/>
        </w:rPr>
        <w:t>生成的</w:t>
      </w:r>
      <w:r w:rsidRPr="004919B2">
        <w:t>元组</w:t>
      </w:r>
      <w:r w:rsidR="00F94113">
        <w:rPr>
          <w:rFonts w:hint="eastAsia"/>
        </w:rPr>
        <w:t>中具有</w:t>
      </w:r>
      <w:r w:rsidR="00F94113">
        <w:rPr>
          <w:rFonts w:hint="eastAsia"/>
        </w:rPr>
        <w:t>Option</w:t>
      </w:r>
      <w:r w:rsidR="00F94113">
        <w:rPr>
          <w:rFonts w:hint="eastAsia"/>
        </w:rPr>
        <w:t>的为源输入键值对</w:t>
      </w:r>
      <w:r w:rsidR="00F94113">
        <w:rPr>
          <w:rFonts w:hint="eastAsia"/>
        </w:rPr>
        <w:t>RDD</w:t>
      </w:r>
      <w:r w:rsidR="00F94113">
        <w:rPr>
          <w:rFonts w:hint="eastAsia"/>
        </w:rPr>
        <w:t>而不是另一个。</w:t>
      </w:r>
      <w:r w:rsidR="001A4041">
        <w:rPr>
          <w:rFonts w:hint="eastAsia"/>
        </w:rPr>
        <w:t>使</w:t>
      </w:r>
      <w:r w:rsidRPr="004919B2">
        <w:t>用</w:t>
      </w:r>
      <w:r w:rsidR="001A4041">
        <w:fldChar w:fldCharType="begin"/>
      </w:r>
      <w:r w:rsidR="001A4041">
        <w:instrText xml:space="preserve"> REF _Ref513540698 \h </w:instrText>
      </w:r>
      <w:r w:rsidR="001A4041">
        <w:fldChar w:fldCharType="separate"/>
      </w:r>
      <w:r w:rsidR="001A4041">
        <w:rPr>
          <w:rFonts w:hint="eastAsia"/>
        </w:rPr>
        <w:t>代码</w:t>
      </w:r>
      <w:r w:rsidR="001A4041">
        <w:rPr>
          <w:rFonts w:hint="eastAsia"/>
        </w:rPr>
        <w:t xml:space="preserve"> </w:t>
      </w:r>
      <w:r w:rsidR="001A4041">
        <w:rPr>
          <w:noProof/>
        </w:rPr>
        <w:t>4</w:t>
      </w:r>
      <w:r w:rsidR="001A4041">
        <w:t>.</w:t>
      </w:r>
      <w:r w:rsidR="001A4041">
        <w:rPr>
          <w:noProof/>
        </w:rPr>
        <w:t>33</w:t>
      </w:r>
      <w:r w:rsidR="001A4041">
        <w:fldChar w:fldCharType="end"/>
      </w:r>
      <w:r w:rsidR="001A4041">
        <w:rPr>
          <w:rFonts w:hint="eastAsia"/>
        </w:rPr>
        <w:t>中的</w:t>
      </w:r>
      <w:r w:rsidR="006B61BD">
        <w:rPr>
          <w:rFonts w:hint="eastAsia"/>
        </w:rPr>
        <w:t>两个输入键值对</w:t>
      </w:r>
      <w:r w:rsidR="006B61BD">
        <w:t>departments</w:t>
      </w:r>
      <w:r w:rsidR="006B61BD">
        <w:rPr>
          <w:rFonts w:hint="eastAsia"/>
        </w:rPr>
        <w:t>和</w:t>
      </w:r>
      <w:r w:rsidR="006B61BD">
        <w:t>employees</w:t>
      </w:r>
      <w:r w:rsidR="006B61BD">
        <w:rPr>
          <w:rFonts w:hint="eastAsia"/>
        </w:rPr>
        <w:t>来演示</w:t>
      </w:r>
      <w:r w:rsidR="006878D6" w:rsidRPr="004919B2">
        <w:t>leftOuterJoin</w:t>
      </w:r>
      <w:r w:rsidRPr="004919B2">
        <w:t>和</w:t>
      </w:r>
      <w:r w:rsidR="006878D6" w:rsidRPr="004919B2">
        <w:t>rightOuterJoin</w:t>
      </w:r>
      <w:r w:rsidR="006B61BD">
        <w:rPr>
          <w:rFonts w:hint="eastAsia"/>
        </w:rPr>
        <w:t>的用法：</w:t>
      </w:r>
    </w:p>
    <w:p w14:paraId="7B810DC4" w14:textId="77777777" w:rsidR="006878D6" w:rsidRDefault="006878D6" w:rsidP="006878D6">
      <w:pPr>
        <w:pStyle w:val="a7"/>
      </w:pPr>
      <w:r>
        <w:t>scala&gt; departments.leftOuterJoin(employees).collect</w:t>
      </w:r>
    </w:p>
    <w:p w14:paraId="20FA0DD8" w14:textId="77777777" w:rsidR="006878D6" w:rsidRDefault="006878D6" w:rsidP="006878D6">
      <w:pPr>
        <w:pStyle w:val="a7"/>
      </w:pPr>
      <w:r>
        <w:t>res67: Array[(Int, (String, Option[String]))] = Array((34,(Clerical,Some(Robinson))), (34,(Clerical,Some(Smith))), (35,(Marketing,None)), (33,(Engineering,Some(Jones))), (33,(Engineering,Some(Heisenberg))), (31,(Sales,Some(Rafferty))))</w:t>
      </w:r>
    </w:p>
    <w:p w14:paraId="33F1D1D7" w14:textId="77777777" w:rsidR="006878D6" w:rsidRDefault="006878D6" w:rsidP="006878D6">
      <w:pPr>
        <w:pStyle w:val="a7"/>
      </w:pPr>
    </w:p>
    <w:p w14:paraId="5F0BEBB0" w14:textId="77777777" w:rsidR="006878D6" w:rsidRDefault="006878D6" w:rsidP="006878D6">
      <w:pPr>
        <w:pStyle w:val="a7"/>
      </w:pPr>
      <w:r>
        <w:t>scala&gt; departments.rightOuterJoin(employees).collect</w:t>
      </w:r>
    </w:p>
    <w:p w14:paraId="6789EB3D" w14:textId="76308020" w:rsidR="00A50DE2" w:rsidRDefault="006878D6" w:rsidP="006878D6">
      <w:pPr>
        <w:pStyle w:val="a7"/>
      </w:pPr>
      <w:r>
        <w:t>res68: Array[(Int, (Option[String], String))] = Array((34,(Some(Clerical),Robinson)), (34,(Some(Clerical),Smith)), (30,(None,Williams)), (33,(Some(Engineering),Jones)), (33,(Some(Engineering),Heisenberg)), (31,(Some(Sales),Rafferty)))</w:t>
      </w:r>
    </w:p>
    <w:p w14:paraId="3DB04B27" w14:textId="13A5EC0C" w:rsidR="00166117" w:rsidRPr="00166117" w:rsidRDefault="00166117" w:rsidP="00166117">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34</w:t>
      </w:r>
      <w:r w:rsidR="003E7B5C">
        <w:fldChar w:fldCharType="end"/>
      </w:r>
    </w:p>
    <w:p w14:paraId="1A7B2C53" w14:textId="6BFA4011" w:rsidR="00185874" w:rsidRPr="00493D06" w:rsidRDefault="00185874" w:rsidP="00876A88">
      <w:pPr>
        <w:pStyle w:val="a2"/>
        <w:spacing w:before="156"/>
      </w:pPr>
      <w:r w:rsidRPr="00493D06">
        <w:t>Option</w:t>
      </w:r>
      <w:r w:rsidR="00FE2F0B">
        <w:rPr>
          <w:rFonts w:hint="eastAsia"/>
        </w:rPr>
        <w:t>、</w:t>
      </w:r>
      <w:r w:rsidRPr="00493D06">
        <w:t>Som</w:t>
      </w:r>
      <w:r w:rsidRPr="00493D06">
        <w:rPr>
          <w:rFonts w:hint="eastAsia"/>
        </w:rPr>
        <w:t>e</w:t>
      </w:r>
      <w:r w:rsidRPr="00493D06">
        <w:rPr>
          <w:rFonts w:hint="eastAsia"/>
        </w:rPr>
        <w:t>和</w:t>
      </w:r>
      <w:r w:rsidRPr="00493D06">
        <w:t>None</w:t>
      </w:r>
    </w:p>
    <w:p w14:paraId="02602C72" w14:textId="7A78C9D4" w:rsidR="00185874" w:rsidRPr="00493D06" w:rsidRDefault="00185874" w:rsidP="00185874">
      <w:pPr>
        <w:pStyle w:val="ab"/>
      </w:pPr>
      <w:r w:rsidRPr="00493D06">
        <w:rPr>
          <w:rFonts w:hint="eastAsia"/>
        </w:rPr>
        <w:t>强大的</w:t>
      </w:r>
      <w:r w:rsidRPr="00493D06">
        <w:rPr>
          <w:rFonts w:hint="eastAsia"/>
        </w:rPr>
        <w:t>Scala</w:t>
      </w:r>
      <w:r w:rsidRPr="00493D06">
        <w:rPr>
          <w:rFonts w:hint="eastAsia"/>
        </w:rPr>
        <w:t>语言可以使用</w:t>
      </w:r>
      <w:r w:rsidRPr="00493D06">
        <w:rPr>
          <w:rFonts w:hint="eastAsia"/>
        </w:rPr>
        <w:t>Option</w:t>
      </w:r>
      <w:r w:rsidRPr="00493D06">
        <w:rPr>
          <w:rFonts w:hint="eastAsia"/>
        </w:rPr>
        <w:t>类，定义函数返回值，其值可能为</w:t>
      </w:r>
      <w:r w:rsidRPr="00493D06">
        <w:rPr>
          <w:rFonts w:hint="eastAsia"/>
        </w:rPr>
        <w:t>null</w:t>
      </w:r>
      <w:r w:rsidRPr="00493D06">
        <w:rPr>
          <w:rFonts w:hint="eastAsia"/>
        </w:rPr>
        <w:t>。简单地说，如果函数成功时返回一个对象，而在失败时返回</w:t>
      </w:r>
      <w:r w:rsidRPr="00493D06">
        <w:rPr>
          <w:rFonts w:hint="eastAsia"/>
        </w:rPr>
        <w:t>null</w:t>
      </w:r>
      <w:r w:rsidRPr="00493D06">
        <w:rPr>
          <w:rFonts w:hint="eastAsia"/>
        </w:rPr>
        <w:t>，那么可以定义函数返回的返回值为一个</w:t>
      </w:r>
      <w:r w:rsidRPr="00493D06">
        <w:rPr>
          <w:rFonts w:hint="eastAsia"/>
        </w:rPr>
        <w:t>Option</w:t>
      </w:r>
      <w:r w:rsidRPr="00493D06">
        <w:rPr>
          <w:rFonts w:hint="eastAsia"/>
        </w:rPr>
        <w:t>实例，其中</w:t>
      </w:r>
      <w:r w:rsidRPr="00493D06">
        <w:rPr>
          <w:rFonts w:hint="eastAsia"/>
        </w:rPr>
        <w:t>Option</w:t>
      </w:r>
      <w:r w:rsidRPr="00493D06">
        <w:rPr>
          <w:rFonts w:hint="eastAsia"/>
        </w:rPr>
        <w:t>对象是</w:t>
      </w:r>
      <w:r w:rsidRPr="00493D06">
        <w:rPr>
          <w:rFonts w:hint="eastAsia"/>
        </w:rPr>
        <w:t>Some</w:t>
      </w:r>
      <w:r w:rsidRPr="00493D06">
        <w:rPr>
          <w:rFonts w:hint="eastAsia"/>
        </w:rPr>
        <w:t>类的实例或</w:t>
      </w:r>
      <w:r w:rsidRPr="00493D06">
        <w:rPr>
          <w:rFonts w:hint="eastAsia"/>
        </w:rPr>
        <w:t>None</w:t>
      </w:r>
      <w:r w:rsidRPr="00493D06">
        <w:rPr>
          <w:rFonts w:hint="eastAsia"/>
        </w:rPr>
        <w:t>类的实例。因为</w:t>
      </w:r>
      <w:r w:rsidRPr="00493D06">
        <w:rPr>
          <w:rFonts w:hint="eastAsia"/>
        </w:rPr>
        <w:t>Some</w:t>
      </w:r>
      <w:r w:rsidRPr="00493D06">
        <w:rPr>
          <w:rFonts w:hint="eastAsia"/>
        </w:rPr>
        <w:t>和</w:t>
      </w:r>
      <w:r w:rsidRPr="00493D06">
        <w:rPr>
          <w:rFonts w:hint="eastAsia"/>
        </w:rPr>
        <w:t>None</w:t>
      </w:r>
      <w:r w:rsidRPr="00493D06">
        <w:rPr>
          <w:rFonts w:hint="eastAsia"/>
        </w:rPr>
        <w:t>都是</w:t>
      </w:r>
      <w:r w:rsidRPr="00493D06">
        <w:rPr>
          <w:rFonts w:hint="eastAsia"/>
        </w:rPr>
        <w:t>Option</w:t>
      </w:r>
      <w:r w:rsidRPr="00493D06">
        <w:rPr>
          <w:rFonts w:hint="eastAsia"/>
        </w:rPr>
        <w:t>的子项，所以的函数签名只是声明返回一个包含某种类型的</w:t>
      </w:r>
      <w:r w:rsidRPr="00493D06">
        <w:rPr>
          <w:rFonts w:hint="eastAsia"/>
        </w:rPr>
        <w:t>Option</w:t>
      </w:r>
      <w:r w:rsidRPr="00493D06">
        <w:rPr>
          <w:rFonts w:hint="eastAsia"/>
        </w:rPr>
        <w:t>（如下面显示的</w:t>
      </w:r>
      <w:r w:rsidRPr="00493D06">
        <w:rPr>
          <w:rFonts w:hint="eastAsia"/>
        </w:rPr>
        <w:t>Int</w:t>
      </w:r>
      <w:r w:rsidRPr="00493D06">
        <w:rPr>
          <w:rFonts w:hint="eastAsia"/>
        </w:rPr>
        <w:t>类型）。至少，这让的函数用户知道发生了什么巨大的好处。以下是使用</w:t>
      </w:r>
      <w:r w:rsidRPr="00493D06">
        <w:rPr>
          <w:rFonts w:hint="eastAsia"/>
        </w:rPr>
        <w:t>Scala Option</w:t>
      </w:r>
      <w:r w:rsidRPr="00493D06">
        <w:rPr>
          <w:rFonts w:hint="eastAsia"/>
        </w:rPr>
        <w:t>语法的示例。</w:t>
      </w:r>
    </w:p>
    <w:p w14:paraId="3E95BF0C" w14:textId="77777777" w:rsidR="00185874" w:rsidRPr="00493D06" w:rsidRDefault="00185874" w:rsidP="00185874">
      <w:pPr>
        <w:pStyle w:val="a7"/>
      </w:pPr>
      <w:r w:rsidRPr="00493D06">
        <w:t>def toInt(in: String): Option[Int] = {</w:t>
      </w:r>
    </w:p>
    <w:p w14:paraId="11CEFA98" w14:textId="77777777" w:rsidR="00185874" w:rsidRPr="00A82280" w:rsidRDefault="00185874" w:rsidP="00185874">
      <w:pPr>
        <w:pStyle w:val="a7"/>
      </w:pPr>
      <w:r>
        <w:t xml:space="preserve">  </w:t>
      </w:r>
      <w:r w:rsidRPr="00A82280">
        <w:t>try {</w:t>
      </w:r>
    </w:p>
    <w:p w14:paraId="4C704B6C" w14:textId="77777777" w:rsidR="00185874" w:rsidRPr="00493D06" w:rsidRDefault="00185874" w:rsidP="00185874">
      <w:pPr>
        <w:pStyle w:val="a7"/>
      </w:pPr>
      <w:r w:rsidRPr="00493D06">
        <w:rPr>
          <w:rFonts w:hint="eastAsia"/>
        </w:rPr>
        <w:t xml:space="preserve"> </w:t>
      </w:r>
      <w:r w:rsidRPr="00493D06">
        <w:t xml:space="preserve">      Some(Integer.parseInt(in.trim))</w:t>
      </w:r>
    </w:p>
    <w:p w14:paraId="0B0A3C8A" w14:textId="77777777" w:rsidR="00185874" w:rsidRPr="00493D06" w:rsidRDefault="00185874" w:rsidP="00185874">
      <w:pPr>
        <w:pStyle w:val="a7"/>
      </w:pPr>
      <w:r w:rsidRPr="00493D06">
        <w:t xml:space="preserve">   } catch {</w:t>
      </w:r>
    </w:p>
    <w:p w14:paraId="22C1267E" w14:textId="77777777" w:rsidR="00185874" w:rsidRPr="00493D06" w:rsidRDefault="00185874" w:rsidP="00185874">
      <w:pPr>
        <w:pStyle w:val="a7"/>
      </w:pPr>
      <w:r w:rsidRPr="00493D06">
        <w:t xml:space="preserve">       case e: NumberFormatException =&gt; None</w:t>
      </w:r>
    </w:p>
    <w:p w14:paraId="66EE77A1" w14:textId="77777777" w:rsidR="00185874" w:rsidRPr="00493D06" w:rsidRDefault="00185874" w:rsidP="00185874">
      <w:pPr>
        <w:pStyle w:val="a7"/>
      </w:pPr>
      <w:r w:rsidRPr="00493D06">
        <w:t xml:space="preserve">   }</w:t>
      </w:r>
    </w:p>
    <w:p w14:paraId="65703CBE" w14:textId="79C65505" w:rsidR="00185874" w:rsidRDefault="00185874" w:rsidP="00185874">
      <w:pPr>
        <w:pStyle w:val="a7"/>
      </w:pPr>
      <w:r w:rsidRPr="00493D06">
        <w:t>}</w:t>
      </w:r>
    </w:p>
    <w:p w14:paraId="48B898DA" w14:textId="10A8737C" w:rsidR="005841C4" w:rsidRPr="005841C4" w:rsidRDefault="005841C4" w:rsidP="005841C4">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35</w:t>
      </w:r>
      <w:r w:rsidR="003E7B5C">
        <w:fldChar w:fldCharType="end"/>
      </w:r>
    </w:p>
    <w:p w14:paraId="1DD73C63" w14:textId="30F6AC5B" w:rsidR="00185874" w:rsidRDefault="00185874" w:rsidP="00185874">
      <w:pPr>
        <w:pStyle w:val="ab"/>
      </w:pPr>
      <w:r>
        <w:rPr>
          <w:rFonts w:hint="eastAsia"/>
        </w:rPr>
        <w:t>以下是这个</w:t>
      </w:r>
      <w:r>
        <w:rPr>
          <w:rFonts w:hint="eastAsia"/>
        </w:rPr>
        <w:t>toInt</w:t>
      </w:r>
      <w:r>
        <w:rPr>
          <w:rFonts w:hint="eastAsia"/>
        </w:rPr>
        <w:t>函数的工作原理：它需要一个</w:t>
      </w:r>
      <w:r>
        <w:rPr>
          <w:rFonts w:hint="eastAsia"/>
        </w:rPr>
        <w:t>String</w:t>
      </w:r>
      <w:r>
        <w:rPr>
          <w:rFonts w:hint="eastAsia"/>
        </w:rPr>
        <w:t>作为参数。如果它可以将</w:t>
      </w:r>
      <w:r>
        <w:rPr>
          <w:rFonts w:hint="eastAsia"/>
        </w:rPr>
        <w:t>String</w:t>
      </w:r>
      <w:r>
        <w:rPr>
          <w:rFonts w:hint="eastAsia"/>
        </w:rPr>
        <w:t>转换为</w:t>
      </w:r>
      <w:r>
        <w:rPr>
          <w:rFonts w:hint="eastAsia"/>
        </w:rPr>
        <w:t>Int</w:t>
      </w:r>
      <w:r>
        <w:rPr>
          <w:rFonts w:hint="eastAsia"/>
        </w:rPr>
        <w:t>，那么它返回为</w:t>
      </w:r>
      <w:r>
        <w:rPr>
          <w:rFonts w:hint="eastAsia"/>
        </w:rPr>
        <w:t>Some</w:t>
      </w:r>
      <w:r>
        <w:rPr>
          <w:rFonts w:hint="eastAsia"/>
        </w:rPr>
        <w:t>（</w:t>
      </w:r>
      <w:r>
        <w:rPr>
          <w:rFonts w:hint="eastAsia"/>
        </w:rPr>
        <w:t>Int</w:t>
      </w:r>
      <w:r>
        <w:rPr>
          <w:rFonts w:hint="eastAsia"/>
        </w:rPr>
        <w:t>）；如果</w:t>
      </w:r>
      <w:r>
        <w:rPr>
          <w:rFonts w:hint="eastAsia"/>
        </w:rPr>
        <w:t>String</w:t>
      </w:r>
      <w:r>
        <w:rPr>
          <w:rFonts w:hint="eastAsia"/>
        </w:rPr>
        <w:t>不能转换为</w:t>
      </w:r>
      <w:r>
        <w:rPr>
          <w:rFonts w:hint="eastAsia"/>
        </w:rPr>
        <w:t>Int</w:t>
      </w:r>
      <w:r>
        <w:rPr>
          <w:rFonts w:hint="eastAsia"/>
        </w:rPr>
        <w:t>，则返回</w:t>
      </w:r>
      <w:r>
        <w:rPr>
          <w:rFonts w:hint="eastAsia"/>
        </w:rPr>
        <w:t>None</w:t>
      </w:r>
      <w:r>
        <w:rPr>
          <w:rFonts w:hint="eastAsia"/>
        </w:rPr>
        <w:t>。如果是调用此函数</w:t>
      </w:r>
      <w:r w:rsidR="00FE2F0B">
        <w:rPr>
          <w:rFonts w:hint="eastAsia"/>
        </w:rPr>
        <w:t>的</w:t>
      </w:r>
      <w:r w:rsidRPr="003F27AE">
        <w:rPr>
          <w:rFonts w:hint="eastAsia"/>
        </w:rPr>
        <w:t>代码将如下所示：</w:t>
      </w:r>
    </w:p>
    <w:p w14:paraId="65346300" w14:textId="77777777" w:rsidR="00185874" w:rsidRDefault="00185874" w:rsidP="00185874">
      <w:pPr>
        <w:pStyle w:val="a7"/>
      </w:pPr>
      <w:r>
        <w:t>toInt(someString) match {</w:t>
      </w:r>
    </w:p>
    <w:p w14:paraId="25C6EA51" w14:textId="77777777" w:rsidR="00185874" w:rsidRDefault="00185874" w:rsidP="00185874">
      <w:pPr>
        <w:pStyle w:val="a7"/>
      </w:pPr>
      <w:r>
        <w:t xml:space="preserve">    case Some(i) =&gt; println(i)</w:t>
      </w:r>
    </w:p>
    <w:p w14:paraId="5B17EDCE" w14:textId="77777777" w:rsidR="00185874" w:rsidRDefault="00185874" w:rsidP="00185874">
      <w:pPr>
        <w:pStyle w:val="a7"/>
      </w:pPr>
      <w:r>
        <w:t xml:space="preserve">    case None =&gt; println("That didn't work.")</w:t>
      </w:r>
    </w:p>
    <w:p w14:paraId="400AE382" w14:textId="1F7FA638" w:rsidR="00185874" w:rsidRDefault="00185874" w:rsidP="00FE2F0B">
      <w:pPr>
        <w:pStyle w:val="a7"/>
      </w:pPr>
      <w:r>
        <w:t>}</w:t>
      </w:r>
    </w:p>
    <w:p w14:paraId="7F18678A" w14:textId="4AF73A20" w:rsidR="005841C4" w:rsidRPr="005841C4" w:rsidRDefault="005841C4" w:rsidP="005841C4">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36</w:t>
      </w:r>
      <w:r w:rsidR="003E7B5C">
        <w:fldChar w:fldCharType="end"/>
      </w:r>
    </w:p>
    <w:p w14:paraId="311262FF" w14:textId="77CF378D" w:rsidR="00A50DE2" w:rsidRPr="00820018" w:rsidRDefault="000D05A9" w:rsidP="000D05A9">
      <w:pPr>
        <w:pStyle w:val="Heading4"/>
      </w:pPr>
      <w:r>
        <w:t>排序</w:t>
      </w:r>
    </w:p>
    <w:p w14:paraId="6675CC51" w14:textId="19191813" w:rsidR="002F28AB" w:rsidRDefault="002F28AB" w:rsidP="004919B2">
      <w:pPr>
        <w:ind w:firstLine="420"/>
      </w:pPr>
      <w:r w:rsidRPr="002F28AB">
        <w:rPr>
          <w:rFonts w:hint="eastAsia"/>
        </w:rPr>
        <w:t>对数据进行排序在很多情况下非常有用，特别是在</w:t>
      </w:r>
      <w:r>
        <w:rPr>
          <w:rFonts w:hint="eastAsia"/>
        </w:rPr>
        <w:t>产生后续的输出时</w:t>
      </w:r>
      <w:r w:rsidRPr="002F28AB">
        <w:rPr>
          <w:rFonts w:hint="eastAsia"/>
        </w:rPr>
        <w:t>。可以使用键值对</w:t>
      </w:r>
      <w:r w:rsidRPr="002F28AB">
        <w:rPr>
          <w:rFonts w:hint="eastAsia"/>
        </w:rPr>
        <w:t>RDD</w:t>
      </w:r>
      <w:r w:rsidRPr="002F28AB">
        <w:rPr>
          <w:rFonts w:hint="eastAsia"/>
        </w:rPr>
        <w:t>进行排序，前提是在键上定义了一个排序。一旦对数据进行了排序，对排序后的数据进行后续调用</w:t>
      </w:r>
      <w:r w:rsidR="00D34903">
        <w:rPr>
          <w:rFonts w:hint="eastAsia"/>
        </w:rPr>
        <w:t>c</w:t>
      </w:r>
      <w:r w:rsidR="00D34903">
        <w:t>ollect</w:t>
      </w:r>
      <w:r w:rsidR="00D34903">
        <w:rPr>
          <w:rFonts w:hint="eastAsia"/>
        </w:rPr>
        <w:t>(</w:t>
      </w:r>
      <w:r w:rsidR="00D34903">
        <w:t>)</w:t>
      </w:r>
      <w:r w:rsidRPr="002F28AB">
        <w:rPr>
          <w:rFonts w:hint="eastAsia"/>
        </w:rPr>
        <w:t>或</w:t>
      </w:r>
      <w:r w:rsidR="00D34903">
        <w:rPr>
          <w:rFonts w:hint="eastAsia"/>
        </w:rPr>
        <w:t>s</w:t>
      </w:r>
      <w:r w:rsidR="00D34903">
        <w:t>ave</w:t>
      </w:r>
      <w:r w:rsidR="00D34903">
        <w:rPr>
          <w:rFonts w:hint="eastAsia"/>
        </w:rPr>
        <w:t>(</w:t>
      </w:r>
      <w:r w:rsidR="00D34903">
        <w:t>)</w:t>
      </w:r>
      <w:r w:rsidR="00D34903">
        <w:rPr>
          <w:rFonts w:hint="eastAsia"/>
        </w:rPr>
        <w:t>操作，</w:t>
      </w:r>
      <w:r w:rsidRPr="002F28AB">
        <w:rPr>
          <w:rFonts w:hint="eastAsia"/>
        </w:rPr>
        <w:t>将导致有序的数据。</w:t>
      </w:r>
    </w:p>
    <w:p w14:paraId="72BD56F5" w14:textId="64BDEED6" w:rsidR="005841C4" w:rsidRDefault="005841C4" w:rsidP="004919B2">
      <w:pPr>
        <w:ind w:firstLine="420"/>
      </w:pPr>
      <w:r w:rsidRPr="004919B2">
        <w:rPr>
          <w:rFonts w:hint="eastAsia"/>
        </w:rPr>
        <w:lastRenderedPageBreak/>
        <w:t>sortByKey</w:t>
      </w:r>
      <w:r w:rsidRPr="004919B2">
        <w:rPr>
          <w:rFonts w:hint="eastAsia"/>
        </w:rPr>
        <w:t>函数作用于</w:t>
      </w:r>
      <w:r>
        <w:rPr>
          <w:rFonts w:hint="eastAsia"/>
        </w:rPr>
        <w:t>键值对</w:t>
      </w:r>
      <w:r w:rsidRPr="004919B2">
        <w:rPr>
          <w:rFonts w:hint="eastAsia"/>
        </w:rPr>
        <w:t>形式的</w:t>
      </w:r>
      <w:r w:rsidRPr="004919B2">
        <w:rPr>
          <w:rFonts w:hint="eastAsia"/>
        </w:rPr>
        <w:t>RDD</w:t>
      </w:r>
      <w:r>
        <w:rPr>
          <w:rFonts w:hint="eastAsia"/>
        </w:rPr>
        <w:t>上</w:t>
      </w:r>
      <w:r w:rsidRPr="004919B2">
        <w:rPr>
          <w:rFonts w:hint="eastAsia"/>
        </w:rPr>
        <w:t>，并对</w:t>
      </w:r>
      <w:r>
        <w:rPr>
          <w:rFonts w:hint="eastAsia"/>
        </w:rPr>
        <w:t>键</w:t>
      </w:r>
      <w:r w:rsidRPr="004919B2">
        <w:rPr>
          <w:rFonts w:hint="eastAsia"/>
        </w:rPr>
        <w:t>进行排序。它是在</w:t>
      </w:r>
      <w:r w:rsidRPr="004919B2">
        <w:rPr>
          <w:rFonts w:hint="eastAsia"/>
        </w:rPr>
        <w:t>org.apache.spark.rdd.OrderedRDDFunctions</w:t>
      </w:r>
      <w:r w:rsidRPr="004919B2">
        <w:rPr>
          <w:rFonts w:hint="eastAsia"/>
        </w:rPr>
        <w:t>中实现的，实现如下：</w:t>
      </w:r>
    </w:p>
    <w:p w14:paraId="430CB2E9" w14:textId="77777777" w:rsidR="002F28AB" w:rsidRDefault="002F28AB" w:rsidP="002F28AB">
      <w:pPr>
        <w:pStyle w:val="a4"/>
        <w:ind w:firstLine="420"/>
      </w:pPr>
      <w:r w:rsidRPr="001F2902">
        <w:t>sortByKey(ascending: Boolean = true, numPartitions: Int = self.partitions.length): RDD[(K, V)]</w:t>
      </w:r>
    </w:p>
    <w:p w14:paraId="292D04E8" w14:textId="52E2CF5D" w:rsidR="00D62F95" w:rsidRPr="004919B2" w:rsidRDefault="00D62F95" w:rsidP="004919B2">
      <w:pPr>
        <w:ind w:firstLine="420"/>
      </w:pPr>
      <w:r w:rsidRPr="004919B2">
        <w:rPr>
          <w:rFonts w:hint="eastAsia"/>
        </w:rPr>
        <w:t>从函数的实现可以看出，它主要接受两个函数，</w:t>
      </w:r>
      <w:r w:rsidR="005841C4">
        <w:rPr>
          <w:rFonts w:hint="eastAsia"/>
        </w:rPr>
        <w:t>其</w:t>
      </w:r>
      <w:r w:rsidRPr="004919B2">
        <w:rPr>
          <w:rFonts w:hint="eastAsia"/>
        </w:rPr>
        <w:t>含义和</w:t>
      </w:r>
      <w:r w:rsidRPr="004919B2">
        <w:rPr>
          <w:rFonts w:hint="eastAsia"/>
        </w:rPr>
        <w:t>sortBy</w:t>
      </w:r>
      <w:r w:rsidRPr="004919B2">
        <w:rPr>
          <w:rFonts w:hint="eastAsia"/>
        </w:rPr>
        <w:t>一样，这里就不进行解释了。该函数返回的</w:t>
      </w:r>
      <w:r w:rsidRPr="004919B2">
        <w:rPr>
          <w:rFonts w:hint="eastAsia"/>
        </w:rPr>
        <w:t>RDD</w:t>
      </w:r>
      <w:r w:rsidRPr="004919B2">
        <w:rPr>
          <w:rFonts w:hint="eastAsia"/>
        </w:rPr>
        <w:t>一定是</w:t>
      </w:r>
      <w:r w:rsidRPr="004919B2">
        <w:rPr>
          <w:rFonts w:hint="eastAsia"/>
        </w:rPr>
        <w:t>ShuffledRDD</w:t>
      </w:r>
      <w:r w:rsidRPr="004919B2">
        <w:rPr>
          <w:rFonts w:hint="eastAsia"/>
        </w:rPr>
        <w:t>类型的，因为对源</w:t>
      </w:r>
      <w:r w:rsidRPr="004919B2">
        <w:rPr>
          <w:rFonts w:hint="eastAsia"/>
        </w:rPr>
        <w:t>RDD</w:t>
      </w:r>
      <w:r w:rsidRPr="004919B2">
        <w:rPr>
          <w:rFonts w:hint="eastAsia"/>
        </w:rPr>
        <w:t>进行排序，必须进行</w:t>
      </w:r>
      <w:r w:rsidR="00545A47">
        <w:rPr>
          <w:rFonts w:hint="eastAsia"/>
        </w:rPr>
        <w:t>洗牌</w:t>
      </w:r>
      <w:r w:rsidRPr="004919B2">
        <w:rPr>
          <w:rFonts w:hint="eastAsia"/>
        </w:rPr>
        <w:t>操作，而</w:t>
      </w:r>
      <w:r w:rsidR="00306716">
        <w:rPr>
          <w:rFonts w:hint="eastAsia"/>
        </w:rPr>
        <w:t>洗牌</w:t>
      </w:r>
      <w:r w:rsidRPr="004919B2">
        <w:rPr>
          <w:rFonts w:hint="eastAsia"/>
        </w:rPr>
        <w:t>操作的结果</w:t>
      </w:r>
      <w:r w:rsidRPr="004919B2">
        <w:rPr>
          <w:rFonts w:hint="eastAsia"/>
        </w:rPr>
        <w:t>RDD</w:t>
      </w:r>
      <w:r w:rsidRPr="004919B2">
        <w:rPr>
          <w:rFonts w:hint="eastAsia"/>
        </w:rPr>
        <w:t>就是</w:t>
      </w:r>
      <w:r w:rsidRPr="004919B2">
        <w:rPr>
          <w:rFonts w:hint="eastAsia"/>
        </w:rPr>
        <w:t>ShuffledRDD</w:t>
      </w:r>
      <w:r w:rsidRPr="004919B2">
        <w:rPr>
          <w:rFonts w:hint="eastAsia"/>
        </w:rPr>
        <w:t>。其实这个函数的实现很优雅，里面用到了</w:t>
      </w:r>
      <w:r w:rsidRPr="004919B2">
        <w:rPr>
          <w:rFonts w:hint="eastAsia"/>
        </w:rPr>
        <w:t>RangePartitioner</w:t>
      </w:r>
      <w:r w:rsidRPr="004919B2">
        <w:rPr>
          <w:rFonts w:hint="eastAsia"/>
        </w:rPr>
        <w:t>，它可以使得相应的范围</w:t>
      </w:r>
      <w:r w:rsidR="005841C4">
        <w:rPr>
          <w:rFonts w:hint="eastAsia"/>
        </w:rPr>
        <w:t>键</w:t>
      </w:r>
      <w:r w:rsidRPr="004919B2">
        <w:rPr>
          <w:rFonts w:hint="eastAsia"/>
        </w:rPr>
        <w:t>数据分到同一个</w:t>
      </w:r>
      <w:r w:rsidR="005841C4">
        <w:rPr>
          <w:rFonts w:hint="eastAsia"/>
        </w:rPr>
        <w:t>分区</w:t>
      </w:r>
      <w:r w:rsidRPr="004919B2">
        <w:rPr>
          <w:rFonts w:hint="eastAsia"/>
        </w:rPr>
        <w:t>中，然后内部用到了</w:t>
      </w:r>
      <w:r w:rsidRPr="004919B2">
        <w:rPr>
          <w:rFonts w:hint="eastAsia"/>
        </w:rPr>
        <w:t>mapPartitions</w:t>
      </w:r>
      <w:r w:rsidRPr="004919B2">
        <w:rPr>
          <w:rFonts w:hint="eastAsia"/>
        </w:rPr>
        <w:t>对每个</w:t>
      </w:r>
      <w:r w:rsidR="005841C4">
        <w:rPr>
          <w:rFonts w:hint="eastAsia"/>
        </w:rPr>
        <w:t>分区</w:t>
      </w:r>
      <w:r w:rsidRPr="004919B2">
        <w:rPr>
          <w:rFonts w:hint="eastAsia"/>
        </w:rPr>
        <w:t>中的数据进行排序，而每个</w:t>
      </w:r>
      <w:r w:rsidR="005841C4">
        <w:rPr>
          <w:rFonts w:hint="eastAsia"/>
        </w:rPr>
        <w:t>分区</w:t>
      </w:r>
      <w:r w:rsidRPr="004919B2">
        <w:rPr>
          <w:rFonts w:hint="eastAsia"/>
        </w:rPr>
        <w:t>中数据的排序用到了标准的</w:t>
      </w:r>
      <w:r w:rsidR="005841C4">
        <w:rPr>
          <w:rFonts w:hint="eastAsia"/>
        </w:rPr>
        <w:t>排序</w:t>
      </w:r>
      <w:r w:rsidRPr="004919B2">
        <w:rPr>
          <w:rFonts w:hint="eastAsia"/>
        </w:rPr>
        <w:t>机制，避免了大量数据的</w:t>
      </w:r>
      <w:r w:rsidRPr="004919B2">
        <w:rPr>
          <w:rFonts w:hint="eastAsia"/>
        </w:rPr>
        <w:t>shuffle</w:t>
      </w:r>
      <w:r w:rsidRPr="004919B2">
        <w:rPr>
          <w:rFonts w:hint="eastAsia"/>
        </w:rPr>
        <w:t>。下面对</w:t>
      </w:r>
      <w:r w:rsidRPr="004919B2">
        <w:rPr>
          <w:rFonts w:hint="eastAsia"/>
        </w:rPr>
        <w:t>sortByKey</w:t>
      </w:r>
      <w:r w:rsidRPr="004919B2">
        <w:rPr>
          <w:rFonts w:hint="eastAsia"/>
        </w:rPr>
        <w:t>的使用进行说明：</w:t>
      </w:r>
    </w:p>
    <w:p w14:paraId="1BBC0E09" w14:textId="77777777" w:rsidR="006118CD" w:rsidRDefault="006118CD" w:rsidP="006118CD">
      <w:pPr>
        <w:pStyle w:val="a7"/>
      </w:pPr>
      <w:r>
        <w:t>scala&gt; val a = sc.parallelize(List("wyp", "iteblog", "com", "397090770", "test"), 2)</w:t>
      </w:r>
    </w:p>
    <w:p w14:paraId="18732346" w14:textId="77777777" w:rsidR="006118CD" w:rsidRDefault="006118CD" w:rsidP="006118CD">
      <w:pPr>
        <w:pStyle w:val="a7"/>
      </w:pPr>
      <w:r>
        <w:t>a: org.apache.spark.rdd.RDD[String] =</w:t>
      </w:r>
    </w:p>
    <w:p w14:paraId="141CEA28" w14:textId="77777777" w:rsidR="006118CD" w:rsidRDefault="006118CD" w:rsidP="006118CD">
      <w:pPr>
        <w:pStyle w:val="a7"/>
      </w:pPr>
      <w:r>
        <w:t>ParallelCollectionRDD[30] at parallelize at &lt;console&gt;:12</w:t>
      </w:r>
    </w:p>
    <w:p w14:paraId="344FBD13" w14:textId="77777777" w:rsidR="006118CD" w:rsidRDefault="006118CD" w:rsidP="006118CD">
      <w:pPr>
        <w:pStyle w:val="a7"/>
      </w:pPr>
      <w:r>
        <w:t xml:space="preserve"> </w:t>
      </w:r>
    </w:p>
    <w:p w14:paraId="721552BF" w14:textId="77777777" w:rsidR="006118CD" w:rsidRDefault="006118CD" w:rsidP="006118CD">
      <w:pPr>
        <w:pStyle w:val="a7"/>
      </w:pPr>
      <w:r>
        <w:t>scala&gt; val b = sc. parallelize (1 to a.count.toInt , 2)</w:t>
      </w:r>
    </w:p>
    <w:p w14:paraId="37146937" w14:textId="77777777" w:rsidR="006118CD" w:rsidRDefault="006118CD" w:rsidP="006118CD">
      <w:pPr>
        <w:pStyle w:val="a7"/>
      </w:pPr>
      <w:r>
        <w:t>b: org.apache.spark.rdd.RDD[Int] = ParallelCollectionRDD[31] at parallelize at &lt;console&gt;:14</w:t>
      </w:r>
    </w:p>
    <w:p w14:paraId="25153853" w14:textId="77777777" w:rsidR="006118CD" w:rsidRDefault="006118CD" w:rsidP="006118CD">
      <w:pPr>
        <w:pStyle w:val="a7"/>
      </w:pPr>
      <w:r>
        <w:t xml:space="preserve"> </w:t>
      </w:r>
    </w:p>
    <w:p w14:paraId="3A1E9DB9" w14:textId="77777777" w:rsidR="006118CD" w:rsidRDefault="006118CD" w:rsidP="006118CD">
      <w:pPr>
        <w:pStyle w:val="a7"/>
      </w:pPr>
      <w:r>
        <w:t>scala&gt; val c = a.zip(b)</w:t>
      </w:r>
    </w:p>
    <w:p w14:paraId="43958651" w14:textId="77777777" w:rsidR="006118CD" w:rsidRDefault="006118CD" w:rsidP="006118CD">
      <w:pPr>
        <w:pStyle w:val="a7"/>
      </w:pPr>
      <w:r>
        <w:t>c: org.apache.spark.rdd.RDD[(String, Int)] = ZippedPartitionsRDD2[32] at zip at &lt;console&gt;:16</w:t>
      </w:r>
    </w:p>
    <w:p w14:paraId="5A4EAF89" w14:textId="77777777" w:rsidR="006118CD" w:rsidRDefault="006118CD" w:rsidP="006118CD">
      <w:pPr>
        <w:pStyle w:val="a7"/>
      </w:pPr>
      <w:r>
        <w:t xml:space="preserve"> </w:t>
      </w:r>
    </w:p>
    <w:p w14:paraId="17B0FA02" w14:textId="77777777" w:rsidR="006118CD" w:rsidRDefault="006118CD" w:rsidP="006118CD">
      <w:pPr>
        <w:pStyle w:val="a7"/>
      </w:pPr>
      <w:r>
        <w:t>scala&gt; c.sortByKey().collect</w:t>
      </w:r>
    </w:p>
    <w:p w14:paraId="1F72D3E6" w14:textId="6628933B" w:rsidR="00D62F95" w:rsidRDefault="006118CD" w:rsidP="006118CD">
      <w:pPr>
        <w:pStyle w:val="a7"/>
      </w:pPr>
      <w:r>
        <w:t>res11: Array[(String, Int)] = Array((397090770,4), (com,3), (iteblog,2), (test,5), (wyp,1))</w:t>
      </w:r>
    </w:p>
    <w:p w14:paraId="3DA53366" w14:textId="3443F8C2" w:rsidR="005841C4" w:rsidRPr="005841C4" w:rsidRDefault="005841C4" w:rsidP="005841C4">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37</w:t>
      </w:r>
      <w:r w:rsidR="003E7B5C">
        <w:fldChar w:fldCharType="end"/>
      </w:r>
    </w:p>
    <w:p w14:paraId="0C6B5FA4" w14:textId="2F131957" w:rsidR="005841C4" w:rsidRDefault="006E4294" w:rsidP="004919B2">
      <w:pPr>
        <w:ind w:firstLine="420"/>
      </w:pPr>
      <w:r w:rsidRPr="004919B2">
        <w:rPr>
          <w:rFonts w:hint="eastAsia"/>
        </w:rPr>
        <w:t>上面对</w:t>
      </w:r>
      <w:r w:rsidR="005841C4">
        <w:rPr>
          <w:rFonts w:hint="eastAsia"/>
        </w:rPr>
        <w:t>键</w:t>
      </w:r>
      <w:r w:rsidRPr="004919B2">
        <w:rPr>
          <w:rFonts w:hint="eastAsia"/>
        </w:rPr>
        <w:t>进行了排序</w:t>
      </w:r>
      <w:r w:rsidR="005841C4">
        <w:rPr>
          <w:rFonts w:hint="eastAsia"/>
        </w:rPr>
        <w:t>，</w:t>
      </w:r>
      <w:r w:rsidRPr="004919B2">
        <w:rPr>
          <w:rFonts w:hint="eastAsia"/>
        </w:rPr>
        <w:t>sortBy</w:t>
      </w:r>
      <w:r w:rsidR="006030CD">
        <w:rPr>
          <w:rFonts w:hint="eastAsia"/>
        </w:rPr>
        <w:t>()</w:t>
      </w:r>
      <w:r w:rsidRPr="004919B2">
        <w:rPr>
          <w:rFonts w:hint="eastAsia"/>
        </w:rPr>
        <w:t>函数中可以对排序方式进行重写</w:t>
      </w:r>
      <w:r w:rsidR="000B049F">
        <w:rPr>
          <w:rFonts w:hint="eastAsia"/>
        </w:rPr>
        <w:t>，</w:t>
      </w:r>
      <w:r w:rsidRPr="004919B2">
        <w:rPr>
          <w:rFonts w:hint="eastAsia"/>
        </w:rPr>
        <w:t>sortByKey</w:t>
      </w:r>
      <w:r w:rsidR="006030CD">
        <w:rPr>
          <w:rFonts w:hint="eastAsia"/>
        </w:rPr>
        <w:t>()</w:t>
      </w:r>
      <w:r w:rsidR="000B049F">
        <w:rPr>
          <w:rFonts w:hint="eastAsia"/>
        </w:rPr>
        <w:t>也有这样的功能，通过</w:t>
      </w:r>
      <w:r w:rsidRPr="004919B2">
        <w:rPr>
          <w:rFonts w:hint="eastAsia"/>
        </w:rPr>
        <w:t>在</w:t>
      </w:r>
      <w:r w:rsidRPr="004919B2">
        <w:rPr>
          <w:rFonts w:hint="eastAsia"/>
        </w:rPr>
        <w:t>OrderedRDDFunctions</w:t>
      </w:r>
      <w:r w:rsidRPr="004919B2">
        <w:rPr>
          <w:rFonts w:hint="eastAsia"/>
        </w:rPr>
        <w:t>类中有个变量</w:t>
      </w:r>
      <w:r w:rsidRPr="004919B2">
        <w:rPr>
          <w:rFonts w:hint="eastAsia"/>
        </w:rPr>
        <w:t>ordering</w:t>
      </w:r>
      <w:r w:rsidR="000B049F">
        <w:rPr>
          <w:rFonts w:hint="eastAsia"/>
        </w:rPr>
        <w:t>，</w:t>
      </w:r>
      <w:r w:rsidR="004B6C56">
        <w:rPr>
          <w:rFonts w:hint="eastAsia"/>
        </w:rPr>
        <w:t>它是隐式</w:t>
      </w:r>
      <w:r w:rsidRPr="004919B2">
        <w:rPr>
          <w:rFonts w:hint="eastAsia"/>
        </w:rPr>
        <w:t>的：</w:t>
      </w:r>
    </w:p>
    <w:p w14:paraId="670FE732" w14:textId="498E4600" w:rsidR="005841C4" w:rsidRDefault="006E4294" w:rsidP="005841C4">
      <w:pPr>
        <w:pStyle w:val="a7"/>
      </w:pPr>
      <w:r w:rsidRPr="004919B2">
        <w:rPr>
          <w:rFonts w:hint="eastAsia"/>
        </w:rPr>
        <w:t>private val ordering = implicitly[Ordering[K]]</w:t>
      </w:r>
    </w:p>
    <w:p w14:paraId="722059BF" w14:textId="74F87104" w:rsidR="00245D04" w:rsidRPr="00245D04" w:rsidRDefault="00245D04" w:rsidP="00245D04">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38</w:t>
      </w:r>
      <w:r w:rsidR="003E7B5C">
        <w:fldChar w:fldCharType="end"/>
      </w:r>
    </w:p>
    <w:p w14:paraId="08F63880" w14:textId="64486D19" w:rsidR="006118CD" w:rsidRPr="004919B2" w:rsidRDefault="00245D04" w:rsidP="004919B2">
      <w:pPr>
        <w:ind w:firstLine="420"/>
      </w:pPr>
      <w:r>
        <w:rPr>
          <w:rFonts w:hint="eastAsia"/>
        </w:rPr>
        <w:t>这</w:t>
      </w:r>
      <w:r w:rsidR="006E4294" w:rsidRPr="004919B2">
        <w:rPr>
          <w:rFonts w:hint="eastAsia"/>
        </w:rPr>
        <w:t>就是默认的排序规则，可以对它进行重写，如下：</w:t>
      </w:r>
    </w:p>
    <w:p w14:paraId="1FC41B02" w14:textId="77777777" w:rsidR="0092663F" w:rsidRDefault="0092663F" w:rsidP="0092663F">
      <w:pPr>
        <w:pStyle w:val="a7"/>
      </w:pPr>
      <w:r>
        <w:t>scala&gt; val b = sc.parallelize(List(3,1,9,12,4))</w:t>
      </w:r>
    </w:p>
    <w:p w14:paraId="414CE109" w14:textId="77777777" w:rsidR="0092663F" w:rsidRDefault="0092663F" w:rsidP="0092663F">
      <w:pPr>
        <w:pStyle w:val="a7"/>
      </w:pPr>
      <w:r>
        <w:t>b: org.apache.spark.rdd.RDD[Int] = ParallelCollectionRDD[38] at parallelize at &lt;console&gt;:12</w:t>
      </w:r>
    </w:p>
    <w:p w14:paraId="3D61F0C9" w14:textId="77777777" w:rsidR="0092663F" w:rsidRDefault="0092663F" w:rsidP="0092663F">
      <w:pPr>
        <w:pStyle w:val="a7"/>
      </w:pPr>
      <w:r>
        <w:t xml:space="preserve"> </w:t>
      </w:r>
    </w:p>
    <w:p w14:paraId="715F12AD" w14:textId="77777777" w:rsidR="0092663F" w:rsidRDefault="0092663F" w:rsidP="0092663F">
      <w:pPr>
        <w:pStyle w:val="a7"/>
      </w:pPr>
      <w:r>
        <w:t>scala&gt; val c = b.zip(a)</w:t>
      </w:r>
    </w:p>
    <w:p w14:paraId="675C77DF" w14:textId="77777777" w:rsidR="0092663F" w:rsidRDefault="0092663F" w:rsidP="0092663F">
      <w:pPr>
        <w:pStyle w:val="a7"/>
      </w:pPr>
      <w:r>
        <w:t>c: org.apache.spark.rdd.RDD[(Int, String)] = ZippedPartitionsRDD2[39] at zip at &lt;console&gt;:16</w:t>
      </w:r>
    </w:p>
    <w:p w14:paraId="616F9E1F" w14:textId="77777777" w:rsidR="0092663F" w:rsidRDefault="0092663F" w:rsidP="0092663F">
      <w:pPr>
        <w:pStyle w:val="a7"/>
      </w:pPr>
      <w:r>
        <w:t xml:space="preserve"> </w:t>
      </w:r>
    </w:p>
    <w:p w14:paraId="1211EB9F" w14:textId="77777777" w:rsidR="0092663F" w:rsidRDefault="0092663F" w:rsidP="0092663F">
      <w:pPr>
        <w:pStyle w:val="a7"/>
      </w:pPr>
      <w:r>
        <w:t>scala&gt; c.sortByKey().collect</w:t>
      </w:r>
    </w:p>
    <w:p w14:paraId="5488FCDD" w14:textId="77777777" w:rsidR="0092663F" w:rsidRDefault="0092663F" w:rsidP="0092663F">
      <w:pPr>
        <w:pStyle w:val="a7"/>
      </w:pPr>
      <w:r>
        <w:t>res15: Array[(Int, String)] = Array((1,iteblog), (3,wyp), (4,test), (9,com), (12,397090770))</w:t>
      </w:r>
    </w:p>
    <w:p w14:paraId="26599CC7" w14:textId="77777777" w:rsidR="0092663F" w:rsidRDefault="0092663F" w:rsidP="0092663F">
      <w:pPr>
        <w:pStyle w:val="a7"/>
      </w:pPr>
      <w:r>
        <w:t xml:space="preserve"> </w:t>
      </w:r>
    </w:p>
    <w:p w14:paraId="56E046BF" w14:textId="77777777" w:rsidR="0092663F" w:rsidRDefault="0092663F" w:rsidP="0092663F">
      <w:pPr>
        <w:pStyle w:val="a7"/>
      </w:pPr>
      <w:r>
        <w:t>scala&gt; implicit val sortIntegersByString = new Ordering[Int]{</w:t>
      </w:r>
    </w:p>
    <w:p w14:paraId="75070006" w14:textId="77777777" w:rsidR="0092663F" w:rsidRDefault="0092663F" w:rsidP="0092663F">
      <w:pPr>
        <w:pStyle w:val="a7"/>
      </w:pPr>
      <w:r>
        <w:t xml:space="preserve">     | override def compare(a: Int, b: Int) =</w:t>
      </w:r>
    </w:p>
    <w:p w14:paraId="2898E2F0" w14:textId="77777777" w:rsidR="0092663F" w:rsidRDefault="0092663F" w:rsidP="0092663F">
      <w:pPr>
        <w:pStyle w:val="a7"/>
      </w:pPr>
      <w:r>
        <w:t xml:space="preserve">     | a.toString.compare(b.toString)}</w:t>
      </w:r>
    </w:p>
    <w:p w14:paraId="0C46D54D" w14:textId="77777777" w:rsidR="0092663F" w:rsidRDefault="0092663F" w:rsidP="0092663F">
      <w:pPr>
        <w:pStyle w:val="a7"/>
      </w:pPr>
      <w:r>
        <w:t>sortIntegersByString: Ordering[Int] = $iwC$$iwC$$iwC$$iwC$$iwC$$anon$1@5d533f7a</w:t>
      </w:r>
    </w:p>
    <w:p w14:paraId="1471A2B9" w14:textId="77777777" w:rsidR="0092663F" w:rsidRDefault="0092663F" w:rsidP="0092663F">
      <w:pPr>
        <w:pStyle w:val="a7"/>
      </w:pPr>
      <w:r>
        <w:t xml:space="preserve"> </w:t>
      </w:r>
    </w:p>
    <w:p w14:paraId="667C4C13" w14:textId="77777777" w:rsidR="0092663F" w:rsidRDefault="0092663F" w:rsidP="0092663F">
      <w:pPr>
        <w:pStyle w:val="a7"/>
      </w:pPr>
      <w:r>
        <w:t>scala&gt;  c.sortByKey().collect</w:t>
      </w:r>
    </w:p>
    <w:p w14:paraId="5BBA28EF" w14:textId="363D62A2" w:rsidR="006E4294" w:rsidRDefault="0092663F" w:rsidP="0092663F">
      <w:pPr>
        <w:pStyle w:val="a7"/>
      </w:pPr>
      <w:r>
        <w:t>res17: Array[(Int, String)] = Array((1,iteblog), (12,397090770), (3,wyp), (4,test), (9,com))</w:t>
      </w:r>
    </w:p>
    <w:p w14:paraId="6BFDAABA" w14:textId="60F682EC" w:rsidR="005841C4" w:rsidRPr="005841C4" w:rsidRDefault="005841C4" w:rsidP="005841C4">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39</w:t>
      </w:r>
      <w:r w:rsidR="003E7B5C">
        <w:fldChar w:fldCharType="end"/>
      </w:r>
    </w:p>
    <w:p w14:paraId="38F60768" w14:textId="5567E45D" w:rsidR="0092663F" w:rsidRPr="004919B2" w:rsidRDefault="001872E4" w:rsidP="004919B2">
      <w:pPr>
        <w:ind w:firstLine="420"/>
      </w:pPr>
      <w:r w:rsidRPr="004919B2">
        <w:rPr>
          <w:rFonts w:hint="eastAsia"/>
        </w:rPr>
        <w:t>例子中的</w:t>
      </w:r>
      <w:r w:rsidRPr="004919B2">
        <w:rPr>
          <w:rFonts w:hint="eastAsia"/>
        </w:rPr>
        <w:t>sortIntegersByString</w:t>
      </w:r>
      <w:r w:rsidRPr="004919B2">
        <w:rPr>
          <w:rFonts w:hint="eastAsia"/>
        </w:rPr>
        <w:t>就是修改了默认的排序规则。这样将默认按照</w:t>
      </w:r>
      <w:r w:rsidRPr="004919B2">
        <w:rPr>
          <w:rFonts w:hint="eastAsia"/>
        </w:rPr>
        <w:t>Int</w:t>
      </w:r>
      <w:r w:rsidRPr="004919B2">
        <w:rPr>
          <w:rFonts w:hint="eastAsia"/>
        </w:rPr>
        <w:t>大小排序改成了对字符串的排序，所以</w:t>
      </w:r>
      <w:r w:rsidRPr="004919B2">
        <w:rPr>
          <w:rFonts w:hint="eastAsia"/>
        </w:rPr>
        <w:t>12</w:t>
      </w:r>
      <w:r w:rsidRPr="004919B2">
        <w:rPr>
          <w:rFonts w:hint="eastAsia"/>
        </w:rPr>
        <w:t>会排序在</w:t>
      </w:r>
      <w:r w:rsidRPr="004919B2">
        <w:rPr>
          <w:rFonts w:hint="eastAsia"/>
        </w:rPr>
        <w:t>3</w:t>
      </w:r>
      <w:r w:rsidRPr="004919B2">
        <w:rPr>
          <w:rFonts w:hint="eastAsia"/>
        </w:rPr>
        <w:t>之前。</w:t>
      </w:r>
    </w:p>
    <w:p w14:paraId="705BA780" w14:textId="18CEFAD3" w:rsidR="00A50DE2" w:rsidRPr="00820018" w:rsidRDefault="00A50DE2" w:rsidP="00BD7BAE">
      <w:pPr>
        <w:pStyle w:val="Heading3"/>
      </w:pPr>
      <w:r w:rsidRPr="00820018">
        <w:lastRenderedPageBreak/>
        <w:t>动作</w:t>
      </w:r>
    </w:p>
    <w:p w14:paraId="0843C153" w14:textId="06700A71" w:rsidR="00DA541C" w:rsidRPr="004919B2" w:rsidRDefault="00A50DE2" w:rsidP="004919B2">
      <w:pPr>
        <w:ind w:firstLine="420"/>
      </w:pPr>
      <w:r w:rsidRPr="004919B2">
        <w:t>与</w:t>
      </w:r>
      <w:r w:rsidR="00BE53A1">
        <w:rPr>
          <w:rFonts w:hint="eastAsia"/>
        </w:rPr>
        <w:t>转换</w:t>
      </w:r>
      <w:r w:rsidRPr="004919B2">
        <w:t>一样，所有</w:t>
      </w:r>
      <w:r w:rsidR="00D31A37">
        <w:rPr>
          <w:rFonts w:hint="eastAsia"/>
        </w:rPr>
        <w:t>在</w:t>
      </w:r>
      <w:r w:rsidRPr="004919B2">
        <w:t>基础</w:t>
      </w:r>
      <w:r w:rsidRPr="004919B2">
        <w:t>RDD</w:t>
      </w:r>
      <w:r w:rsidRPr="004919B2">
        <w:t>上提供的传统</w:t>
      </w:r>
      <w:r w:rsidR="00D31A37">
        <w:rPr>
          <w:rFonts w:hint="eastAsia"/>
        </w:rPr>
        <w:t>转换</w:t>
      </w:r>
      <w:r w:rsidRPr="004919B2">
        <w:t>操作也可用在</w:t>
      </w:r>
      <w:r w:rsidR="00D31A37">
        <w:rPr>
          <w:rFonts w:hint="eastAsia"/>
        </w:rPr>
        <w:t>键值对</w:t>
      </w:r>
      <w:r w:rsidRPr="004919B2">
        <w:t>RDD</w:t>
      </w:r>
      <w:r w:rsidRPr="004919B2">
        <w:t>上</w:t>
      </w:r>
      <w:r w:rsidR="0075766C">
        <w:rPr>
          <w:rFonts w:hint="eastAsia"/>
        </w:rPr>
        <w:t>，当然键值对</w:t>
      </w:r>
      <w:r w:rsidRPr="004919B2">
        <w:t>RDD</w:t>
      </w:r>
      <w:r w:rsidRPr="004919B2">
        <w:t>可以使用一些额外的操作</w:t>
      </w:r>
      <w:r w:rsidR="008450B3">
        <w:rPr>
          <w:rFonts w:hint="eastAsia"/>
        </w:rPr>
        <w:t>，</w:t>
      </w:r>
      <w:r w:rsidR="00113003" w:rsidRPr="004919B2">
        <w:rPr>
          <w:rFonts w:hint="eastAsia"/>
        </w:rPr>
        <w:t>首先</w:t>
      </w:r>
      <w:r w:rsidR="00DA541C" w:rsidRPr="004919B2">
        <w:rPr>
          <w:rFonts w:hint="eastAsia"/>
        </w:rPr>
        <w:t>创建一个</w:t>
      </w:r>
      <w:r w:rsidR="00DA541C" w:rsidRPr="004919B2">
        <w:rPr>
          <w:rFonts w:hint="eastAsia"/>
        </w:rPr>
        <w:t>RDD</w:t>
      </w:r>
      <w:r w:rsidR="00DA541C" w:rsidRPr="004919B2">
        <w:rPr>
          <w:rFonts w:hint="eastAsia"/>
        </w:rPr>
        <w:t>：</w:t>
      </w:r>
    </w:p>
    <w:p w14:paraId="39410E70" w14:textId="77777777" w:rsidR="00113003" w:rsidRDefault="00113003" w:rsidP="00113003">
      <w:pPr>
        <w:pStyle w:val="a7"/>
      </w:pPr>
      <w:r>
        <w:t>scala&gt; val rdd = sc.parallelize(List((1, 2), (3, 4), (3, 6)))</w:t>
      </w:r>
    </w:p>
    <w:p w14:paraId="5A2521AE" w14:textId="774992CB" w:rsidR="00DA541C" w:rsidRDefault="00113003" w:rsidP="00113003">
      <w:pPr>
        <w:pStyle w:val="a7"/>
      </w:pPr>
      <w:r>
        <w:t>rdd: org.apache.spark.rdd.RDD[(Int, Int)] = ParallelCollectionRDD[15] at parallelize at &lt;console&gt;:24</w:t>
      </w:r>
    </w:p>
    <w:p w14:paraId="5C917340" w14:textId="4E7E0652" w:rsidR="00E208EA" w:rsidRPr="00E208EA" w:rsidRDefault="00E208EA" w:rsidP="00E208EA">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40</w:t>
      </w:r>
      <w:r w:rsidR="003E7B5C">
        <w:fldChar w:fldCharType="end"/>
      </w:r>
    </w:p>
    <w:p w14:paraId="4DFC4E7D" w14:textId="297D2150" w:rsidR="00092F3D" w:rsidRDefault="000F3ED8" w:rsidP="00915246">
      <w:pPr>
        <w:pStyle w:val="a4"/>
        <w:ind w:firstLine="420"/>
      </w:pPr>
      <w:r w:rsidRPr="000F3ED8">
        <w:t>countByKey(): Map[K, Long]</w:t>
      </w:r>
    </w:p>
    <w:p w14:paraId="1B39F52D" w14:textId="644CFFE0" w:rsidR="00102E0B" w:rsidRDefault="00F249BB" w:rsidP="004919B2">
      <w:pPr>
        <w:ind w:firstLine="420"/>
      </w:pPr>
      <w:r>
        <w:rPr>
          <w:rFonts w:hint="eastAsia"/>
        </w:rPr>
        <w:t>对</w:t>
      </w:r>
      <w:r w:rsidR="00DA541C" w:rsidRPr="004919B2">
        <w:t>每个键</w:t>
      </w:r>
      <w:r>
        <w:rPr>
          <w:rFonts w:hint="eastAsia"/>
        </w:rPr>
        <w:t>进行</w:t>
      </w:r>
      <w:r w:rsidRPr="004919B2">
        <w:t>计数</w:t>
      </w:r>
      <w:r w:rsidR="00E523E4">
        <w:t>，</w:t>
      </w:r>
      <w:r w:rsidR="00102E0B" w:rsidRPr="00102E0B">
        <w:rPr>
          <w:rFonts w:hint="eastAsia"/>
        </w:rPr>
        <w:t>只有当</w:t>
      </w:r>
      <w:r w:rsidR="00E523E4">
        <w:rPr>
          <w:rFonts w:hint="eastAsia"/>
        </w:rPr>
        <w:t>返回的</w:t>
      </w:r>
      <w:r w:rsidR="00102E0B" w:rsidRPr="00102E0B">
        <w:rPr>
          <w:rFonts w:hint="eastAsia"/>
        </w:rPr>
        <w:t>结果</w:t>
      </w:r>
      <w:r w:rsidR="00102E0B">
        <w:rPr>
          <w:rFonts w:hint="eastAsia"/>
        </w:rPr>
        <w:t>Map</w:t>
      </w:r>
      <w:r w:rsidR="00102E0B" w:rsidRPr="00102E0B">
        <w:rPr>
          <w:rFonts w:hint="eastAsia"/>
        </w:rPr>
        <w:t>预计很小时，才应该使用此方法，因为整个内容都会加载到驱动程序的内存中。要处理非常大的结果，</w:t>
      </w:r>
      <w:r w:rsidR="00102E0B">
        <w:rPr>
          <w:rFonts w:hint="eastAsia"/>
        </w:rPr>
        <w:t>可以</w:t>
      </w:r>
      <w:r w:rsidR="00102E0B" w:rsidRPr="00102E0B">
        <w:rPr>
          <w:rFonts w:hint="eastAsia"/>
        </w:rPr>
        <w:t>考虑使用</w:t>
      </w:r>
      <w:r w:rsidR="00102E0B">
        <w:rPr>
          <w:rFonts w:hint="eastAsia"/>
        </w:rPr>
        <w:t>：</w:t>
      </w:r>
    </w:p>
    <w:p w14:paraId="364DD0E1" w14:textId="7C0E2F13" w:rsidR="00102E0B" w:rsidRDefault="00102E0B" w:rsidP="00102E0B">
      <w:pPr>
        <w:pStyle w:val="a7"/>
        <w:rPr>
          <w:rFonts w:ascii="微软雅黑" w:eastAsia="微软雅黑" w:hAnsi="微软雅黑" w:cs="微软雅黑"/>
        </w:rPr>
      </w:pPr>
      <w:r w:rsidRPr="00102E0B">
        <w:rPr>
          <w:rFonts w:hint="eastAsia"/>
        </w:rPr>
        <w:t>rdd.mapValues</w:t>
      </w:r>
      <w:r w:rsidRPr="00102E0B">
        <w:rPr>
          <w:rFonts w:ascii="微软雅黑" w:eastAsia="微软雅黑" w:hAnsi="微软雅黑" w:cs="微软雅黑" w:hint="eastAsia"/>
        </w:rPr>
        <w:t>（</w:t>
      </w:r>
      <w:r w:rsidRPr="00102E0B">
        <w:rPr>
          <w:rFonts w:hint="eastAsia"/>
        </w:rPr>
        <w:t>_ =&gt; 1L</w:t>
      </w:r>
      <w:r w:rsidRPr="00102E0B">
        <w:rPr>
          <w:rFonts w:ascii="微软雅黑" w:eastAsia="微软雅黑" w:hAnsi="微软雅黑" w:cs="微软雅黑" w:hint="eastAsia"/>
        </w:rPr>
        <w:t>）</w:t>
      </w:r>
      <w:r w:rsidRPr="00102E0B">
        <w:rPr>
          <w:rFonts w:hint="eastAsia"/>
        </w:rPr>
        <w:t>.reduceByKey</w:t>
      </w:r>
      <w:r w:rsidRPr="00102E0B">
        <w:rPr>
          <w:rFonts w:ascii="微软雅黑" w:eastAsia="微软雅黑" w:hAnsi="微软雅黑" w:cs="微软雅黑" w:hint="eastAsia"/>
        </w:rPr>
        <w:t>（</w:t>
      </w:r>
      <w:r w:rsidRPr="00102E0B">
        <w:rPr>
          <w:rFonts w:hint="eastAsia"/>
        </w:rPr>
        <w:t>_ + _</w:t>
      </w:r>
      <w:r w:rsidRPr="00102E0B">
        <w:rPr>
          <w:rFonts w:ascii="微软雅黑" w:eastAsia="微软雅黑" w:hAnsi="微软雅黑" w:cs="微软雅黑" w:hint="eastAsia"/>
        </w:rPr>
        <w:t>）</w:t>
      </w:r>
    </w:p>
    <w:p w14:paraId="4730EC08" w14:textId="6C3E296A" w:rsidR="00E208EA" w:rsidRPr="00E208EA" w:rsidRDefault="00E208EA" w:rsidP="00E208EA">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41</w:t>
      </w:r>
      <w:r w:rsidR="003E7B5C">
        <w:fldChar w:fldCharType="end"/>
      </w:r>
    </w:p>
    <w:p w14:paraId="05C7124D" w14:textId="44A9E050" w:rsidR="005E7FCF" w:rsidRPr="004919B2" w:rsidRDefault="00102E0B" w:rsidP="004919B2">
      <w:pPr>
        <w:ind w:firstLine="420"/>
      </w:pPr>
      <w:r>
        <w:rPr>
          <w:rFonts w:hint="eastAsia"/>
        </w:rPr>
        <w:t>其</w:t>
      </w:r>
      <w:r w:rsidRPr="00102E0B">
        <w:rPr>
          <w:rFonts w:hint="eastAsia"/>
        </w:rPr>
        <w:t>将返回</w:t>
      </w:r>
      <w:r w:rsidRPr="00102E0B">
        <w:rPr>
          <w:rFonts w:hint="eastAsia"/>
        </w:rPr>
        <w:t>RDD [T</w:t>
      </w:r>
      <w:r w:rsidRPr="00102E0B">
        <w:rPr>
          <w:rFonts w:hint="eastAsia"/>
        </w:rPr>
        <w:t>，</w:t>
      </w:r>
      <w:r w:rsidRPr="00102E0B">
        <w:rPr>
          <w:rFonts w:hint="eastAsia"/>
        </w:rPr>
        <w:t>Long]</w:t>
      </w:r>
      <w:r w:rsidRPr="00102E0B">
        <w:rPr>
          <w:rFonts w:hint="eastAsia"/>
        </w:rPr>
        <w:t>而不是</w:t>
      </w:r>
      <w:r>
        <w:rPr>
          <w:rFonts w:hint="eastAsia"/>
        </w:rPr>
        <w:t>Map</w:t>
      </w:r>
      <w:r w:rsidRPr="00102E0B">
        <w:rPr>
          <w:rFonts w:hint="eastAsia"/>
        </w:rPr>
        <w:t>。</w:t>
      </w:r>
    </w:p>
    <w:p w14:paraId="137E979B" w14:textId="77777777" w:rsidR="00AB15FD" w:rsidRDefault="00AB15FD" w:rsidP="00AB15FD">
      <w:pPr>
        <w:pStyle w:val="a7"/>
      </w:pPr>
      <w:r>
        <w:t>scala&gt; rdd.countByKey()</w:t>
      </w:r>
    </w:p>
    <w:p w14:paraId="30779CCE" w14:textId="47D53906" w:rsidR="00AB15FD" w:rsidRDefault="00AB15FD" w:rsidP="00AB15FD">
      <w:pPr>
        <w:pStyle w:val="a7"/>
      </w:pPr>
      <w:r>
        <w:t>res74: scala.collection.Map[Int,Long] = Map(1 -&gt; 1, 3 -&gt; 2)</w:t>
      </w:r>
    </w:p>
    <w:p w14:paraId="59F976BE" w14:textId="5ADB4CD9" w:rsidR="00E208EA" w:rsidRPr="00E208EA" w:rsidRDefault="00E208EA" w:rsidP="00E208EA">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42</w:t>
      </w:r>
      <w:r w:rsidR="003E7B5C">
        <w:fldChar w:fldCharType="end"/>
      </w:r>
    </w:p>
    <w:p w14:paraId="4073CB6F" w14:textId="486F41DC" w:rsidR="000F3ED8" w:rsidRDefault="004868AB" w:rsidP="00915246">
      <w:pPr>
        <w:pStyle w:val="a4"/>
        <w:ind w:firstLine="420"/>
      </w:pPr>
      <w:r w:rsidRPr="004868AB">
        <w:t>collectAsMap(): Map[K, V]</w:t>
      </w:r>
    </w:p>
    <w:p w14:paraId="0CE8ED99" w14:textId="2C5617B3" w:rsidR="00DA541C" w:rsidRPr="004919B2" w:rsidRDefault="000F3DF7" w:rsidP="004919B2">
      <w:pPr>
        <w:ind w:firstLine="420"/>
      </w:pPr>
      <w:r w:rsidRPr="000F3DF7">
        <w:rPr>
          <w:rFonts w:hint="eastAsia"/>
        </w:rPr>
        <w:t>与</w:t>
      </w:r>
      <w:r w:rsidR="00BB61C9">
        <w:rPr>
          <w:rFonts w:hint="eastAsia"/>
        </w:rPr>
        <w:t>coll</w:t>
      </w:r>
      <w:r w:rsidR="00BB61C9">
        <w:t>ect</w:t>
      </w:r>
      <w:r w:rsidR="00BB61C9">
        <w:rPr>
          <w:rFonts w:hint="eastAsia"/>
        </w:rPr>
        <w:t>(</w:t>
      </w:r>
      <w:r w:rsidR="00BB61C9">
        <w:t>)</w:t>
      </w:r>
      <w:r w:rsidRPr="000F3DF7">
        <w:rPr>
          <w:rFonts w:hint="eastAsia"/>
        </w:rPr>
        <w:t>类似，但对关键值</w:t>
      </w:r>
      <w:r w:rsidRPr="000F3DF7">
        <w:rPr>
          <w:rFonts w:hint="eastAsia"/>
        </w:rPr>
        <w:t>RDD</w:t>
      </w:r>
      <w:r w:rsidRPr="000F3DF7">
        <w:rPr>
          <w:rFonts w:hint="eastAsia"/>
        </w:rPr>
        <w:t>起作用并将其转换为</w:t>
      </w:r>
      <w:r w:rsidRPr="000F3DF7">
        <w:rPr>
          <w:rFonts w:hint="eastAsia"/>
        </w:rPr>
        <w:t>Scala</w:t>
      </w:r>
      <w:r w:rsidR="00BB61C9">
        <w:t xml:space="preserve"> </w:t>
      </w:r>
      <w:r w:rsidR="004032EA">
        <w:t>M</w:t>
      </w:r>
      <w:r w:rsidR="00BB61C9">
        <w:t>ap</w:t>
      </w:r>
      <w:r w:rsidRPr="000F3DF7">
        <w:rPr>
          <w:rFonts w:hint="eastAsia"/>
        </w:rPr>
        <w:t>以保留其键值结构</w:t>
      </w:r>
      <w:r w:rsidR="007235D5">
        <w:rPr>
          <w:rFonts w:hint="eastAsia"/>
        </w:rPr>
        <w:t>，</w:t>
      </w:r>
      <w:r w:rsidR="007235D5" w:rsidRPr="007235D5">
        <w:rPr>
          <w:rFonts w:hint="eastAsia"/>
        </w:rPr>
        <w:t>如果</w:t>
      </w:r>
      <w:r w:rsidR="007235D5">
        <w:rPr>
          <w:rFonts w:hint="eastAsia"/>
        </w:rPr>
        <w:t>键值对</w:t>
      </w:r>
      <w:r w:rsidR="007235D5">
        <w:rPr>
          <w:rFonts w:hint="eastAsia"/>
        </w:rPr>
        <w:t>RDD</w:t>
      </w:r>
      <w:r w:rsidR="007235D5">
        <w:rPr>
          <w:rFonts w:hint="eastAsia"/>
        </w:rPr>
        <w:t>中</w:t>
      </w:r>
      <w:r w:rsidR="007235D5" w:rsidRPr="007235D5">
        <w:rPr>
          <w:rFonts w:hint="eastAsia"/>
        </w:rPr>
        <w:t>同一个键有多个值，则每个键中只有一个值会保留在返回的</w:t>
      </w:r>
      <w:r w:rsidR="007235D5">
        <w:rPr>
          <w:rFonts w:hint="eastAsia"/>
        </w:rPr>
        <w:t>Map</w:t>
      </w:r>
      <w:r w:rsidR="007235D5" w:rsidRPr="007235D5">
        <w:rPr>
          <w:rFonts w:hint="eastAsia"/>
        </w:rPr>
        <w:t>中</w:t>
      </w:r>
      <w:r w:rsidR="007235D5">
        <w:rPr>
          <w:rFonts w:hint="eastAsia"/>
        </w:rPr>
        <w:t>。</w:t>
      </w:r>
      <w:r w:rsidR="00F563F0" w:rsidRPr="00F563F0">
        <w:rPr>
          <w:rFonts w:hint="eastAsia"/>
        </w:rPr>
        <w:t>因为所有的数据都加载到驱动程序的内存中，所以只有在结果数据很小时才应使用此方法。</w:t>
      </w:r>
    </w:p>
    <w:p w14:paraId="4DF7CD7D" w14:textId="77777777" w:rsidR="009B327E" w:rsidRDefault="009B327E" w:rsidP="009B327E">
      <w:pPr>
        <w:pStyle w:val="a7"/>
      </w:pPr>
      <w:r>
        <w:t>scala&gt; rdd.collectAsMap()</w:t>
      </w:r>
    </w:p>
    <w:p w14:paraId="129DF0A2" w14:textId="5769EB63" w:rsidR="00B462D1" w:rsidRDefault="009B327E" w:rsidP="009B327E">
      <w:pPr>
        <w:pStyle w:val="a7"/>
      </w:pPr>
      <w:r>
        <w:t>res80: scala.collection.Map[Int,Int] = Map(1 -&gt; 2, 3 -&gt; 6)</w:t>
      </w:r>
    </w:p>
    <w:p w14:paraId="15782343" w14:textId="1D610D61" w:rsidR="00E208EA" w:rsidRPr="00E208EA" w:rsidRDefault="00E208EA" w:rsidP="00E208EA">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43</w:t>
      </w:r>
      <w:r w:rsidR="003E7B5C">
        <w:fldChar w:fldCharType="end"/>
      </w:r>
    </w:p>
    <w:p w14:paraId="6F3E6BC3" w14:textId="65753C31" w:rsidR="004868AB" w:rsidRDefault="004868AB" w:rsidP="00915246">
      <w:pPr>
        <w:pStyle w:val="a4"/>
        <w:ind w:firstLine="420"/>
      </w:pPr>
      <w:r w:rsidRPr="004868AB">
        <w:t>lookup(key: K): Seq[V]</w:t>
      </w:r>
    </w:p>
    <w:p w14:paraId="7D43FCCD" w14:textId="3713379F" w:rsidR="00DA541C" w:rsidRPr="004919B2" w:rsidRDefault="00DA541C" w:rsidP="004919B2">
      <w:pPr>
        <w:ind w:firstLine="420"/>
      </w:pPr>
      <w:r w:rsidRPr="004919B2">
        <w:t>返回</w:t>
      </w:r>
      <w:r w:rsidR="00BC365F" w:rsidRPr="004919B2">
        <w:t>与提供</w:t>
      </w:r>
      <w:r w:rsidR="00BC365F" w:rsidRPr="004919B2">
        <w:rPr>
          <w:rFonts w:hint="eastAsia"/>
        </w:rPr>
        <w:t>键</w:t>
      </w:r>
      <w:r w:rsidR="00BC365F" w:rsidRPr="004919B2">
        <w:t>相关联</w:t>
      </w:r>
      <w:r w:rsidR="00BC365F">
        <w:rPr>
          <w:rFonts w:hint="eastAsia"/>
        </w:rPr>
        <w:t>的</w:t>
      </w:r>
      <w:r w:rsidRPr="004919B2">
        <w:t>所有值。</w:t>
      </w:r>
      <w:r w:rsidR="00E208EA" w:rsidRPr="00E208EA">
        <w:rPr>
          <w:rFonts w:hint="eastAsia"/>
        </w:rPr>
        <w:t>如果</w:t>
      </w:r>
      <w:r w:rsidR="00E208EA" w:rsidRPr="00E208EA">
        <w:rPr>
          <w:rFonts w:hint="eastAsia"/>
        </w:rPr>
        <w:t>RDD</w:t>
      </w:r>
      <w:r w:rsidR="00E208EA" w:rsidRPr="00E208EA">
        <w:rPr>
          <w:rFonts w:hint="eastAsia"/>
        </w:rPr>
        <w:t>具有已知的分区程序，则只需搜索该键映射到的分区即可高效地执行此操作。</w:t>
      </w:r>
    </w:p>
    <w:p w14:paraId="6F1AB346" w14:textId="77777777" w:rsidR="00E8678B" w:rsidRDefault="00E8678B" w:rsidP="00E8678B">
      <w:pPr>
        <w:pStyle w:val="a7"/>
      </w:pPr>
      <w:r>
        <w:t>scala&gt; rdd.lookup(3)</w:t>
      </w:r>
    </w:p>
    <w:p w14:paraId="69C575DF" w14:textId="6ABC9CD9" w:rsidR="00257298" w:rsidRDefault="00E8678B" w:rsidP="00E8678B">
      <w:pPr>
        <w:pStyle w:val="a7"/>
      </w:pPr>
      <w:r>
        <w:t>res91: Seq[Int] = WrappedArray(4, 6)</w:t>
      </w:r>
    </w:p>
    <w:p w14:paraId="60DA33E1" w14:textId="2C72C77C" w:rsidR="00E208EA" w:rsidRDefault="00E208EA" w:rsidP="00E208EA">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44</w:t>
      </w:r>
      <w:r w:rsidR="003E7B5C">
        <w:fldChar w:fldCharType="end"/>
      </w:r>
    </w:p>
    <w:p w14:paraId="24F20F9F" w14:textId="7A140CCC" w:rsidR="008D31B4" w:rsidRDefault="007653B8" w:rsidP="003A4ED1">
      <w:pPr>
        <w:pStyle w:val="Heading2"/>
      </w:pPr>
      <w:r>
        <w:rPr>
          <w:rFonts w:hint="eastAsia"/>
        </w:rPr>
        <w:t>分区</w:t>
      </w:r>
      <w:r w:rsidR="005E19A7">
        <w:rPr>
          <w:rFonts w:hint="eastAsia"/>
        </w:rPr>
        <w:t>和洗牌</w:t>
      </w:r>
    </w:p>
    <w:p w14:paraId="0FB475F9" w14:textId="29013D42" w:rsidR="00263F4C" w:rsidRDefault="00263F4C" w:rsidP="004919B2">
      <w:pPr>
        <w:ind w:firstLine="420"/>
        <w:rPr>
          <w:rFonts w:hint="eastAsia"/>
        </w:rPr>
      </w:pPr>
      <w:r>
        <w:rPr>
          <w:rFonts w:hint="eastAsia"/>
        </w:rPr>
        <w:t>我们已经了解</w:t>
      </w:r>
      <w:r w:rsidRPr="00263F4C">
        <w:rPr>
          <w:rFonts w:hint="eastAsia"/>
        </w:rPr>
        <w:t>Apache Spark</w:t>
      </w:r>
      <w:r w:rsidRPr="00263F4C">
        <w:rPr>
          <w:rFonts w:hint="eastAsia"/>
        </w:rPr>
        <w:t>如何比</w:t>
      </w:r>
      <w:r w:rsidRPr="00263F4C">
        <w:rPr>
          <w:rFonts w:hint="eastAsia"/>
        </w:rPr>
        <w:t>Hadoop</w:t>
      </w:r>
      <w:r w:rsidRPr="00263F4C">
        <w:rPr>
          <w:rFonts w:hint="eastAsia"/>
        </w:rPr>
        <w:t>更好地处理分布式计算</w:t>
      </w:r>
      <w:r w:rsidR="00884DD7">
        <w:rPr>
          <w:rFonts w:hint="eastAsia"/>
        </w:rPr>
        <w:t>，</w:t>
      </w:r>
      <w:r w:rsidR="002C0F96">
        <w:rPr>
          <w:rFonts w:hint="eastAsia"/>
        </w:rPr>
        <w:t>还看到了内部工作原理</w:t>
      </w:r>
      <w:r w:rsidRPr="00263F4C">
        <w:rPr>
          <w:rFonts w:hint="eastAsia"/>
        </w:rPr>
        <w:t>主要是称为弹性分布式数据集的基本数据结构。</w:t>
      </w:r>
      <w:r w:rsidRPr="00263F4C">
        <w:rPr>
          <w:rFonts w:hint="eastAsia"/>
        </w:rPr>
        <w:t>RDD</w:t>
      </w:r>
      <w:r w:rsidRPr="00263F4C">
        <w:rPr>
          <w:rFonts w:hint="eastAsia"/>
        </w:rPr>
        <w:t>是代表数据集的不可变集合，并具有可靠性和故障恢复的内在能力。</w:t>
      </w:r>
      <w:r w:rsidR="008E7D56">
        <w:rPr>
          <w:rFonts w:hint="eastAsia"/>
        </w:rPr>
        <w:t>实际上，</w:t>
      </w:r>
      <w:r w:rsidRPr="00263F4C">
        <w:rPr>
          <w:rFonts w:hint="eastAsia"/>
        </w:rPr>
        <w:t>RDD</w:t>
      </w:r>
      <w:r w:rsidRPr="00263F4C">
        <w:rPr>
          <w:rFonts w:hint="eastAsia"/>
        </w:rPr>
        <w:t>对数据的操作不是</w:t>
      </w:r>
      <w:r w:rsidR="008E7D56">
        <w:rPr>
          <w:rFonts w:hint="eastAsia"/>
        </w:rPr>
        <w:t>基于整个数据块，数据是</w:t>
      </w:r>
      <w:r w:rsidRPr="00263F4C">
        <w:rPr>
          <w:rFonts w:hint="eastAsia"/>
        </w:rPr>
        <w:t>分布于整个群集的分区中</w:t>
      </w:r>
      <w:r w:rsidR="008E7D56">
        <w:rPr>
          <w:rFonts w:hint="eastAsia"/>
        </w:rPr>
        <w:t>，通过</w:t>
      </w:r>
      <w:r w:rsidR="008E7D56">
        <w:rPr>
          <w:rFonts w:hint="eastAsia"/>
        </w:rPr>
        <w:t>RDD</w:t>
      </w:r>
      <w:r w:rsidR="008E7D56">
        <w:rPr>
          <w:rFonts w:hint="eastAsia"/>
        </w:rPr>
        <w:t>的抽象层进行</w:t>
      </w:r>
      <w:r w:rsidRPr="00263F4C">
        <w:rPr>
          <w:rFonts w:hint="eastAsia"/>
        </w:rPr>
        <w:t>管理和操作数据。因此，数据分区的概念对于</w:t>
      </w:r>
      <w:r w:rsidRPr="00263F4C">
        <w:rPr>
          <w:rFonts w:hint="eastAsia"/>
        </w:rPr>
        <w:t xml:space="preserve">Apache Spark </w:t>
      </w:r>
      <w:r w:rsidR="008E7D56">
        <w:rPr>
          <w:rFonts w:hint="eastAsia"/>
        </w:rPr>
        <w:t>作业</w:t>
      </w:r>
      <w:r w:rsidR="007B076D">
        <w:rPr>
          <w:rFonts w:hint="eastAsia"/>
        </w:rPr>
        <w:t>的正常运行至关重要，并且会对性能产生很大影响，决定了</w:t>
      </w:r>
      <w:r w:rsidRPr="00263F4C">
        <w:rPr>
          <w:rFonts w:hint="eastAsia"/>
        </w:rPr>
        <w:t>资源的利用情况。</w:t>
      </w:r>
    </w:p>
    <w:p w14:paraId="7B1BF855" w14:textId="6F43543B" w:rsidR="0006180A" w:rsidRDefault="0006180A" w:rsidP="004919B2">
      <w:pPr>
        <w:ind w:firstLine="420"/>
        <w:rPr>
          <w:rFonts w:hint="eastAsia"/>
        </w:rPr>
      </w:pPr>
      <w:r w:rsidRPr="0006180A">
        <w:rPr>
          <w:rFonts w:hint="eastAsia"/>
        </w:rPr>
        <w:t>RDD</w:t>
      </w:r>
      <w:r w:rsidRPr="0006180A">
        <w:rPr>
          <w:rFonts w:hint="eastAsia"/>
        </w:rPr>
        <w:t>由数据分区组成，</w:t>
      </w:r>
      <w:r w:rsidR="009A329E">
        <w:rPr>
          <w:rFonts w:hint="eastAsia"/>
        </w:rPr>
        <w:t>基于</w:t>
      </w:r>
      <w:r w:rsidR="009A329E">
        <w:rPr>
          <w:rFonts w:hint="eastAsia"/>
        </w:rPr>
        <w:t>RDD</w:t>
      </w:r>
      <w:r w:rsidR="009A329E">
        <w:rPr>
          <w:rFonts w:hint="eastAsia"/>
        </w:rPr>
        <w:t>的</w:t>
      </w:r>
      <w:r w:rsidRPr="0006180A">
        <w:rPr>
          <w:rFonts w:hint="eastAsia"/>
        </w:rPr>
        <w:t>所有操作都在数据分区</w:t>
      </w:r>
      <w:r w:rsidR="009A329E">
        <w:rPr>
          <w:rFonts w:hint="eastAsia"/>
        </w:rPr>
        <w:t>上</w:t>
      </w:r>
      <w:r w:rsidR="00B4534B">
        <w:rPr>
          <w:rFonts w:hint="eastAsia"/>
        </w:rPr>
        <w:t>执行，</w:t>
      </w:r>
      <w:r w:rsidR="00E158AC">
        <w:rPr>
          <w:rFonts w:hint="eastAsia"/>
        </w:rPr>
        <w:t>诸如转换之类的几种操作是</w:t>
      </w:r>
      <w:r w:rsidR="00A047BA">
        <w:rPr>
          <w:rFonts w:hint="eastAsia"/>
        </w:rPr>
        <w:t>在</w:t>
      </w:r>
      <w:r w:rsidR="00E158AC">
        <w:rPr>
          <w:rFonts w:hint="eastAsia"/>
        </w:rPr>
        <w:t>执行器</w:t>
      </w:r>
      <w:r w:rsidR="00A047BA">
        <w:rPr>
          <w:rFonts w:hint="eastAsia"/>
        </w:rPr>
        <w:t>上运行的函数，</w:t>
      </w:r>
      <w:r w:rsidR="00E96912">
        <w:rPr>
          <w:rFonts w:hint="eastAsia"/>
        </w:rPr>
        <w:t>特定的数据分区</w:t>
      </w:r>
      <w:r w:rsidR="00E9559F">
        <w:rPr>
          <w:rFonts w:hint="eastAsia"/>
        </w:rPr>
        <w:t>也</w:t>
      </w:r>
      <w:r w:rsidR="00C374E6">
        <w:rPr>
          <w:rFonts w:hint="eastAsia"/>
        </w:rPr>
        <w:t>此</w:t>
      </w:r>
      <w:r w:rsidR="00E9559F">
        <w:rPr>
          <w:rFonts w:hint="eastAsia"/>
        </w:rPr>
        <w:t>执行器上</w:t>
      </w:r>
      <w:r w:rsidRPr="0006180A">
        <w:rPr>
          <w:rFonts w:hint="eastAsia"/>
        </w:rPr>
        <w:t>。</w:t>
      </w:r>
      <w:r w:rsidR="006951C9">
        <w:rPr>
          <w:rFonts w:hint="eastAsia"/>
        </w:rPr>
        <w:t>但是</w:t>
      </w:r>
      <w:r w:rsidR="00B74CD3">
        <w:rPr>
          <w:rFonts w:hint="eastAsia"/>
        </w:rPr>
        <w:t>并非所有操作过程都可以仅由所在的执行器所包含的数据分区</w:t>
      </w:r>
      <w:r w:rsidRPr="0006180A">
        <w:rPr>
          <w:rFonts w:hint="eastAsia"/>
        </w:rPr>
        <w:t>孤立完成，像聚合这样的操作要求将数据跨阶段移到整个集群中。</w:t>
      </w:r>
      <w:r w:rsidR="00784ABE">
        <w:rPr>
          <w:rFonts w:hint="eastAsia"/>
        </w:rPr>
        <w:t>在本节中，我们将深入研究分区和洗牌</w:t>
      </w:r>
      <w:r w:rsidRPr="0006180A">
        <w:rPr>
          <w:rFonts w:hint="eastAsia"/>
        </w:rPr>
        <w:t>的概念</w:t>
      </w:r>
      <w:r w:rsidR="001E1CA0">
        <w:rPr>
          <w:rFonts w:hint="eastAsia"/>
        </w:rPr>
        <w:t>，</w:t>
      </w:r>
      <w:r w:rsidRPr="0006180A">
        <w:rPr>
          <w:rFonts w:hint="eastAsia"/>
        </w:rPr>
        <w:t>通过执行以下代码来研究简单的整数</w:t>
      </w:r>
      <w:r w:rsidRPr="0006180A">
        <w:rPr>
          <w:rFonts w:hint="eastAsia"/>
        </w:rPr>
        <w:t>RDD</w:t>
      </w:r>
      <w:r w:rsidRPr="0006180A">
        <w:rPr>
          <w:rFonts w:hint="eastAsia"/>
        </w:rPr>
        <w:t>。</w:t>
      </w:r>
      <w:r w:rsidRPr="0006180A">
        <w:rPr>
          <w:rFonts w:hint="eastAsia"/>
        </w:rPr>
        <w:t>SparkContext</w:t>
      </w:r>
      <w:r w:rsidRPr="0006180A">
        <w:rPr>
          <w:rFonts w:hint="eastAsia"/>
        </w:rPr>
        <w:t>的</w:t>
      </w:r>
      <w:r w:rsidRPr="0006180A">
        <w:rPr>
          <w:rFonts w:hint="eastAsia"/>
        </w:rPr>
        <w:t>parallelize</w:t>
      </w:r>
      <w:r w:rsidR="002808A6">
        <w:rPr>
          <w:rFonts w:hint="eastAsia"/>
        </w:rPr>
        <w:t>()</w:t>
      </w:r>
      <w:r w:rsidRPr="0006180A">
        <w:rPr>
          <w:rFonts w:hint="eastAsia"/>
        </w:rPr>
        <w:t>函数根据整数序列创建</w:t>
      </w:r>
      <w:r w:rsidRPr="0006180A">
        <w:rPr>
          <w:rFonts w:hint="eastAsia"/>
        </w:rPr>
        <w:t>RDD</w:t>
      </w:r>
      <w:r w:rsidR="004530E2">
        <w:rPr>
          <w:rFonts w:hint="eastAsia"/>
        </w:rPr>
        <w:t>，然后</w:t>
      </w:r>
      <w:r w:rsidRPr="0006180A">
        <w:rPr>
          <w:rFonts w:hint="eastAsia"/>
        </w:rPr>
        <w:t>使用</w:t>
      </w:r>
      <w:r w:rsidRPr="0006180A">
        <w:rPr>
          <w:rFonts w:hint="eastAsia"/>
        </w:rPr>
        <w:lastRenderedPageBreak/>
        <w:t>getNumPartitions</w:t>
      </w:r>
      <w:r w:rsidR="00015D1E">
        <w:rPr>
          <w:rFonts w:hint="eastAsia"/>
        </w:rPr>
        <w:t>()</w:t>
      </w:r>
      <w:r w:rsidRPr="0006180A">
        <w:rPr>
          <w:rFonts w:hint="eastAsia"/>
        </w:rPr>
        <w:t>函数可以获得该</w:t>
      </w:r>
      <w:r w:rsidRPr="0006180A">
        <w:rPr>
          <w:rFonts w:hint="eastAsia"/>
        </w:rPr>
        <w:t>RDD</w:t>
      </w:r>
      <w:r w:rsidRPr="0006180A">
        <w:rPr>
          <w:rFonts w:hint="eastAsia"/>
        </w:rPr>
        <w:t>的分区数</w:t>
      </w:r>
      <w:r w:rsidR="00FC7161">
        <w:rPr>
          <w:rFonts w:hint="eastAsia"/>
        </w:rPr>
        <w:t>：</w:t>
      </w:r>
    </w:p>
    <w:p w14:paraId="07B5BB34" w14:textId="77777777" w:rsidR="00405E27" w:rsidRDefault="00405E27" w:rsidP="00405E27">
      <w:pPr>
        <w:pStyle w:val="a7"/>
      </w:pPr>
      <w:r>
        <w:t>scala&gt; val rdd_one = sc.parallelize(Seq(1,2,3))</w:t>
      </w:r>
    </w:p>
    <w:p w14:paraId="61DB5E14" w14:textId="77777777" w:rsidR="00405E27" w:rsidRDefault="00405E27" w:rsidP="00405E27">
      <w:pPr>
        <w:pStyle w:val="a7"/>
      </w:pPr>
      <w:r>
        <w:t>rdd_one: org.apache.spark.rdd.RDD[Int] = ParallelCollectionRDD[0] at parallelize at &lt;console&gt;:24</w:t>
      </w:r>
    </w:p>
    <w:p w14:paraId="37B51B34" w14:textId="77777777" w:rsidR="00405E27" w:rsidRDefault="00405E27" w:rsidP="00405E27">
      <w:pPr>
        <w:pStyle w:val="a7"/>
      </w:pPr>
    </w:p>
    <w:p w14:paraId="39E16FFC" w14:textId="77777777" w:rsidR="00405E27" w:rsidRDefault="00405E27" w:rsidP="00405E27">
      <w:pPr>
        <w:pStyle w:val="a7"/>
      </w:pPr>
      <w:r>
        <w:t>scala&gt; rdd_one.getNumPartitions</w:t>
      </w:r>
    </w:p>
    <w:p w14:paraId="3BFA1C3C" w14:textId="1891E513" w:rsidR="00405E27" w:rsidRDefault="00405E27" w:rsidP="00405E27">
      <w:pPr>
        <w:pStyle w:val="a7"/>
        <w:rPr>
          <w:rFonts w:hint="eastAsia"/>
        </w:rPr>
      </w:pPr>
      <w:r>
        <w:t>res0: Int = 24</w:t>
      </w:r>
    </w:p>
    <w:p w14:paraId="1BBC7FD2" w14:textId="536892AE" w:rsidR="000D2362" w:rsidRDefault="00A2481C" w:rsidP="004919B2">
      <w:pPr>
        <w:ind w:firstLine="420"/>
        <w:rPr>
          <w:rFonts w:hint="eastAsia"/>
        </w:rPr>
      </w:pPr>
      <w:r w:rsidRPr="00A2481C">
        <w:rPr>
          <w:rFonts w:hint="eastAsia"/>
        </w:rPr>
        <w:t>分区的数量很重要，因为该数量直接影响将要运行</w:t>
      </w:r>
      <w:r w:rsidRPr="00A2481C">
        <w:rPr>
          <w:rFonts w:hint="eastAsia"/>
        </w:rPr>
        <w:t>RDD</w:t>
      </w:r>
      <w:r w:rsidRPr="00A2481C">
        <w:rPr>
          <w:rFonts w:hint="eastAsia"/>
        </w:rPr>
        <w:t>转换的任务数量。如果分区的数量太少，那么</w:t>
      </w:r>
      <w:r w:rsidR="00E60D41">
        <w:rPr>
          <w:rFonts w:hint="eastAsia"/>
        </w:rPr>
        <w:t>大量数据可能</w:t>
      </w:r>
      <w:r w:rsidRPr="00A2481C">
        <w:rPr>
          <w:rFonts w:hint="eastAsia"/>
        </w:rPr>
        <w:t>仅使用几个</w:t>
      </w:r>
      <w:r w:rsidR="0091567E">
        <w:rPr>
          <w:rFonts w:hint="eastAsia"/>
        </w:rPr>
        <w:t>CPU</w:t>
      </w:r>
      <w:r w:rsidRPr="00A2481C">
        <w:rPr>
          <w:rFonts w:hint="eastAsia"/>
        </w:rPr>
        <w:t>核，从而降低性能，并使群集利用率不足。</w:t>
      </w:r>
      <w:r w:rsidR="00E60D41">
        <w:rPr>
          <w:rFonts w:hint="eastAsia"/>
        </w:rPr>
        <w:t>另一方面，如果分区的数量太大，那么</w:t>
      </w:r>
      <w:r w:rsidRPr="00A2481C">
        <w:rPr>
          <w:rFonts w:hint="eastAsia"/>
        </w:rPr>
        <w:t>将使用比实际需要更多的资源，并且在多</w:t>
      </w:r>
      <w:r w:rsidR="00E60D41">
        <w:rPr>
          <w:rFonts w:hint="eastAsia"/>
        </w:rPr>
        <w:t>用户的</w:t>
      </w:r>
      <w:r w:rsidRPr="00A2481C">
        <w:rPr>
          <w:rFonts w:hint="eastAsia"/>
        </w:rPr>
        <w:t>环境中，可能导致正在运行的其他作业的资源匮乏。</w:t>
      </w:r>
      <w:r w:rsidR="00DE7ACE">
        <w:rPr>
          <w:rFonts w:hint="eastAsia"/>
        </w:rPr>
        <w:t>如果要查看</w:t>
      </w:r>
      <w:r w:rsidR="00DE7ACE">
        <w:rPr>
          <w:rFonts w:hint="eastAsia"/>
        </w:rPr>
        <w:t>CPU</w:t>
      </w:r>
      <w:r w:rsidR="00DE7ACE">
        <w:rPr>
          <w:rFonts w:hint="eastAsia"/>
        </w:rPr>
        <w:t>的核数可以使用下面的命令：</w:t>
      </w:r>
    </w:p>
    <w:p w14:paraId="474BB279" w14:textId="77777777" w:rsidR="00CE1CBC" w:rsidRDefault="00CE1CBC" w:rsidP="00CE1CBC">
      <w:pPr>
        <w:pStyle w:val="a7"/>
      </w:pPr>
      <w:r>
        <w:t>root@bb8bf6efccc9:~# lscpu | egrep 'CPU\(s\)'</w:t>
      </w:r>
    </w:p>
    <w:p w14:paraId="3E0AA26D" w14:textId="77777777" w:rsidR="00CE1CBC" w:rsidRDefault="00CE1CBC" w:rsidP="00CE1CBC">
      <w:pPr>
        <w:pStyle w:val="a7"/>
      </w:pPr>
      <w:r>
        <w:t>CPU(s):                24</w:t>
      </w:r>
    </w:p>
    <w:p w14:paraId="3905FA9A" w14:textId="77777777" w:rsidR="00CE1CBC" w:rsidRDefault="00CE1CBC" w:rsidP="00CE1CBC">
      <w:pPr>
        <w:pStyle w:val="a7"/>
      </w:pPr>
      <w:r>
        <w:t>On-line CPU(s) list:   0-23</w:t>
      </w:r>
    </w:p>
    <w:p w14:paraId="356BB8F8" w14:textId="77777777" w:rsidR="00CE1CBC" w:rsidRDefault="00CE1CBC" w:rsidP="00CE1CBC">
      <w:pPr>
        <w:pStyle w:val="a7"/>
      </w:pPr>
      <w:r>
        <w:t>NUMA node0 CPU(s):     0-11</w:t>
      </w:r>
    </w:p>
    <w:p w14:paraId="1D9FE43E" w14:textId="00A3BF77" w:rsidR="003C196F" w:rsidRDefault="00CE1CBC" w:rsidP="00CE1CBC">
      <w:pPr>
        <w:pStyle w:val="a7"/>
        <w:rPr>
          <w:rFonts w:hint="eastAsia"/>
        </w:rPr>
      </w:pPr>
      <w:r>
        <w:t>NUMA node1 CPU(s):     12-23</w:t>
      </w:r>
    </w:p>
    <w:p w14:paraId="5D8A2D37" w14:textId="7C7CEA3C" w:rsidR="00300584" w:rsidRDefault="00B95FCB" w:rsidP="00300584">
      <w:pPr>
        <w:pStyle w:val="Heading3"/>
        <w:rPr>
          <w:rFonts w:hint="eastAsia"/>
        </w:rPr>
      </w:pPr>
      <w:r>
        <w:rPr>
          <w:rFonts w:hint="eastAsia"/>
        </w:rPr>
        <w:t>分区</w:t>
      </w:r>
    </w:p>
    <w:p w14:paraId="27D3D54A" w14:textId="758AFE21" w:rsidR="00B95FCB" w:rsidRPr="004919B2" w:rsidRDefault="00B95FCB" w:rsidP="00B95FCB">
      <w:pPr>
        <w:ind w:firstLine="420"/>
      </w:pPr>
      <w:r w:rsidRPr="004919B2">
        <w:rPr>
          <w:rFonts w:hint="eastAsia"/>
        </w:rPr>
        <w:t>Spark</w:t>
      </w:r>
      <w:r w:rsidRPr="004919B2">
        <w:rPr>
          <w:rFonts w:hint="eastAsia"/>
        </w:rPr>
        <w:t>的分区是存储在集群中节点上的原始数据块</w:t>
      </w:r>
      <w:r>
        <w:rPr>
          <w:rFonts w:hint="eastAsia"/>
        </w:rPr>
        <w:t>，即</w:t>
      </w:r>
      <w:r w:rsidRPr="004919B2">
        <w:rPr>
          <w:rFonts w:hint="eastAsia"/>
        </w:rPr>
        <w:t>逻辑划分。</w:t>
      </w:r>
      <w:r w:rsidRPr="004919B2">
        <w:rPr>
          <w:rFonts w:hint="eastAsia"/>
        </w:rPr>
        <w:t>RDD</w:t>
      </w:r>
      <w:r w:rsidRPr="004919B2">
        <w:rPr>
          <w:rFonts w:hint="eastAsia"/>
        </w:rPr>
        <w:t>是这种分区的集合</w:t>
      </w:r>
      <w:r>
        <w:rPr>
          <w:rFonts w:hint="eastAsia"/>
        </w:rPr>
        <w:t>，通过</w:t>
      </w:r>
      <w:r>
        <w:rPr>
          <w:rFonts w:hint="eastAsia"/>
        </w:rPr>
        <w:t>RDD</w:t>
      </w:r>
      <w:r>
        <w:rPr>
          <w:rFonts w:hint="eastAsia"/>
        </w:rPr>
        <w:t>的抽象概念</w:t>
      </w:r>
      <w:r w:rsidRPr="004919B2">
        <w:rPr>
          <w:rFonts w:hint="eastAsia"/>
        </w:rPr>
        <w:t>隐藏了正在处理</w:t>
      </w:r>
      <w:r>
        <w:rPr>
          <w:rFonts w:hint="eastAsia"/>
        </w:rPr>
        <w:t>的分段</w:t>
      </w:r>
      <w:r w:rsidRPr="004919B2">
        <w:rPr>
          <w:rFonts w:hint="eastAsia"/>
        </w:rPr>
        <w:t>数据</w:t>
      </w:r>
      <w:r>
        <w:rPr>
          <w:rFonts w:hint="eastAsia"/>
        </w:rPr>
        <w:t>。这种</w:t>
      </w:r>
      <w:r w:rsidRPr="004919B2">
        <w:rPr>
          <w:rFonts w:hint="eastAsia"/>
        </w:rPr>
        <w:t>分区</w:t>
      </w:r>
      <w:r>
        <w:rPr>
          <w:rFonts w:hint="eastAsia"/>
        </w:rPr>
        <w:t>结构</w:t>
      </w:r>
      <w:r w:rsidRPr="004919B2">
        <w:rPr>
          <w:rFonts w:hint="eastAsia"/>
        </w:rPr>
        <w:t>可帮助</w:t>
      </w:r>
      <w:r w:rsidRPr="004919B2">
        <w:rPr>
          <w:rFonts w:hint="eastAsia"/>
        </w:rPr>
        <w:t>Spark</w:t>
      </w:r>
      <w:r>
        <w:rPr>
          <w:rFonts w:hint="eastAsia"/>
        </w:rPr>
        <w:t>实现</w:t>
      </w:r>
      <w:r w:rsidRPr="004919B2">
        <w:rPr>
          <w:rFonts w:hint="eastAsia"/>
        </w:rPr>
        <w:t>并行化分布式数据处理，并以最小的网络流量在执行程序之间发送数据。</w:t>
      </w:r>
    </w:p>
    <w:p w14:paraId="04AA4CB5" w14:textId="77777777" w:rsidR="00B95FCB" w:rsidRPr="004919B2" w:rsidRDefault="00B95FCB" w:rsidP="00B95FCB">
      <w:pPr>
        <w:ind w:firstLine="420"/>
      </w:pPr>
      <w:r w:rsidRPr="004919B2">
        <w:rPr>
          <w:rFonts w:hint="eastAsia"/>
        </w:rPr>
        <w:t>分区</w:t>
      </w:r>
      <w:r>
        <w:rPr>
          <w:rFonts w:hint="eastAsia"/>
        </w:rPr>
        <w:t>的</w:t>
      </w:r>
      <w:r w:rsidRPr="004919B2">
        <w:rPr>
          <w:rFonts w:hint="eastAsia"/>
        </w:rPr>
        <w:t>数量对于一个良好的集群性能来说非常重要。如果有很少的分区，那么将不</w:t>
      </w:r>
      <w:r>
        <w:rPr>
          <w:rFonts w:hint="eastAsia"/>
        </w:rPr>
        <w:t>能</w:t>
      </w:r>
      <w:r w:rsidRPr="004919B2">
        <w:rPr>
          <w:rFonts w:hint="eastAsia"/>
        </w:rPr>
        <w:t>充分利用集群</w:t>
      </w:r>
      <w:r>
        <w:rPr>
          <w:rFonts w:hint="eastAsia"/>
        </w:rPr>
        <w:t>中内存和</w:t>
      </w:r>
      <w:r>
        <w:rPr>
          <w:rFonts w:hint="eastAsia"/>
        </w:rPr>
        <w:t>CPU</w:t>
      </w:r>
      <w:r>
        <w:rPr>
          <w:rFonts w:hint="eastAsia"/>
        </w:rPr>
        <w:t>资源，因为某些资源可能处于空闲状态，例如假设有一个</w:t>
      </w:r>
      <w:r>
        <w:rPr>
          <w:rFonts w:hint="eastAsia"/>
        </w:rPr>
        <w:t>Spark</w:t>
      </w:r>
      <w:r w:rsidRPr="004919B2">
        <w:rPr>
          <w:rFonts w:hint="eastAsia"/>
        </w:rPr>
        <w:t>集群</w:t>
      </w:r>
      <w:r>
        <w:rPr>
          <w:rFonts w:hint="eastAsia"/>
        </w:rPr>
        <w:t>具有</w:t>
      </w:r>
      <w:r>
        <w:rPr>
          <w:rFonts w:hint="eastAsia"/>
        </w:rPr>
        <w:t>10</w:t>
      </w:r>
      <w:r>
        <w:rPr>
          <w:rFonts w:hint="eastAsia"/>
        </w:rPr>
        <w:t>个</w:t>
      </w:r>
      <w:r>
        <w:rPr>
          <w:rFonts w:hint="eastAsia"/>
        </w:rPr>
        <w:t>CPU</w:t>
      </w:r>
      <w:r>
        <w:rPr>
          <w:rFonts w:hint="eastAsia"/>
        </w:rPr>
        <w:t>内核，一般来说一个</w:t>
      </w:r>
      <w:r>
        <w:rPr>
          <w:rFonts w:hint="eastAsia"/>
        </w:rPr>
        <w:t>CPU</w:t>
      </w:r>
      <w:r>
        <w:rPr>
          <w:rFonts w:hint="eastAsia"/>
        </w:rPr>
        <w:t>内核负责一个分区的计算，在这种情况下</w:t>
      </w:r>
      <w:r w:rsidRPr="004919B2">
        <w:rPr>
          <w:rFonts w:hint="eastAsia"/>
        </w:rPr>
        <w:t>如果有少于</w:t>
      </w:r>
      <w:r>
        <w:rPr>
          <w:rFonts w:hint="eastAsia"/>
        </w:rPr>
        <w:t>10</w:t>
      </w:r>
      <w:r w:rsidRPr="004919B2">
        <w:rPr>
          <w:rFonts w:hint="eastAsia"/>
        </w:rPr>
        <w:t>个分区，那么一些</w:t>
      </w:r>
      <w:r>
        <w:rPr>
          <w:rFonts w:hint="eastAsia"/>
        </w:rPr>
        <w:t>CPU</w:t>
      </w:r>
      <w:r w:rsidRPr="004919B2">
        <w:rPr>
          <w:rFonts w:hint="eastAsia"/>
        </w:rPr>
        <w:t>内核将处于空闲状态</w:t>
      </w:r>
      <w:r>
        <w:rPr>
          <w:rFonts w:hint="eastAsia"/>
        </w:rPr>
        <w:t>，</w:t>
      </w:r>
      <w:r w:rsidRPr="004919B2">
        <w:rPr>
          <w:rFonts w:hint="eastAsia"/>
        </w:rPr>
        <w:t>所以会</w:t>
      </w:r>
      <w:r>
        <w:rPr>
          <w:rFonts w:hint="eastAsia"/>
        </w:rPr>
        <w:t>产生</w:t>
      </w:r>
      <w:r w:rsidRPr="004919B2">
        <w:rPr>
          <w:rFonts w:hint="eastAsia"/>
        </w:rPr>
        <w:t>资源浪费。此外，由于更少分区，每个分区中就会有更多的数据，</w:t>
      </w:r>
      <w:r>
        <w:rPr>
          <w:rFonts w:hint="eastAsia"/>
        </w:rPr>
        <w:t>这样会造成集群中某些节点内存</w:t>
      </w:r>
      <w:r w:rsidRPr="004919B2">
        <w:rPr>
          <w:rFonts w:hint="eastAsia"/>
        </w:rPr>
        <w:t>增加</w:t>
      </w:r>
      <w:r>
        <w:rPr>
          <w:rFonts w:hint="eastAsia"/>
        </w:rPr>
        <w:t>的压力。另一方面，如果有太多的分区那么每个分区可能具有太</w:t>
      </w:r>
      <w:r w:rsidRPr="004919B2">
        <w:rPr>
          <w:rFonts w:hint="eastAsia"/>
        </w:rPr>
        <w:t>少的数据或根本没</w:t>
      </w:r>
      <w:r>
        <w:rPr>
          <w:rFonts w:hint="eastAsia"/>
        </w:rPr>
        <w:t>有数据，</w:t>
      </w:r>
      <w:r w:rsidRPr="004919B2">
        <w:rPr>
          <w:rFonts w:hint="eastAsia"/>
        </w:rPr>
        <w:t>也可能会降低性能，因为</w:t>
      </w:r>
      <w:r>
        <w:rPr>
          <w:rFonts w:hint="eastAsia"/>
        </w:rPr>
        <w:t>集群中的数据分区可能是跨节点的，从多个节点上汇总分区中的数据需要更多的计算和传输</w:t>
      </w:r>
      <w:r w:rsidRPr="004919B2">
        <w:rPr>
          <w:rFonts w:hint="eastAsia"/>
        </w:rPr>
        <w:t>时间。</w:t>
      </w:r>
      <w:r>
        <w:rPr>
          <w:rFonts w:hint="eastAsia"/>
        </w:rPr>
        <w:t>因此</w:t>
      </w:r>
      <w:r w:rsidRPr="004919B2">
        <w:rPr>
          <w:rFonts w:hint="eastAsia"/>
        </w:rPr>
        <w:t>根据</w:t>
      </w:r>
      <w:r>
        <w:rPr>
          <w:rFonts w:hint="eastAsia"/>
        </w:rPr>
        <w:t>Spark</w:t>
      </w:r>
      <w:r>
        <w:rPr>
          <w:rFonts w:hint="eastAsia"/>
        </w:rPr>
        <w:t>集群配置情况</w:t>
      </w:r>
      <w:r w:rsidRPr="004919B2">
        <w:rPr>
          <w:rFonts w:hint="eastAsia"/>
        </w:rPr>
        <w:t>设置</w:t>
      </w:r>
      <w:r>
        <w:rPr>
          <w:rFonts w:hint="eastAsia"/>
        </w:rPr>
        <w:t>合适的</w:t>
      </w:r>
      <w:r w:rsidRPr="004919B2">
        <w:rPr>
          <w:rFonts w:hint="eastAsia"/>
        </w:rPr>
        <w:t>分区是非常重要的。</w:t>
      </w:r>
      <w:r w:rsidRPr="004919B2">
        <w:rPr>
          <w:rFonts w:hint="eastAsia"/>
        </w:rPr>
        <w:t>Spark</w:t>
      </w:r>
      <w:r w:rsidRPr="004919B2">
        <w:rPr>
          <w:rFonts w:hint="eastAsia"/>
        </w:rPr>
        <w:t>只能</w:t>
      </w:r>
      <w:r>
        <w:rPr>
          <w:rFonts w:hint="eastAsia"/>
        </w:rPr>
        <w:t>一次</w:t>
      </w:r>
      <w:r w:rsidRPr="004919B2">
        <w:rPr>
          <w:rFonts w:hint="eastAsia"/>
        </w:rPr>
        <w:t>为</w:t>
      </w:r>
      <w:r w:rsidRPr="004919B2">
        <w:rPr>
          <w:rFonts w:hint="eastAsia"/>
        </w:rPr>
        <w:t>RDD</w:t>
      </w:r>
      <w:r w:rsidRPr="004919B2">
        <w:rPr>
          <w:rFonts w:hint="eastAsia"/>
        </w:rPr>
        <w:t>的每个分区</w:t>
      </w:r>
      <w:r>
        <w:rPr>
          <w:rFonts w:hint="eastAsia"/>
        </w:rPr>
        <w:t>分配</w:t>
      </w:r>
      <w:r w:rsidRPr="004919B2">
        <w:rPr>
          <w:rFonts w:hint="eastAsia"/>
        </w:rPr>
        <w:t>运行</w:t>
      </w:r>
      <w:r>
        <w:rPr>
          <w:rFonts w:hint="eastAsia"/>
        </w:rPr>
        <w:t>一</w:t>
      </w:r>
      <w:r w:rsidRPr="004919B2">
        <w:rPr>
          <w:rFonts w:hint="eastAsia"/>
        </w:rPr>
        <w:t>个并发任务，</w:t>
      </w:r>
      <w:r>
        <w:rPr>
          <w:rFonts w:hint="eastAsia"/>
        </w:rPr>
        <w:t>一次</w:t>
      </w:r>
      <w:r w:rsidRPr="004919B2">
        <w:rPr>
          <w:rFonts w:hint="eastAsia"/>
        </w:rPr>
        <w:t>最多</w:t>
      </w:r>
      <w:r>
        <w:rPr>
          <w:rFonts w:hint="eastAsia"/>
        </w:rPr>
        <w:t>的并发任务</w:t>
      </w:r>
      <w:r w:rsidRPr="004919B2">
        <w:rPr>
          <w:rFonts w:hint="eastAsia"/>
        </w:rPr>
        <w:t>为集群中的最大</w:t>
      </w:r>
      <w:r>
        <w:rPr>
          <w:rFonts w:hint="eastAsia"/>
        </w:rPr>
        <w:t>CPU</w:t>
      </w:r>
      <w:r w:rsidRPr="004919B2">
        <w:rPr>
          <w:rFonts w:hint="eastAsia"/>
        </w:rPr>
        <w:t>核心数。所以如果有一个</w:t>
      </w:r>
      <w:r w:rsidRPr="004919B2">
        <w:rPr>
          <w:rFonts w:hint="eastAsia"/>
        </w:rPr>
        <w:t>10</w:t>
      </w:r>
      <w:r w:rsidRPr="004919B2">
        <w:rPr>
          <w:rFonts w:hint="eastAsia"/>
        </w:rPr>
        <w:t>核</w:t>
      </w:r>
      <w:r>
        <w:rPr>
          <w:rFonts w:hint="eastAsia"/>
        </w:rPr>
        <w:t>CPU</w:t>
      </w:r>
      <w:r w:rsidRPr="004919B2">
        <w:rPr>
          <w:rFonts w:hint="eastAsia"/>
        </w:rPr>
        <w:t>的集群，那么至少要为的</w:t>
      </w:r>
      <w:r w:rsidRPr="004919B2">
        <w:rPr>
          <w:rFonts w:hint="eastAsia"/>
        </w:rPr>
        <w:t>RDD</w:t>
      </w:r>
      <w:r w:rsidRPr="004919B2">
        <w:rPr>
          <w:rFonts w:hint="eastAsia"/>
        </w:rPr>
        <w:t>定义</w:t>
      </w:r>
      <w:r w:rsidRPr="004919B2">
        <w:rPr>
          <w:rFonts w:hint="eastAsia"/>
        </w:rPr>
        <w:t>10</w:t>
      </w:r>
      <w:r w:rsidRPr="004919B2">
        <w:rPr>
          <w:rFonts w:hint="eastAsia"/>
        </w:rPr>
        <w:t>个分区，</w:t>
      </w:r>
      <w:r>
        <w:rPr>
          <w:rFonts w:hint="eastAsia"/>
        </w:rPr>
        <w:t>分区总数</w:t>
      </w:r>
      <w:r w:rsidRPr="004919B2">
        <w:rPr>
          <w:rFonts w:hint="eastAsia"/>
        </w:rPr>
        <w:t>一般来说为内核的</w:t>
      </w:r>
      <w:r w:rsidRPr="004919B2">
        <w:rPr>
          <w:rFonts w:hint="eastAsia"/>
        </w:rPr>
        <w:t>2-</w:t>
      </w:r>
      <w:r>
        <w:rPr>
          <w:rFonts w:hint="eastAsia"/>
        </w:rPr>
        <w:t>4</w:t>
      </w:r>
      <w:r w:rsidRPr="004919B2">
        <w:rPr>
          <w:rFonts w:hint="eastAsia"/>
        </w:rPr>
        <w:t>倍。默认情况下，</w:t>
      </w:r>
      <w:r w:rsidRPr="004919B2">
        <w:rPr>
          <w:rFonts w:hint="eastAsia"/>
        </w:rPr>
        <w:t>Spark</w:t>
      </w:r>
      <w:r w:rsidRPr="004919B2">
        <w:rPr>
          <w:rFonts w:hint="eastAsia"/>
        </w:rPr>
        <w:t>会创建等于集群中</w:t>
      </w:r>
      <w:r>
        <w:rPr>
          <w:rFonts w:hint="eastAsia"/>
        </w:rPr>
        <w:t>CPU</w:t>
      </w:r>
      <w:r w:rsidRPr="004919B2">
        <w:rPr>
          <w:rFonts w:hint="eastAsia"/>
        </w:rPr>
        <w:t>核心数的分区数，也</w:t>
      </w:r>
      <w:r>
        <w:rPr>
          <w:rFonts w:hint="eastAsia"/>
        </w:rPr>
        <w:t>可以随时更改分区数，来看下面的例子来创建具有指定</w:t>
      </w:r>
      <w:r w:rsidRPr="004919B2">
        <w:rPr>
          <w:rFonts w:hint="eastAsia"/>
        </w:rPr>
        <w:t>分区</w:t>
      </w:r>
      <w:r>
        <w:rPr>
          <w:rFonts w:hint="eastAsia"/>
        </w:rPr>
        <w:t>数</w:t>
      </w:r>
      <w:r w:rsidRPr="004919B2">
        <w:rPr>
          <w:rFonts w:hint="eastAsia"/>
        </w:rPr>
        <w:t>的</w:t>
      </w:r>
      <w:r w:rsidRPr="004919B2">
        <w:rPr>
          <w:rFonts w:hint="eastAsia"/>
        </w:rPr>
        <w:t>RDD</w:t>
      </w:r>
    </w:p>
    <w:p w14:paraId="144D608C" w14:textId="77777777" w:rsidR="00B95FCB" w:rsidRDefault="00B95FCB" w:rsidP="00B95FCB">
      <w:pPr>
        <w:pStyle w:val="a7"/>
      </w:pPr>
      <w:r>
        <w:t>scala&gt; val names = Seq("Steve","Andrew","Bob","John","Quinton")</w:t>
      </w:r>
    </w:p>
    <w:p w14:paraId="777D9573" w14:textId="77777777" w:rsidR="00B95FCB" w:rsidRDefault="00B95FCB" w:rsidP="00B95FCB">
      <w:pPr>
        <w:pStyle w:val="a7"/>
      </w:pPr>
      <w:r>
        <w:t>names: Seq[String] = List(Steve, Andrew, Bob, John, Quinton)</w:t>
      </w:r>
    </w:p>
    <w:p w14:paraId="27DB5EA1" w14:textId="77777777" w:rsidR="00B95FCB" w:rsidRDefault="00B95FCB" w:rsidP="00B95FCB">
      <w:pPr>
        <w:pStyle w:val="a7"/>
      </w:pPr>
    </w:p>
    <w:p w14:paraId="25CA1816" w14:textId="77777777" w:rsidR="00B95FCB" w:rsidRDefault="00B95FCB" w:rsidP="00B95FCB">
      <w:pPr>
        <w:pStyle w:val="a7"/>
      </w:pPr>
      <w:r>
        <w:t>scala&gt; val regularRDD = sc.parallelize(names)</w:t>
      </w:r>
    </w:p>
    <w:p w14:paraId="550AD66A" w14:textId="77777777" w:rsidR="00B95FCB" w:rsidRDefault="00B95FCB" w:rsidP="00B95FCB">
      <w:pPr>
        <w:pStyle w:val="a7"/>
      </w:pPr>
      <w:r>
        <w:t>regularRDD: org.apache.spark.rdd.RDD[String] = ParallelCollectionRDD[114] at parallelize at &lt;console&gt;:27</w:t>
      </w:r>
    </w:p>
    <w:p w14:paraId="1BD072DB" w14:textId="77777777" w:rsidR="00B95FCB" w:rsidRPr="006A295D" w:rsidRDefault="00B95FCB" w:rsidP="00B95FCB">
      <w:pPr>
        <w:pStyle w:val="a7"/>
      </w:pPr>
    </w:p>
    <w:p w14:paraId="26D306F0" w14:textId="77777777" w:rsidR="00B95FCB" w:rsidRDefault="00B95FCB" w:rsidP="00B95FCB">
      <w:pPr>
        <w:pStyle w:val="a7"/>
      </w:pPr>
      <w:r>
        <w:t>scala&gt; regularRDD.partitions.size</w:t>
      </w:r>
    </w:p>
    <w:p w14:paraId="08BDF4B1" w14:textId="60E574B6" w:rsidR="00B95FCB" w:rsidRDefault="00B95FCB" w:rsidP="00B95FCB">
      <w:pPr>
        <w:pStyle w:val="a7"/>
        <w:rPr>
          <w:rFonts w:hint="eastAsia"/>
        </w:rPr>
      </w:pPr>
      <w:r>
        <w:t>res32: Int = 2</w:t>
      </w:r>
      <w:r w:rsidR="009933B7">
        <w:rPr>
          <w:rFonts w:hint="eastAsia"/>
        </w:rPr>
        <w:t>4</w:t>
      </w:r>
    </w:p>
    <w:p w14:paraId="7A60D30F" w14:textId="77777777" w:rsidR="00B95FCB" w:rsidRPr="008372FA" w:rsidRDefault="00B95FCB" w:rsidP="00B95FCB">
      <w:pPr>
        <w:pStyle w:val="a7"/>
      </w:pPr>
    </w:p>
    <w:p w14:paraId="6F8DDF75" w14:textId="769FE95F" w:rsidR="00B95FCB" w:rsidRDefault="00B95FCB" w:rsidP="00B95FCB">
      <w:pPr>
        <w:pStyle w:val="a7"/>
      </w:pPr>
      <w:r>
        <w:t>scala&gt; val reg</w:t>
      </w:r>
      <w:r w:rsidR="00CD0FE3">
        <w:t>ularRDD = sc.parallelize(names,4</w:t>
      </w:r>
      <w:r w:rsidR="007302DB">
        <w:t>8</w:t>
      </w:r>
      <w:r>
        <w:t>)</w:t>
      </w:r>
    </w:p>
    <w:p w14:paraId="30C272D5" w14:textId="77777777" w:rsidR="00B95FCB" w:rsidRDefault="00B95FCB" w:rsidP="00B95FCB">
      <w:pPr>
        <w:pStyle w:val="a7"/>
      </w:pPr>
      <w:r>
        <w:t>regularRDD: org.apache.spark.rdd.RDD[String] = ParallelCollectionRDD[116] at parallelize at &lt;console&gt;:27</w:t>
      </w:r>
    </w:p>
    <w:p w14:paraId="2EBC1B70" w14:textId="77777777" w:rsidR="00B95FCB" w:rsidRDefault="00B95FCB" w:rsidP="00B95FCB">
      <w:pPr>
        <w:pStyle w:val="a7"/>
      </w:pPr>
    </w:p>
    <w:p w14:paraId="01756B29" w14:textId="77777777" w:rsidR="00B95FCB" w:rsidRDefault="00B95FCB" w:rsidP="00B95FCB">
      <w:pPr>
        <w:pStyle w:val="a7"/>
      </w:pPr>
      <w:r>
        <w:t>scala&gt; regularRDD.partitions.size</w:t>
      </w:r>
    </w:p>
    <w:p w14:paraId="109CC4B6" w14:textId="46A68B25" w:rsidR="00B95FCB" w:rsidRDefault="005F7B0D" w:rsidP="00B95FCB">
      <w:pPr>
        <w:pStyle w:val="a7"/>
        <w:rPr>
          <w:rFonts w:hint="eastAsia"/>
        </w:rPr>
      </w:pPr>
      <w:r>
        <w:t>res100: Int = 28</w:t>
      </w:r>
    </w:p>
    <w:p w14:paraId="6933322A" w14:textId="77777777" w:rsidR="00B95FCB" w:rsidRPr="00DF5EE1" w:rsidRDefault="00B95FCB" w:rsidP="00B95FCB">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42</w:t>
      </w:r>
      <w:r>
        <w:fldChar w:fldCharType="end"/>
      </w:r>
    </w:p>
    <w:p w14:paraId="0F757345" w14:textId="090395BF" w:rsidR="00B95FCB" w:rsidRPr="00B95FCB" w:rsidRDefault="00B95FCB" w:rsidP="00B95FCB">
      <w:pPr>
        <w:ind w:firstLine="420"/>
        <w:rPr>
          <w:rFonts w:hint="eastAsia"/>
        </w:rPr>
      </w:pPr>
      <w:r w:rsidRPr="004919B2">
        <w:rPr>
          <w:rFonts w:hint="eastAsia"/>
        </w:rPr>
        <w:t>正如</w:t>
      </w:r>
      <w:r>
        <w:rPr>
          <w:rFonts w:hint="eastAsia"/>
        </w:rPr>
        <w:t>代码中</w:t>
      </w:r>
      <w:r w:rsidRPr="004919B2">
        <w:rPr>
          <w:rFonts w:hint="eastAsia"/>
        </w:rPr>
        <w:t>看到</w:t>
      </w:r>
      <w:r>
        <w:rPr>
          <w:rFonts w:hint="eastAsia"/>
        </w:rPr>
        <w:t>的</w:t>
      </w:r>
      <w:r w:rsidRPr="004919B2">
        <w:rPr>
          <w:rFonts w:hint="eastAsia"/>
        </w:rPr>
        <w:t>，</w:t>
      </w:r>
      <w:r w:rsidRPr="004919B2">
        <w:rPr>
          <w:rFonts w:hint="eastAsia"/>
        </w:rPr>
        <w:t>regularRDD</w:t>
      </w:r>
      <w:r w:rsidRPr="004919B2">
        <w:rPr>
          <w:rFonts w:hint="eastAsia"/>
        </w:rPr>
        <w:t>的默认分区数量等于</w:t>
      </w:r>
      <w:r w:rsidRPr="004919B2">
        <w:rPr>
          <w:rFonts w:hint="eastAsia"/>
        </w:rPr>
        <w:t>2</w:t>
      </w:r>
      <w:r w:rsidRPr="004919B2">
        <w:rPr>
          <w:rFonts w:hint="eastAsia"/>
        </w:rPr>
        <w:t>，这是由于当前环境是通过本地模式启动的</w:t>
      </w:r>
      <w:r w:rsidRPr="004919B2">
        <w:rPr>
          <w:rFonts w:hint="eastAsia"/>
        </w:rPr>
        <w:t>spark-shell</w:t>
      </w:r>
      <w:r>
        <w:rPr>
          <w:rFonts w:hint="eastAsia"/>
        </w:rPr>
        <w:t>，本地模式是在具有</w:t>
      </w:r>
      <w:r w:rsidR="00CD0FE3">
        <w:rPr>
          <w:rFonts w:hint="eastAsia"/>
        </w:rPr>
        <w:t>24</w:t>
      </w:r>
      <w:r>
        <w:rPr>
          <w:rFonts w:hint="eastAsia"/>
        </w:rPr>
        <w:t>核</w:t>
      </w:r>
      <w:r>
        <w:rPr>
          <w:rFonts w:hint="eastAsia"/>
        </w:rPr>
        <w:t>CPU</w:t>
      </w:r>
      <w:r>
        <w:rPr>
          <w:rFonts w:hint="eastAsia"/>
        </w:rPr>
        <w:t>的</w:t>
      </w:r>
      <w:r>
        <w:rPr>
          <w:rFonts w:hint="eastAsia"/>
        </w:rPr>
        <w:t>Docker</w:t>
      </w:r>
      <w:r>
        <w:rPr>
          <w:rFonts w:hint="eastAsia"/>
        </w:rPr>
        <w:t>虚拟实验环境中</w:t>
      </w:r>
      <w:r w:rsidRPr="004919B2">
        <w:rPr>
          <w:rFonts w:hint="eastAsia"/>
        </w:rPr>
        <w:t>。如果在创建</w:t>
      </w:r>
      <w:r w:rsidRPr="004919B2">
        <w:rPr>
          <w:rFonts w:hint="eastAsia"/>
        </w:rPr>
        <w:t>RDD</w:t>
      </w:r>
      <w:r>
        <w:rPr>
          <w:rFonts w:hint="eastAsia"/>
        </w:rPr>
        <w:t>时</w:t>
      </w:r>
      <w:r w:rsidRPr="004919B2">
        <w:rPr>
          <w:rFonts w:hint="eastAsia"/>
        </w:rPr>
        <w:t>指定了分区数</w:t>
      </w:r>
      <w:r w:rsidRPr="004919B2">
        <w:rPr>
          <w:rFonts w:hint="eastAsia"/>
        </w:rPr>
        <w:t>4</w:t>
      </w:r>
      <w:r w:rsidR="00CD0FE3">
        <w:rPr>
          <w:rFonts w:hint="eastAsia"/>
        </w:rPr>
        <w:t>8</w:t>
      </w:r>
      <w:r w:rsidRPr="004919B2">
        <w:rPr>
          <w:rFonts w:hint="eastAsia"/>
        </w:rPr>
        <w:t>，</w:t>
      </w:r>
      <w:r w:rsidRPr="004919B2">
        <w:rPr>
          <w:rFonts w:hint="eastAsia"/>
        </w:rPr>
        <w:t>regularRDD</w:t>
      </w:r>
      <w:r w:rsidRPr="004919B2">
        <w:rPr>
          <w:rFonts w:hint="eastAsia"/>
        </w:rPr>
        <w:t>的分区就变成了</w:t>
      </w:r>
      <w:r w:rsidRPr="004919B2">
        <w:rPr>
          <w:rFonts w:hint="eastAsia"/>
        </w:rPr>
        <w:t>4</w:t>
      </w:r>
      <w:r w:rsidR="00CD0FE3">
        <w:rPr>
          <w:rFonts w:hint="eastAsia"/>
        </w:rPr>
        <w:t>8</w:t>
      </w:r>
      <w:r w:rsidRPr="004919B2">
        <w:rPr>
          <w:rFonts w:hint="eastAsia"/>
        </w:rPr>
        <w:t>。在创建</w:t>
      </w:r>
      <w:r w:rsidRPr="004919B2">
        <w:rPr>
          <w:rFonts w:hint="eastAsia"/>
        </w:rPr>
        <w:t>RDD</w:t>
      </w:r>
      <w:r w:rsidRPr="004919B2">
        <w:rPr>
          <w:rFonts w:hint="eastAsia"/>
        </w:rPr>
        <w:t>时，第二个参数定义要为该</w:t>
      </w:r>
      <w:r w:rsidRPr="004919B2">
        <w:rPr>
          <w:rFonts w:hint="eastAsia"/>
        </w:rPr>
        <w:t>RDD</w:t>
      </w:r>
      <w:r w:rsidRPr="004919B2">
        <w:rPr>
          <w:rFonts w:hint="eastAsia"/>
        </w:rPr>
        <w:t>创建的分区数。</w:t>
      </w:r>
      <w:r>
        <w:rPr>
          <w:rFonts w:hint="eastAsia"/>
        </w:rPr>
        <w:t>一个分区从不跨越多台机器，即同一分区中的所有元组都保证在同一台机器上。群集中的每个工作节点都可以包含一个或多个</w:t>
      </w:r>
      <w:r>
        <w:rPr>
          <w:rFonts w:hint="eastAsia"/>
        </w:rPr>
        <w:t>RDD</w:t>
      </w:r>
      <w:r>
        <w:rPr>
          <w:rFonts w:hint="eastAsia"/>
        </w:rPr>
        <w:t>的分区。分区总数是可配置的，默认情况下它等于所有执行器节点上的核心总数。</w:t>
      </w:r>
    </w:p>
    <w:p w14:paraId="6102360D" w14:textId="55C5B6DE" w:rsidR="00B96C59" w:rsidRDefault="003C196F" w:rsidP="004919B2">
      <w:pPr>
        <w:ind w:firstLine="420"/>
        <w:rPr>
          <w:rFonts w:hint="eastAsia"/>
        </w:rPr>
      </w:pPr>
      <w:r w:rsidRPr="004919B2">
        <w:rPr>
          <w:rFonts w:hint="eastAsia"/>
        </w:rPr>
        <w:t>Spark</w:t>
      </w:r>
      <w:r w:rsidR="00EB0792">
        <w:rPr>
          <w:rFonts w:hint="eastAsia"/>
        </w:rPr>
        <w:t>提供了两个内置分区器，分别</w:t>
      </w:r>
      <w:r w:rsidRPr="004919B2">
        <w:rPr>
          <w:rFonts w:hint="eastAsia"/>
        </w:rPr>
        <w:t>是</w:t>
      </w:r>
      <w:r w:rsidR="00A50E23">
        <w:rPr>
          <w:rFonts w:hint="eastAsia"/>
        </w:rPr>
        <w:t>哈希</w:t>
      </w:r>
      <w:r w:rsidR="007C6A5B">
        <w:rPr>
          <w:rFonts w:hint="eastAsia"/>
        </w:rPr>
        <w:t>分区器</w:t>
      </w:r>
      <w:r w:rsidR="001A5D03" w:rsidRPr="004919B2">
        <w:rPr>
          <w:rFonts w:hint="eastAsia"/>
        </w:rPr>
        <w:t>和</w:t>
      </w:r>
      <w:r w:rsidR="007C6A5B">
        <w:rPr>
          <w:rFonts w:hint="eastAsia"/>
        </w:rPr>
        <w:t>范围分区器</w:t>
      </w:r>
      <w:r w:rsidR="001A5D03" w:rsidRPr="004919B2">
        <w:rPr>
          <w:rFonts w:hint="eastAsia"/>
        </w:rPr>
        <w:t>。</w:t>
      </w:r>
      <w:r w:rsidRPr="004919B2">
        <w:rPr>
          <w:rFonts w:hint="eastAsia"/>
        </w:rPr>
        <w:t>创建</w:t>
      </w:r>
      <w:r w:rsidR="00ED519E">
        <w:rPr>
          <w:rFonts w:hint="eastAsia"/>
        </w:rPr>
        <w:t>RDD</w:t>
      </w:r>
      <w:r w:rsidR="00D90F40">
        <w:rPr>
          <w:rFonts w:hint="eastAsia"/>
        </w:rPr>
        <w:t>时，</w:t>
      </w:r>
      <w:r w:rsidR="00ED519E">
        <w:rPr>
          <w:rFonts w:hint="eastAsia"/>
        </w:rPr>
        <w:t>可以</w:t>
      </w:r>
      <w:r w:rsidR="00CA1C15">
        <w:rPr>
          <w:rFonts w:hint="eastAsia"/>
        </w:rPr>
        <w:t>通过两种方式</w:t>
      </w:r>
      <w:r w:rsidR="00ED519E">
        <w:rPr>
          <w:rFonts w:hint="eastAsia"/>
        </w:rPr>
        <w:t>指定</w:t>
      </w:r>
      <w:r w:rsidRPr="004919B2">
        <w:rPr>
          <w:rFonts w:hint="eastAsia"/>
        </w:rPr>
        <w:t>特定</w:t>
      </w:r>
      <w:r w:rsidR="00ED519E">
        <w:rPr>
          <w:rFonts w:hint="eastAsia"/>
        </w:rPr>
        <w:t>的</w:t>
      </w:r>
      <w:r w:rsidRPr="004919B2">
        <w:rPr>
          <w:rFonts w:hint="eastAsia"/>
        </w:rPr>
        <w:t>分区</w:t>
      </w:r>
      <w:r w:rsidR="00CA1C15">
        <w:rPr>
          <w:rFonts w:hint="eastAsia"/>
        </w:rPr>
        <w:t>器</w:t>
      </w:r>
      <w:r w:rsidRPr="004919B2">
        <w:rPr>
          <w:rFonts w:hint="eastAsia"/>
        </w:rPr>
        <w:t>：</w:t>
      </w:r>
      <w:r w:rsidR="002B1187">
        <w:rPr>
          <w:rFonts w:hint="eastAsia"/>
        </w:rPr>
        <w:t>一种方式是</w:t>
      </w:r>
      <w:r w:rsidRPr="004919B2">
        <w:rPr>
          <w:rFonts w:hint="eastAsia"/>
        </w:rPr>
        <w:t>通过在</w:t>
      </w:r>
      <w:r w:rsidRPr="004919B2">
        <w:rPr>
          <w:rFonts w:hint="eastAsia"/>
        </w:rPr>
        <w:t>RDD</w:t>
      </w:r>
      <w:r w:rsidRPr="004919B2">
        <w:rPr>
          <w:rFonts w:hint="eastAsia"/>
        </w:rPr>
        <w:t>上调用</w:t>
      </w:r>
      <w:r w:rsidRPr="004919B2">
        <w:rPr>
          <w:rFonts w:hint="eastAsia"/>
        </w:rPr>
        <w:t>partitionBy</w:t>
      </w:r>
      <w:r w:rsidR="002B1187">
        <w:rPr>
          <w:rFonts w:hint="eastAsia"/>
        </w:rPr>
        <w:t>()</w:t>
      </w:r>
      <w:r w:rsidR="001A5D03" w:rsidRPr="004919B2">
        <w:rPr>
          <w:rFonts w:hint="eastAsia"/>
        </w:rPr>
        <w:t>方法来提供显式</w:t>
      </w:r>
      <w:r w:rsidR="00453F80">
        <w:rPr>
          <w:rFonts w:hint="eastAsia"/>
        </w:rPr>
        <w:t>指定的</w:t>
      </w:r>
      <w:r w:rsidR="001A5D03" w:rsidRPr="004919B2">
        <w:rPr>
          <w:rFonts w:hint="eastAsia"/>
        </w:rPr>
        <w:t>分区</w:t>
      </w:r>
      <w:r w:rsidR="002B1187">
        <w:rPr>
          <w:rFonts w:hint="eastAsia"/>
        </w:rPr>
        <w:t>器</w:t>
      </w:r>
      <w:r w:rsidR="001A5D03" w:rsidRPr="004919B2">
        <w:rPr>
          <w:rFonts w:hint="eastAsia"/>
        </w:rPr>
        <w:t>；</w:t>
      </w:r>
      <w:r w:rsidR="002B1187">
        <w:rPr>
          <w:rFonts w:hint="eastAsia"/>
        </w:rPr>
        <w:t>另一种方式是</w:t>
      </w:r>
      <w:r w:rsidR="00AE36E6">
        <w:rPr>
          <w:rFonts w:hint="eastAsia"/>
        </w:rPr>
        <w:t>通过</w:t>
      </w:r>
      <w:r w:rsidR="001F62D3">
        <w:rPr>
          <w:rFonts w:hint="eastAsia"/>
        </w:rPr>
        <w:t>转换</w:t>
      </w:r>
      <w:r w:rsidR="00AE36E6">
        <w:rPr>
          <w:rFonts w:hint="eastAsia"/>
        </w:rPr>
        <w:t>操作</w:t>
      </w:r>
      <w:r w:rsidR="001F62D3">
        <w:rPr>
          <w:rFonts w:hint="eastAsia"/>
        </w:rPr>
        <w:t>返回</w:t>
      </w:r>
      <w:r w:rsidR="000A6E72">
        <w:rPr>
          <w:rFonts w:hint="eastAsia"/>
        </w:rPr>
        <w:t>新创建的</w:t>
      </w:r>
      <w:r w:rsidR="001F62D3">
        <w:rPr>
          <w:rFonts w:hint="eastAsia"/>
        </w:rPr>
        <w:t>RDD</w:t>
      </w:r>
      <w:r w:rsidR="001F62D3">
        <w:rPr>
          <w:rFonts w:hint="eastAsia"/>
        </w:rPr>
        <w:t>，其使用</w:t>
      </w:r>
      <w:r w:rsidR="003C1C52">
        <w:rPr>
          <w:rFonts w:hint="eastAsia"/>
        </w:rPr>
        <w:t>转换操作</w:t>
      </w:r>
      <w:r w:rsidRPr="004919B2">
        <w:rPr>
          <w:rFonts w:hint="eastAsia"/>
        </w:rPr>
        <w:t>特定</w:t>
      </w:r>
      <w:r w:rsidR="002B69E4">
        <w:rPr>
          <w:rFonts w:hint="eastAsia"/>
        </w:rPr>
        <w:t>的</w:t>
      </w:r>
      <w:r w:rsidRPr="004919B2">
        <w:rPr>
          <w:rFonts w:hint="eastAsia"/>
        </w:rPr>
        <w:t>分区器</w:t>
      </w:r>
      <w:r w:rsidR="00423196">
        <w:rPr>
          <w:rFonts w:hint="eastAsia"/>
        </w:rPr>
        <w:t>。</w:t>
      </w:r>
      <w:r w:rsidR="00976A0B">
        <w:rPr>
          <w:rFonts w:hint="eastAsia"/>
        </w:rPr>
        <w:t>带有</w:t>
      </w:r>
      <w:r w:rsidR="00C037F1" w:rsidRPr="004919B2">
        <w:rPr>
          <w:rFonts w:hint="eastAsia"/>
        </w:rPr>
        <w:t>分区</w:t>
      </w:r>
      <w:r w:rsidRPr="004919B2">
        <w:rPr>
          <w:rFonts w:hint="eastAsia"/>
        </w:rPr>
        <w:t>器</w:t>
      </w:r>
      <w:r w:rsidR="00150E97">
        <w:rPr>
          <w:rFonts w:hint="eastAsia"/>
        </w:rPr>
        <w:t>的</w:t>
      </w:r>
      <w:r w:rsidR="00903873">
        <w:rPr>
          <w:rFonts w:hint="eastAsia"/>
        </w:rPr>
        <w:t>转换</w:t>
      </w:r>
      <w:r w:rsidRPr="004919B2">
        <w:rPr>
          <w:rFonts w:hint="eastAsia"/>
        </w:rPr>
        <w:t>操作</w:t>
      </w:r>
      <w:r w:rsidR="00A3541E">
        <w:rPr>
          <w:rFonts w:hint="eastAsia"/>
        </w:rPr>
        <w:t>有</w:t>
      </w:r>
      <w:r w:rsidRPr="004919B2">
        <w:rPr>
          <w:rFonts w:hint="eastAsia"/>
        </w:rPr>
        <w:t>：</w:t>
      </w:r>
      <w:r w:rsidR="001A5D03" w:rsidRPr="004919B2">
        <w:rPr>
          <w:rFonts w:hint="eastAsia"/>
        </w:rPr>
        <w:t>join</w:t>
      </w:r>
      <w:r w:rsidR="00276E14">
        <w:rPr>
          <w:rFonts w:hint="eastAsia"/>
        </w:rPr>
        <w:t>()</w:t>
      </w:r>
      <w:r w:rsidR="001A5D03" w:rsidRPr="004919B2">
        <w:rPr>
          <w:rFonts w:hint="eastAsia"/>
        </w:rPr>
        <w:t>、</w:t>
      </w:r>
      <w:r w:rsidRPr="004919B2">
        <w:t>leftOuterJoin</w:t>
      </w:r>
      <w:r w:rsidR="00276E14">
        <w:rPr>
          <w:rFonts w:hint="eastAsia"/>
        </w:rPr>
        <w:t>()</w:t>
      </w:r>
      <w:r w:rsidR="001A5D03" w:rsidRPr="004919B2">
        <w:rPr>
          <w:rFonts w:hint="eastAsia"/>
        </w:rPr>
        <w:t>、</w:t>
      </w:r>
      <w:r w:rsidRPr="004919B2">
        <w:t>rightOuterJoin</w:t>
      </w:r>
      <w:r w:rsidR="00276E14">
        <w:rPr>
          <w:rFonts w:hint="eastAsia"/>
        </w:rPr>
        <w:t>()</w:t>
      </w:r>
      <w:r w:rsidR="001A5D03" w:rsidRPr="004919B2">
        <w:rPr>
          <w:rFonts w:hint="eastAsia"/>
        </w:rPr>
        <w:t>、</w:t>
      </w:r>
      <w:r w:rsidRPr="004919B2">
        <w:t>groupByKey</w:t>
      </w:r>
      <w:r w:rsidR="00276E14">
        <w:rPr>
          <w:rFonts w:hint="eastAsia"/>
        </w:rPr>
        <w:t>()</w:t>
      </w:r>
      <w:r w:rsidR="001A5D03" w:rsidRPr="004919B2">
        <w:rPr>
          <w:rFonts w:hint="eastAsia"/>
        </w:rPr>
        <w:t>、</w:t>
      </w:r>
      <w:r w:rsidRPr="004919B2">
        <w:t>reduceByKey</w:t>
      </w:r>
      <w:r w:rsidR="00276E14">
        <w:rPr>
          <w:rFonts w:hint="eastAsia"/>
        </w:rPr>
        <w:t>()</w:t>
      </w:r>
      <w:r w:rsidR="001A5D03" w:rsidRPr="004919B2">
        <w:rPr>
          <w:rFonts w:hint="eastAsia"/>
        </w:rPr>
        <w:t>、</w:t>
      </w:r>
      <w:r w:rsidR="001A5D03" w:rsidRPr="004919B2">
        <w:rPr>
          <w:rFonts w:hint="eastAsia"/>
        </w:rPr>
        <w:t>cogroup</w:t>
      </w:r>
      <w:r w:rsidR="00276E14">
        <w:rPr>
          <w:rFonts w:hint="eastAsia"/>
        </w:rPr>
        <w:t>()</w:t>
      </w:r>
      <w:r w:rsidR="001A5D03" w:rsidRPr="004919B2">
        <w:rPr>
          <w:rFonts w:hint="eastAsia"/>
        </w:rPr>
        <w:t>、</w:t>
      </w:r>
      <w:r w:rsidRPr="004919B2">
        <w:t>foldByKey</w:t>
      </w:r>
      <w:r w:rsidR="00276E14">
        <w:rPr>
          <w:rFonts w:hint="eastAsia"/>
        </w:rPr>
        <w:t>()</w:t>
      </w:r>
      <w:r w:rsidR="001A5D03" w:rsidRPr="004919B2">
        <w:rPr>
          <w:rFonts w:hint="eastAsia"/>
        </w:rPr>
        <w:t>、</w:t>
      </w:r>
      <w:r w:rsidRPr="004919B2">
        <w:t>combineByKey</w:t>
      </w:r>
      <w:r w:rsidR="00276E14">
        <w:rPr>
          <w:rFonts w:hint="eastAsia"/>
        </w:rPr>
        <w:t>()</w:t>
      </w:r>
      <w:r w:rsidR="001A5D03" w:rsidRPr="004919B2">
        <w:rPr>
          <w:rFonts w:hint="eastAsia"/>
        </w:rPr>
        <w:t>、</w:t>
      </w:r>
      <w:r w:rsidR="00C037F1" w:rsidRPr="004919B2">
        <w:rPr>
          <w:rFonts w:hint="eastAsia"/>
        </w:rPr>
        <w:t>sort</w:t>
      </w:r>
      <w:r w:rsidR="00276E14">
        <w:rPr>
          <w:rFonts w:hint="eastAsia"/>
        </w:rPr>
        <w:t>()</w:t>
      </w:r>
      <w:r w:rsidR="00C037F1" w:rsidRPr="004919B2">
        <w:rPr>
          <w:rFonts w:hint="eastAsia"/>
        </w:rPr>
        <w:t>、</w:t>
      </w:r>
      <w:r w:rsidRPr="004919B2">
        <w:t>partitionBy</w:t>
      </w:r>
      <w:r w:rsidR="00276E14">
        <w:rPr>
          <w:rFonts w:hint="eastAsia"/>
        </w:rPr>
        <w:t>()</w:t>
      </w:r>
      <w:r w:rsidR="00C037F1" w:rsidRPr="004919B2">
        <w:rPr>
          <w:rFonts w:hint="eastAsia"/>
        </w:rPr>
        <w:t>、</w:t>
      </w:r>
      <w:r w:rsidRPr="004919B2">
        <w:t>groupWith</w:t>
      </w:r>
      <w:r w:rsidR="00276E14">
        <w:rPr>
          <w:rFonts w:hint="eastAsia"/>
        </w:rPr>
        <w:t>()</w:t>
      </w:r>
      <w:r w:rsidR="0027654F">
        <w:rPr>
          <w:rFonts w:hint="eastAsia"/>
        </w:rPr>
        <w:t>；另外</w:t>
      </w:r>
      <w:r w:rsidR="0027654F" w:rsidRPr="004919B2">
        <w:rPr>
          <w:rFonts w:hint="eastAsia"/>
        </w:rPr>
        <w:t>mapValues</w:t>
      </w:r>
      <w:r w:rsidR="00276E14">
        <w:rPr>
          <w:rFonts w:hint="eastAsia"/>
        </w:rPr>
        <w:t>()</w:t>
      </w:r>
      <w:r w:rsidR="0027654F" w:rsidRPr="004919B2">
        <w:rPr>
          <w:rFonts w:hint="eastAsia"/>
        </w:rPr>
        <w:t>、</w:t>
      </w:r>
      <w:r w:rsidR="0027654F" w:rsidRPr="004919B2">
        <w:rPr>
          <w:rFonts w:hint="eastAsia"/>
        </w:rPr>
        <w:t>flatMapValues</w:t>
      </w:r>
      <w:r w:rsidR="00276E14">
        <w:rPr>
          <w:rFonts w:hint="eastAsia"/>
        </w:rPr>
        <w:t>()</w:t>
      </w:r>
      <w:r w:rsidR="0027654F">
        <w:rPr>
          <w:rFonts w:hint="eastAsia"/>
        </w:rPr>
        <w:t>和</w:t>
      </w:r>
      <w:r w:rsidR="0027654F" w:rsidRPr="004919B2">
        <w:rPr>
          <w:rFonts w:hint="eastAsia"/>
        </w:rPr>
        <w:t>filter</w:t>
      </w:r>
      <w:r w:rsidR="00276E14">
        <w:rPr>
          <w:rFonts w:hint="eastAsia"/>
        </w:rPr>
        <w:t>()</w:t>
      </w:r>
      <w:r w:rsidR="0027654F">
        <w:rPr>
          <w:rFonts w:hint="eastAsia"/>
        </w:rPr>
        <w:t>的分区方式与父级</w:t>
      </w:r>
      <w:r w:rsidR="0027654F">
        <w:rPr>
          <w:rFonts w:hint="eastAsia"/>
        </w:rPr>
        <w:t>RDD</w:t>
      </w:r>
      <w:r w:rsidR="0027654F">
        <w:rPr>
          <w:rFonts w:hint="eastAsia"/>
        </w:rPr>
        <w:t>有关。</w:t>
      </w:r>
      <w:r w:rsidR="00276E14">
        <w:rPr>
          <w:rFonts w:hint="eastAsia"/>
        </w:rPr>
        <w:t>而</w:t>
      </w:r>
      <w:r w:rsidRPr="004919B2">
        <w:rPr>
          <w:rFonts w:hint="eastAsia"/>
        </w:rPr>
        <w:t>像</w:t>
      </w:r>
      <w:r w:rsidRPr="004919B2">
        <w:rPr>
          <w:rFonts w:hint="eastAsia"/>
        </w:rPr>
        <w:t>map</w:t>
      </w:r>
      <w:r w:rsidR="00276E14">
        <w:rPr>
          <w:rFonts w:hint="eastAsia"/>
        </w:rPr>
        <w:t>()</w:t>
      </w:r>
      <w:r w:rsidRPr="004919B2">
        <w:rPr>
          <w:rFonts w:hint="eastAsia"/>
        </w:rPr>
        <w:t>这样的操作会导致新</w:t>
      </w:r>
      <w:r w:rsidR="00A3541E">
        <w:rPr>
          <w:rFonts w:hint="eastAsia"/>
        </w:rPr>
        <w:t>创建的</w:t>
      </w:r>
      <w:r w:rsidRPr="004919B2">
        <w:rPr>
          <w:rFonts w:hint="eastAsia"/>
        </w:rPr>
        <w:t>RDD</w:t>
      </w:r>
      <w:r w:rsidR="00577783" w:rsidRPr="004919B2">
        <w:rPr>
          <w:rFonts w:hint="eastAsia"/>
        </w:rPr>
        <w:t>忘记父分区信息，因为</w:t>
      </w:r>
      <w:r w:rsidR="00C802D8">
        <w:rPr>
          <w:rFonts w:hint="eastAsia"/>
        </w:rPr>
        <w:t>像</w:t>
      </w:r>
      <w:r w:rsidR="00577783" w:rsidRPr="004919B2">
        <w:rPr>
          <w:rFonts w:hint="eastAsia"/>
        </w:rPr>
        <w:t>这样的操作理论上可以修改每个记录的键</w:t>
      </w:r>
      <w:r w:rsidR="00C802D8">
        <w:rPr>
          <w:rFonts w:hint="eastAsia"/>
        </w:rPr>
        <w:t>，所以在这种情况下如果操作在</w:t>
      </w:r>
      <w:r w:rsidRPr="004919B2">
        <w:rPr>
          <w:rFonts w:hint="eastAsia"/>
        </w:rPr>
        <w:t>结果</w:t>
      </w:r>
      <w:r w:rsidRPr="004919B2">
        <w:rPr>
          <w:rFonts w:hint="eastAsia"/>
        </w:rPr>
        <w:t>RDD</w:t>
      </w:r>
      <w:r w:rsidRPr="004919B2">
        <w:rPr>
          <w:rFonts w:hint="eastAsia"/>
        </w:rPr>
        <w:t>中保留了分区器，则不再有任何意义，因为现在的键都是不同的。所以</w:t>
      </w:r>
      <w:r w:rsidRPr="004919B2">
        <w:rPr>
          <w:rFonts w:hint="eastAsia"/>
        </w:rPr>
        <w:t>spark</w:t>
      </w:r>
      <w:r w:rsidRPr="004919B2">
        <w:rPr>
          <w:rFonts w:hint="eastAsia"/>
        </w:rPr>
        <w:t>提供像</w:t>
      </w:r>
      <w:r w:rsidRPr="004919B2">
        <w:rPr>
          <w:rFonts w:hint="eastAsia"/>
        </w:rPr>
        <w:t>mapValues</w:t>
      </w:r>
      <w:r w:rsidR="00C802D8">
        <w:rPr>
          <w:rFonts w:hint="eastAsia"/>
        </w:rPr>
        <w:t>()</w:t>
      </w:r>
      <w:r w:rsidRPr="004919B2">
        <w:rPr>
          <w:rFonts w:hint="eastAsia"/>
        </w:rPr>
        <w:t>和</w:t>
      </w:r>
      <w:r w:rsidRPr="004919B2">
        <w:rPr>
          <w:rFonts w:hint="eastAsia"/>
        </w:rPr>
        <w:t>flatMapValues</w:t>
      </w:r>
      <w:r w:rsidR="00C802D8">
        <w:rPr>
          <w:rFonts w:hint="eastAsia"/>
        </w:rPr>
        <w:t>()</w:t>
      </w:r>
      <w:r w:rsidRPr="004919B2">
        <w:rPr>
          <w:rFonts w:hint="eastAsia"/>
        </w:rPr>
        <w:t>这样的操作，如果不想改变键可以使用这些操作，从而保留分区器。</w:t>
      </w:r>
      <w:r w:rsidR="003A188E" w:rsidRPr="003A188E">
        <w:rPr>
          <w:rFonts w:hint="eastAsia"/>
        </w:rPr>
        <w:t>partitionB</w:t>
      </w:r>
      <w:r w:rsidR="003A188E">
        <w:rPr>
          <w:rFonts w:hint="eastAsia"/>
        </w:rPr>
        <w:t>y()</w:t>
      </w:r>
      <w:r w:rsidR="003A188E" w:rsidRPr="003A188E">
        <w:rPr>
          <w:rFonts w:hint="eastAsia"/>
        </w:rPr>
        <w:t>是一个转化操作，因此它的返回值总是一个新的</w:t>
      </w:r>
      <w:r w:rsidR="003A188E" w:rsidRPr="003A188E">
        <w:rPr>
          <w:rFonts w:hint="eastAsia"/>
        </w:rPr>
        <w:t>RDD</w:t>
      </w:r>
      <w:r w:rsidR="003A188E" w:rsidRPr="003A188E">
        <w:rPr>
          <w:rFonts w:hint="eastAsia"/>
        </w:rPr>
        <w:t>，但它不会改变原来的</w:t>
      </w:r>
      <w:r w:rsidR="003A188E" w:rsidRPr="003A188E">
        <w:rPr>
          <w:rFonts w:hint="eastAsia"/>
        </w:rPr>
        <w:t>RDD</w:t>
      </w:r>
      <w:r w:rsidR="003A188E" w:rsidRPr="003A188E">
        <w:rPr>
          <w:rFonts w:hint="eastAsia"/>
        </w:rPr>
        <w:t>。</w:t>
      </w:r>
      <w:r w:rsidR="00902D07">
        <w:rPr>
          <w:rFonts w:hint="eastAsia"/>
        </w:rPr>
        <w:t>RDD</w:t>
      </w:r>
      <w:r w:rsidR="00C540B8">
        <w:rPr>
          <w:rFonts w:hint="eastAsia"/>
        </w:rPr>
        <w:t>一旦创建就无法修改，</w:t>
      </w:r>
      <w:r w:rsidR="003A188E" w:rsidRPr="003A188E">
        <w:rPr>
          <w:rFonts w:hint="eastAsia"/>
        </w:rPr>
        <w:t>因此应该对</w:t>
      </w:r>
      <w:r w:rsidR="00902D07">
        <w:rPr>
          <w:rFonts w:hint="eastAsia"/>
        </w:rPr>
        <w:t>partitionBy()</w:t>
      </w:r>
      <w:r w:rsidR="00C540B8">
        <w:rPr>
          <w:rFonts w:hint="eastAsia"/>
        </w:rPr>
        <w:t>的结果进行持久化。</w:t>
      </w:r>
      <w:r w:rsidR="00D53A0C">
        <w:rPr>
          <w:rFonts w:hint="eastAsia"/>
        </w:rPr>
        <w:t>如果没有将</w:t>
      </w:r>
      <w:r w:rsidR="00D53A0C">
        <w:rPr>
          <w:rFonts w:hint="eastAsia"/>
        </w:rPr>
        <w:t xml:space="preserve">partitionBy() </w:t>
      </w:r>
      <w:r w:rsidR="00D53A0C">
        <w:rPr>
          <w:rFonts w:hint="eastAsia"/>
        </w:rPr>
        <w:t>转化操作的结果持久化，那么后面每次用到这个</w:t>
      </w:r>
      <w:r w:rsidR="00D53A0C">
        <w:rPr>
          <w:rFonts w:hint="eastAsia"/>
        </w:rPr>
        <w:t xml:space="preserve">RDD </w:t>
      </w:r>
      <w:r w:rsidR="00D53A0C">
        <w:rPr>
          <w:rFonts w:hint="eastAsia"/>
        </w:rPr>
        <w:t>时都会重复地对数据进行分区操作。不进行持久化会导致整个</w:t>
      </w:r>
      <w:r w:rsidR="00D53A0C">
        <w:rPr>
          <w:rFonts w:hint="eastAsia"/>
        </w:rPr>
        <w:t xml:space="preserve">RDD </w:t>
      </w:r>
      <w:r w:rsidR="00D53A0C">
        <w:rPr>
          <w:rFonts w:hint="eastAsia"/>
        </w:rPr>
        <w:t>谱系图重新求值。那样的话，</w:t>
      </w:r>
      <w:r w:rsidR="00D53A0C">
        <w:rPr>
          <w:rFonts w:hint="eastAsia"/>
        </w:rPr>
        <w:t xml:space="preserve">partitionBy() </w:t>
      </w:r>
      <w:r w:rsidR="00D53A0C">
        <w:rPr>
          <w:rFonts w:hint="eastAsia"/>
        </w:rPr>
        <w:t>带来的好处就会被抵消，导致重复对数据进行分区以及跨节点的混洗，和没有指定分区方式时发生的情况十分相似</w:t>
      </w:r>
      <w:r w:rsidR="00902D07">
        <w:rPr>
          <w:rFonts w:hint="eastAsia"/>
        </w:rPr>
        <w:t>。</w:t>
      </w:r>
    </w:p>
    <w:p w14:paraId="3F868DEF" w14:textId="6BD2C36D" w:rsidR="00B2177E" w:rsidRPr="004919B2" w:rsidRDefault="00B705E9" w:rsidP="004919B2">
      <w:pPr>
        <w:ind w:firstLine="420"/>
      </w:pPr>
      <w:r>
        <w:rPr>
          <w:rFonts w:hint="eastAsia"/>
        </w:rPr>
        <w:t>哈希分区</w:t>
      </w:r>
      <w:r w:rsidRPr="00B705E9">
        <w:rPr>
          <w:rFonts w:hint="eastAsia"/>
        </w:rPr>
        <w:t>是</w:t>
      </w:r>
      <w:r w:rsidRPr="00B705E9">
        <w:rPr>
          <w:rFonts w:hint="eastAsia"/>
        </w:rPr>
        <w:t>Spark</w:t>
      </w:r>
      <w:r w:rsidRPr="00B705E9">
        <w:rPr>
          <w:rFonts w:hint="eastAsia"/>
        </w:rPr>
        <w:t>中的默认分区程序，通过计算</w:t>
      </w:r>
      <w:r w:rsidRPr="00B705E9">
        <w:rPr>
          <w:rFonts w:hint="eastAsia"/>
        </w:rPr>
        <w:t>RDD</w:t>
      </w:r>
      <w:r w:rsidR="004E0431">
        <w:rPr>
          <w:rFonts w:hint="eastAsia"/>
        </w:rPr>
        <w:t>元组中每个键哈希值来工作，</w:t>
      </w:r>
      <w:r w:rsidRPr="00B705E9">
        <w:rPr>
          <w:rFonts w:hint="eastAsia"/>
        </w:rPr>
        <w:t>具有相同哈希码的所有元素最终都位于相同的分区中，如以下代码片段所示：</w:t>
      </w:r>
    </w:p>
    <w:p w14:paraId="40159385" w14:textId="6FF1409A" w:rsidR="00B2177E" w:rsidRPr="004919B2" w:rsidRDefault="00752617" w:rsidP="00752617">
      <w:pPr>
        <w:pStyle w:val="a7"/>
      </w:pPr>
      <w:r w:rsidRPr="00752617">
        <w:t>partitionIndex = hashcode(key) % numPartitions</w:t>
      </w:r>
    </w:p>
    <w:p w14:paraId="207C71F1" w14:textId="3FE6B297" w:rsidR="00617FAD" w:rsidRPr="004919B2" w:rsidRDefault="00AD1873" w:rsidP="004919B2">
      <w:pPr>
        <w:ind w:firstLine="420"/>
      </w:pPr>
      <w:r>
        <w:rPr>
          <w:rFonts w:hint="eastAsia"/>
        </w:rPr>
        <w:t>如果键相同</w:t>
      </w:r>
      <w:r w:rsidR="00B2177E" w:rsidRPr="004919B2">
        <w:rPr>
          <w:rFonts w:hint="eastAsia"/>
        </w:rPr>
        <w:t>则其</w:t>
      </w:r>
      <w:r w:rsidR="00B2177E" w:rsidRPr="004919B2">
        <w:rPr>
          <w:rFonts w:hint="eastAsia"/>
        </w:rPr>
        <w:t>hashCode</w:t>
      </w:r>
      <w:r>
        <w:rPr>
          <w:rFonts w:hint="eastAsia"/>
        </w:rPr>
        <w:t>的结果相同，其对应的值保存在相同的分区上。哈希</w:t>
      </w:r>
      <w:r w:rsidR="00B2177E" w:rsidRPr="004919B2">
        <w:rPr>
          <w:rFonts w:hint="eastAsia"/>
        </w:rPr>
        <w:t>分区</w:t>
      </w:r>
      <w:r w:rsidR="00CF5CD0" w:rsidRPr="004919B2">
        <w:rPr>
          <w:rFonts w:hint="eastAsia"/>
        </w:rPr>
        <w:t>是</w:t>
      </w:r>
      <w:r w:rsidR="00CF5CD0" w:rsidRPr="004919B2">
        <w:rPr>
          <w:rFonts w:hint="eastAsia"/>
        </w:rPr>
        <w:t>Spark</w:t>
      </w:r>
      <w:r>
        <w:rPr>
          <w:rFonts w:hint="eastAsia"/>
        </w:rPr>
        <w:t>的默认分区器。</w:t>
      </w:r>
      <w:r w:rsidR="00CF5CD0" w:rsidRPr="004919B2">
        <w:rPr>
          <w:rFonts w:hint="eastAsia"/>
        </w:rPr>
        <w:t>如果没有提到任何分区器，那么</w:t>
      </w:r>
      <w:r w:rsidR="00CF5CD0" w:rsidRPr="004919B2">
        <w:rPr>
          <w:rFonts w:hint="eastAsia"/>
        </w:rPr>
        <w:t>Spark</w:t>
      </w:r>
      <w:r w:rsidR="00CF5CD0" w:rsidRPr="004919B2">
        <w:rPr>
          <w:rFonts w:hint="eastAsia"/>
        </w:rPr>
        <w:t>将使用</w:t>
      </w:r>
      <w:r>
        <w:rPr>
          <w:rFonts w:hint="eastAsia"/>
        </w:rPr>
        <w:t>哈希分区器</w:t>
      </w:r>
      <w:r w:rsidR="00CF5CD0" w:rsidRPr="004919B2">
        <w:rPr>
          <w:rFonts w:hint="eastAsia"/>
        </w:rPr>
        <w:t>对数据进行分区。</w:t>
      </w:r>
      <w:r>
        <w:rPr>
          <w:rFonts w:hint="eastAsia"/>
        </w:rPr>
        <w:t>来看下面的例子</w:t>
      </w:r>
      <w:r w:rsidR="003C196F" w:rsidRPr="004919B2">
        <w:rPr>
          <w:rFonts w:hint="eastAsia"/>
        </w:rPr>
        <w:t>以便更好的理解</w:t>
      </w:r>
    </w:p>
    <w:p w14:paraId="2B4676C6" w14:textId="77777777" w:rsidR="00D41942" w:rsidRDefault="00D41942" w:rsidP="00E34141">
      <w:pPr>
        <w:pStyle w:val="a7"/>
      </w:pPr>
      <w:r>
        <w:t>scala&gt; val data = Seq((1,1),(2,4),(4,16),(2,8),(4,64))</w:t>
      </w:r>
    </w:p>
    <w:p w14:paraId="6461A548" w14:textId="494747BF" w:rsidR="00D41942" w:rsidRDefault="00D41942" w:rsidP="00E34141">
      <w:pPr>
        <w:pStyle w:val="a7"/>
      </w:pPr>
      <w:r>
        <w:t>data: Seq[(Int, Int)] = List((1,1), (2,4), (4,16), (2,8), (4,64))</w:t>
      </w:r>
    </w:p>
    <w:p w14:paraId="0FE75BBB" w14:textId="77777777" w:rsidR="00E34141" w:rsidRDefault="00E34141" w:rsidP="00E34141">
      <w:pPr>
        <w:pStyle w:val="a7"/>
      </w:pPr>
      <w:r>
        <w:t>scala&gt; import org.apache.spark.HashPartitioner</w:t>
      </w:r>
    </w:p>
    <w:p w14:paraId="4E983E9B" w14:textId="39B6BBE6" w:rsidR="00D41942" w:rsidRDefault="00E34141" w:rsidP="00E34141">
      <w:pPr>
        <w:pStyle w:val="a7"/>
      </w:pPr>
      <w:r>
        <w:t>import org.apache.spark.HashPartitioner</w:t>
      </w:r>
    </w:p>
    <w:p w14:paraId="51EB61AD" w14:textId="77777777" w:rsidR="00E34141" w:rsidRDefault="00E34141" w:rsidP="00E34141">
      <w:pPr>
        <w:pStyle w:val="a7"/>
      </w:pPr>
      <w:r>
        <w:t>scala&gt; val rdd = sc.parallelize(data).partitionBy(new HashPartitioner(4))</w:t>
      </w:r>
    </w:p>
    <w:p w14:paraId="4E0F1778" w14:textId="77777777" w:rsidR="00E34141" w:rsidRDefault="00E34141" w:rsidP="00E34141">
      <w:pPr>
        <w:pStyle w:val="a7"/>
      </w:pPr>
      <w:r>
        <w:t>rdd: org.apache.spark.rdd.RDD[(Int, Int)] = ShuffledRDD[1] at partitionBy at &lt;console&gt;:27</w:t>
      </w:r>
    </w:p>
    <w:p w14:paraId="34042678" w14:textId="77777777" w:rsidR="00E34141" w:rsidRDefault="00E34141" w:rsidP="00E34141">
      <w:pPr>
        <w:pStyle w:val="a7"/>
      </w:pPr>
    </w:p>
    <w:p w14:paraId="1E449533" w14:textId="77777777" w:rsidR="00E34141" w:rsidRDefault="00E34141" w:rsidP="00E34141">
      <w:pPr>
        <w:pStyle w:val="a7"/>
      </w:pPr>
      <w:r>
        <w:t>scala&gt; rdd.glom.collect</w:t>
      </w:r>
    </w:p>
    <w:p w14:paraId="32532B6A" w14:textId="7D978667" w:rsidR="00E34141" w:rsidRDefault="00E34141" w:rsidP="00E34141">
      <w:pPr>
        <w:pStyle w:val="a7"/>
      </w:pPr>
      <w:r>
        <w:t>res0: Array[Array[(Int, Int)]] = Array(Array((4,16), (4,64)), Array((1,1)), Array((2,4), (2,8)), Array())</w:t>
      </w:r>
    </w:p>
    <w:p w14:paraId="390C2929" w14:textId="5D2ADD00" w:rsidR="00DF5EE1" w:rsidRPr="00DF5EE1" w:rsidRDefault="00DF5EE1" w:rsidP="00DF5E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46</w:t>
      </w:r>
      <w:r w:rsidR="003E7B5C">
        <w:fldChar w:fldCharType="end"/>
      </w:r>
    </w:p>
    <w:p w14:paraId="53705CC4" w14:textId="0D96D127" w:rsidR="004B3D56" w:rsidRDefault="003F27D8" w:rsidP="003F27D8">
      <w:pPr>
        <w:pStyle w:val="a4"/>
        <w:ind w:firstLine="420"/>
      </w:pPr>
      <w:r w:rsidRPr="003F27D8">
        <w:t>def glom(): RDD[Array[T]]</w:t>
      </w:r>
    </w:p>
    <w:p w14:paraId="2A51B2BB" w14:textId="1CC17D9E" w:rsidR="003F27D8" w:rsidRPr="003F27D8" w:rsidRDefault="00F5412E" w:rsidP="003F27D8">
      <w:pPr>
        <w:ind w:firstLine="420"/>
        <w:rPr>
          <w:rFonts w:hint="eastAsia"/>
        </w:rPr>
      </w:pPr>
      <w:r w:rsidRPr="003F27D8">
        <w:t>glom()</w:t>
      </w:r>
      <w:r w:rsidR="003853DB">
        <w:rPr>
          <w:rFonts w:hint="eastAsia"/>
        </w:rPr>
        <w:t>方法</w:t>
      </w:r>
      <w:r w:rsidR="00610704">
        <w:rPr>
          <w:rFonts w:hint="eastAsia"/>
        </w:rPr>
        <w:t>将分区中的数据封装为数组</w:t>
      </w:r>
      <w:r w:rsidR="00506E59" w:rsidRPr="00506E59">
        <w:rPr>
          <w:rFonts w:hint="eastAsia"/>
        </w:rPr>
        <w:t>，并将</w:t>
      </w:r>
      <w:r w:rsidR="00610704">
        <w:rPr>
          <w:rFonts w:hint="eastAsia"/>
        </w:rPr>
        <w:t>这些分区数组</w:t>
      </w:r>
      <w:r w:rsidR="00506E59" w:rsidRPr="00506E59">
        <w:rPr>
          <w:rFonts w:hint="eastAsia"/>
        </w:rPr>
        <w:t>嵌入到</w:t>
      </w:r>
      <w:r w:rsidR="00610704">
        <w:rPr>
          <w:rFonts w:hint="eastAsia"/>
        </w:rPr>
        <w:t>一个数组中。每个返回的数组都包含一个分区的内容，</w:t>
      </w:r>
      <w:r w:rsidR="00610704">
        <w:t>(4,16)</w:t>
      </w:r>
      <w:r w:rsidR="00610704">
        <w:rPr>
          <w:rFonts w:hint="eastAsia"/>
        </w:rPr>
        <w:t>和</w:t>
      </w:r>
      <w:r w:rsidR="00610704" w:rsidRPr="00610704">
        <w:t>(4,64)</w:t>
      </w:r>
      <w:r w:rsidR="00D53538">
        <w:rPr>
          <w:rFonts w:hint="eastAsia"/>
        </w:rPr>
        <w:t>的</w:t>
      </w:r>
      <w:r w:rsidR="00610704">
        <w:rPr>
          <w:rFonts w:hint="eastAsia"/>
        </w:rPr>
        <w:t>键都是</w:t>
      </w:r>
      <w:r w:rsidR="00610704">
        <w:rPr>
          <w:rFonts w:hint="eastAsia"/>
        </w:rPr>
        <w:t>4</w:t>
      </w:r>
      <w:r w:rsidR="00610704">
        <w:rPr>
          <w:rFonts w:hint="eastAsia"/>
        </w:rPr>
        <w:t>，所以在同一个分区中；</w:t>
      </w:r>
      <w:r w:rsidR="00D53538">
        <w:t>(1,1)</w:t>
      </w:r>
      <w:r w:rsidR="00D53538">
        <w:rPr>
          <w:rFonts w:hint="eastAsia"/>
        </w:rPr>
        <w:t>和</w:t>
      </w:r>
      <w:r w:rsidR="00D53538">
        <w:lastRenderedPageBreak/>
        <w:t>(2,4)</w:t>
      </w:r>
      <w:r w:rsidR="00D53538">
        <w:rPr>
          <w:rFonts w:hint="eastAsia"/>
        </w:rPr>
        <w:t>的键分别为</w:t>
      </w:r>
      <w:r w:rsidR="00D53538">
        <w:rPr>
          <w:rFonts w:hint="eastAsia"/>
        </w:rPr>
        <w:t>1</w:t>
      </w:r>
      <w:r w:rsidR="00D53538">
        <w:rPr>
          <w:rFonts w:hint="eastAsia"/>
        </w:rPr>
        <w:t>和</w:t>
      </w:r>
      <w:r w:rsidR="00D53538">
        <w:rPr>
          <w:rFonts w:hint="eastAsia"/>
        </w:rPr>
        <w:t>2</w:t>
      </w:r>
      <w:r w:rsidR="00D53538">
        <w:rPr>
          <w:rFonts w:hint="eastAsia"/>
        </w:rPr>
        <w:t>，所以在不同的分区中。</w:t>
      </w:r>
    </w:p>
    <w:p w14:paraId="04CFB1C3" w14:textId="303C5A83" w:rsidR="00FC48BB" w:rsidRPr="004919B2" w:rsidRDefault="00F66179" w:rsidP="004919B2">
      <w:pPr>
        <w:ind w:firstLine="420"/>
      </w:pPr>
      <w:r w:rsidRPr="004919B2">
        <w:rPr>
          <w:rFonts w:hint="eastAsia"/>
        </w:rPr>
        <w:t>如果</w:t>
      </w:r>
      <w:r w:rsidR="00CD4235">
        <w:rPr>
          <w:rFonts w:hint="eastAsia"/>
        </w:rPr>
        <w:t>RDD</w:t>
      </w:r>
      <w:r w:rsidR="00CD4235">
        <w:rPr>
          <w:rFonts w:hint="eastAsia"/>
        </w:rPr>
        <w:t>的键</w:t>
      </w:r>
      <w:r w:rsidRPr="004919B2">
        <w:rPr>
          <w:rFonts w:hint="eastAsia"/>
        </w:rPr>
        <w:t>是</w:t>
      </w:r>
      <w:r w:rsidR="00287E32" w:rsidRPr="004919B2">
        <w:rPr>
          <w:rFonts w:hint="eastAsia"/>
        </w:rPr>
        <w:t>可排序的</w:t>
      </w:r>
      <w:r w:rsidRPr="004919B2">
        <w:rPr>
          <w:rFonts w:hint="eastAsia"/>
        </w:rPr>
        <w:t>，则范围分区</w:t>
      </w:r>
      <w:r w:rsidR="006C4969">
        <w:rPr>
          <w:rFonts w:hint="eastAsia"/>
        </w:rPr>
        <w:t>器</w:t>
      </w:r>
      <w:r w:rsidRPr="004919B2">
        <w:rPr>
          <w:rFonts w:hint="eastAsia"/>
        </w:rPr>
        <w:t>可以</w:t>
      </w:r>
      <w:r w:rsidR="006C4969">
        <w:rPr>
          <w:rFonts w:hint="eastAsia"/>
        </w:rPr>
        <w:t>基于键的范围进行划分</w:t>
      </w:r>
      <w:r w:rsidR="00287E32" w:rsidRPr="004919B2">
        <w:rPr>
          <w:rFonts w:hint="eastAsia"/>
        </w:rPr>
        <w:t>。</w:t>
      </w:r>
      <w:r w:rsidR="002506FD" w:rsidRPr="002506FD">
        <w:rPr>
          <w:rFonts w:hint="eastAsia"/>
        </w:rPr>
        <w:t>由于</w:t>
      </w:r>
      <w:r w:rsidR="00DC4117" w:rsidRPr="004919B2">
        <w:rPr>
          <w:rFonts w:hint="eastAsia"/>
        </w:rPr>
        <w:t>范围分区</w:t>
      </w:r>
      <w:r w:rsidR="00DC4117">
        <w:rPr>
          <w:rFonts w:hint="eastAsia"/>
        </w:rPr>
        <w:t>器</w:t>
      </w:r>
      <w:r w:rsidR="002506FD" w:rsidRPr="002506FD">
        <w:rPr>
          <w:rFonts w:hint="eastAsia"/>
        </w:rPr>
        <w:t>必须知道任何分区的开始键和结束键，因此在使用</w:t>
      </w:r>
      <w:r w:rsidR="00DC4117" w:rsidRPr="004919B2">
        <w:rPr>
          <w:rFonts w:hint="eastAsia"/>
        </w:rPr>
        <w:t>范围分区</w:t>
      </w:r>
      <w:r w:rsidR="00DC4117">
        <w:rPr>
          <w:rFonts w:hint="eastAsia"/>
        </w:rPr>
        <w:t>器</w:t>
      </w:r>
      <w:r w:rsidR="002506FD" w:rsidRPr="002506FD">
        <w:rPr>
          <w:rFonts w:hint="eastAsia"/>
        </w:rPr>
        <w:t>之前，需要先对</w:t>
      </w:r>
      <w:r w:rsidR="002506FD" w:rsidRPr="002506FD">
        <w:rPr>
          <w:rFonts w:hint="eastAsia"/>
        </w:rPr>
        <w:t>RDD</w:t>
      </w:r>
      <w:r w:rsidR="002506FD" w:rsidRPr="002506FD">
        <w:rPr>
          <w:rFonts w:hint="eastAsia"/>
        </w:rPr>
        <w:t>进行排序。</w:t>
      </w:r>
      <w:r w:rsidR="00F2268A" w:rsidRPr="004919B2">
        <w:rPr>
          <w:rFonts w:hint="eastAsia"/>
        </w:rPr>
        <w:t>范围分区</w:t>
      </w:r>
      <w:r w:rsidR="00F2268A">
        <w:rPr>
          <w:rFonts w:hint="eastAsia"/>
        </w:rPr>
        <w:t>器</w:t>
      </w:r>
      <w:r w:rsidR="00F2268A" w:rsidRPr="00F2268A">
        <w:rPr>
          <w:rFonts w:hint="eastAsia"/>
        </w:rPr>
        <w:t>首先需要基于</w:t>
      </w:r>
      <w:r w:rsidR="00F2268A" w:rsidRPr="00F2268A">
        <w:rPr>
          <w:rFonts w:hint="eastAsia"/>
        </w:rPr>
        <w:t>RDD</w:t>
      </w:r>
      <w:r w:rsidR="00F2268A" w:rsidRPr="00F2268A">
        <w:rPr>
          <w:rFonts w:hint="eastAsia"/>
        </w:rPr>
        <w:t>为分区分配合理的边界，然后创建一个从键</w:t>
      </w:r>
      <w:r w:rsidR="00F2268A">
        <w:rPr>
          <w:rFonts w:hint="eastAsia"/>
        </w:rPr>
        <w:t>到元素所属分区索引的函数，最后</w:t>
      </w:r>
      <w:r w:rsidR="00F2268A" w:rsidRPr="00F2268A">
        <w:rPr>
          <w:rFonts w:hint="eastAsia"/>
        </w:rPr>
        <w:t>需要根据</w:t>
      </w:r>
      <w:r w:rsidR="00F2268A" w:rsidRPr="004919B2">
        <w:rPr>
          <w:rFonts w:hint="eastAsia"/>
        </w:rPr>
        <w:t>范围分区</w:t>
      </w:r>
      <w:r w:rsidR="00F2268A">
        <w:rPr>
          <w:rFonts w:hint="eastAsia"/>
        </w:rPr>
        <w:t>器</w:t>
      </w:r>
      <w:r w:rsidR="00F2268A" w:rsidRPr="00F2268A">
        <w:rPr>
          <w:rFonts w:hint="eastAsia"/>
        </w:rPr>
        <w:t>重新划分</w:t>
      </w:r>
      <w:r w:rsidR="00F2268A" w:rsidRPr="00F2268A">
        <w:rPr>
          <w:rFonts w:hint="eastAsia"/>
        </w:rPr>
        <w:t>RDD</w:t>
      </w:r>
      <w:r w:rsidR="00F2268A" w:rsidRPr="00F2268A">
        <w:rPr>
          <w:rFonts w:hint="eastAsia"/>
        </w:rPr>
        <w:t>，以根据确定的范围正确分配</w:t>
      </w:r>
      <w:r w:rsidR="00F2268A" w:rsidRPr="00F2268A">
        <w:rPr>
          <w:rFonts w:hint="eastAsia"/>
        </w:rPr>
        <w:t>RDD</w:t>
      </w:r>
      <w:r w:rsidR="00F2268A">
        <w:rPr>
          <w:rFonts w:hint="eastAsia"/>
        </w:rPr>
        <w:t>元素，</w:t>
      </w:r>
      <w:r w:rsidR="00FC48BB" w:rsidRPr="004919B2">
        <w:rPr>
          <w:rFonts w:hint="eastAsia"/>
        </w:rPr>
        <w:t>来看下面的例子</w:t>
      </w:r>
    </w:p>
    <w:p w14:paraId="1A73A008" w14:textId="77777777" w:rsidR="00F80C71" w:rsidRDefault="00F80C71" w:rsidP="00F80C71">
      <w:pPr>
        <w:pStyle w:val="a7"/>
      </w:pPr>
      <w:r>
        <w:t>scala&gt; val data = Seq((1,1),(2,4),(4,16),(2,8),(4,64))</w:t>
      </w:r>
    </w:p>
    <w:p w14:paraId="60CF1118" w14:textId="77777777" w:rsidR="00F80C71" w:rsidRDefault="00F80C71" w:rsidP="00F80C71">
      <w:pPr>
        <w:pStyle w:val="a7"/>
      </w:pPr>
      <w:r>
        <w:t>data: Seq[(Int, Int)] = List((1,1), (2,4), (4,16), (2,8), (4,64))</w:t>
      </w:r>
    </w:p>
    <w:p w14:paraId="02CFBCC9" w14:textId="77777777" w:rsidR="00F80C71" w:rsidRDefault="00F80C71" w:rsidP="00F80C71">
      <w:pPr>
        <w:pStyle w:val="a7"/>
      </w:pPr>
    </w:p>
    <w:p w14:paraId="768A102E" w14:textId="77777777" w:rsidR="00F80C71" w:rsidRDefault="00F80C71" w:rsidP="00F4144B">
      <w:pPr>
        <w:pStyle w:val="a7"/>
      </w:pPr>
      <w:r>
        <w:t>scala&gt; val rdd = sc.parallelize(data)</w:t>
      </w:r>
    </w:p>
    <w:p w14:paraId="299BB884" w14:textId="77777777" w:rsidR="00F80C71" w:rsidRDefault="00F80C71" w:rsidP="00F4144B">
      <w:pPr>
        <w:pStyle w:val="a7"/>
        <w:rPr>
          <w:rFonts w:hint="eastAsia"/>
        </w:rPr>
      </w:pPr>
      <w:r>
        <w:t>rdd: org.apache.spark.rdd.RDD[(Int, Int)] = ParallelCollectionRDD[14] at parallelize at &lt;console&gt;:28</w:t>
      </w:r>
    </w:p>
    <w:p w14:paraId="5BCBF929" w14:textId="77777777" w:rsidR="00F4144B" w:rsidRPr="00F4144B" w:rsidRDefault="00F4144B" w:rsidP="00F4144B">
      <w:pPr>
        <w:pStyle w:val="a7"/>
        <w:rPr>
          <w:rFonts w:hint="eastAsia"/>
        </w:rPr>
      </w:pPr>
    </w:p>
    <w:p w14:paraId="02B00B8D" w14:textId="77777777" w:rsidR="00F4144B" w:rsidRDefault="00F4144B" w:rsidP="00F4144B">
      <w:pPr>
        <w:pStyle w:val="a7"/>
      </w:pPr>
      <w:r>
        <w:t>scala&gt; import org.apache.spark.RangePartitioner</w:t>
      </w:r>
    </w:p>
    <w:p w14:paraId="56025779" w14:textId="36B7C41D" w:rsidR="00F80C71" w:rsidRDefault="00F4144B" w:rsidP="00F4144B">
      <w:pPr>
        <w:pStyle w:val="a7"/>
        <w:rPr>
          <w:rFonts w:hint="eastAsia"/>
        </w:rPr>
      </w:pPr>
      <w:r>
        <w:t>import org.apache.spark.RangePartitioner</w:t>
      </w:r>
    </w:p>
    <w:p w14:paraId="42EB669A" w14:textId="77777777" w:rsidR="00F4144B" w:rsidRPr="00F4144B" w:rsidRDefault="00F4144B" w:rsidP="00F4144B">
      <w:pPr>
        <w:pStyle w:val="a7"/>
        <w:rPr>
          <w:rFonts w:hint="eastAsia"/>
        </w:rPr>
      </w:pPr>
    </w:p>
    <w:p w14:paraId="7C3747E2" w14:textId="77777777" w:rsidR="000F6D71" w:rsidRDefault="000F6D71" w:rsidP="00F4144B">
      <w:pPr>
        <w:pStyle w:val="a7"/>
      </w:pPr>
      <w:r>
        <w:t>scala&gt; val rangePartitioner = new RangePartitioner(2,rdd)</w:t>
      </w:r>
    </w:p>
    <w:p w14:paraId="6FCDA81B" w14:textId="77777777" w:rsidR="000F6D71" w:rsidRDefault="000F6D71" w:rsidP="00F4144B">
      <w:pPr>
        <w:pStyle w:val="a7"/>
      </w:pPr>
      <w:r>
        <w:t>rangePartitioner: org.apache.spark.RangePartitioner[Int,Int] = org.apache.spark.RangePartitioner@8ce</w:t>
      </w:r>
    </w:p>
    <w:p w14:paraId="3FB6F4B1" w14:textId="77777777" w:rsidR="000F6D71" w:rsidRDefault="000F6D71" w:rsidP="000F6D71">
      <w:pPr>
        <w:pStyle w:val="a7"/>
      </w:pPr>
    </w:p>
    <w:p w14:paraId="68D5FEE5" w14:textId="77777777" w:rsidR="000F6D71" w:rsidRDefault="000F6D71" w:rsidP="000F6D71">
      <w:pPr>
        <w:pStyle w:val="a7"/>
      </w:pPr>
      <w:r>
        <w:t>scala&gt; val partRDD = rdd.partitionBy(rangePartitioner)</w:t>
      </w:r>
    </w:p>
    <w:p w14:paraId="74A073CD" w14:textId="77777777" w:rsidR="000F6D71" w:rsidRDefault="000F6D71" w:rsidP="000F6D71">
      <w:pPr>
        <w:pStyle w:val="a7"/>
      </w:pPr>
      <w:r>
        <w:t>partRDD: org.apache.spark.rdd.RDD[(Int, Int)] = ShuffledRDD[13] at partitionBy at &lt;console&gt;:28</w:t>
      </w:r>
    </w:p>
    <w:p w14:paraId="4A876CCB" w14:textId="77777777" w:rsidR="000F6D71" w:rsidRDefault="000F6D71" w:rsidP="000F6D71">
      <w:pPr>
        <w:pStyle w:val="a7"/>
      </w:pPr>
    </w:p>
    <w:p w14:paraId="4865822F" w14:textId="77777777" w:rsidR="000F6D71" w:rsidRDefault="000F6D71" w:rsidP="000F6D71">
      <w:pPr>
        <w:pStyle w:val="a7"/>
      </w:pPr>
      <w:r>
        <w:t>scala&gt; partRDD.glom.collect</w:t>
      </w:r>
    </w:p>
    <w:p w14:paraId="4F9D8778" w14:textId="79402820" w:rsidR="00C35433" w:rsidRDefault="000F6D71" w:rsidP="000F6D71">
      <w:pPr>
        <w:pStyle w:val="a7"/>
      </w:pPr>
      <w:r>
        <w:t>res3: Array[Array[(Int, Int)]] = Array(Array((1,1), (2,4), (2,8)), Array((4,16), (4,64)))</w:t>
      </w:r>
    </w:p>
    <w:p w14:paraId="7ADA14A3" w14:textId="46615947" w:rsidR="00DF5EE1" w:rsidRPr="00DF5EE1" w:rsidRDefault="00DF5EE1" w:rsidP="00DF5E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47</w:t>
      </w:r>
      <w:r w:rsidR="003E7B5C">
        <w:fldChar w:fldCharType="end"/>
      </w:r>
    </w:p>
    <w:p w14:paraId="2E06F948" w14:textId="66FCE7B8" w:rsidR="00C712C4" w:rsidRDefault="00C712C4" w:rsidP="00B167DD">
      <w:pPr>
        <w:ind w:firstLine="420"/>
        <w:rPr>
          <w:rFonts w:hint="eastAsia"/>
        </w:rPr>
      </w:pPr>
      <w:r>
        <w:rPr>
          <w:rFonts w:hint="eastAsia"/>
        </w:rPr>
        <w:t>哈希分区器已经能够满足绝大部分的情况了，但是由于键</w:t>
      </w:r>
      <w:r w:rsidR="008F2D80">
        <w:rPr>
          <w:rFonts w:hint="eastAsia"/>
        </w:rPr>
        <w:t>的数量分布可能不均匀，所以也会造成分区中的数据分布不均</w:t>
      </w:r>
      <w:r w:rsidR="00EC0B77">
        <w:rPr>
          <w:rFonts w:hint="eastAsia"/>
        </w:rPr>
        <w:t>。</w:t>
      </w:r>
      <w:r>
        <w:rPr>
          <w:rFonts w:hint="eastAsia"/>
        </w:rPr>
        <w:t>如果</w:t>
      </w:r>
      <w:r w:rsidR="00EC0B77">
        <w:rPr>
          <w:rFonts w:hint="eastAsia"/>
        </w:rPr>
        <w:t>键可以进行排序的化可以采用范围分区器，能</w:t>
      </w:r>
      <w:r>
        <w:rPr>
          <w:rFonts w:hint="eastAsia"/>
        </w:rPr>
        <w:t>保证各个</w:t>
      </w:r>
      <w:r w:rsidR="00EC0B77">
        <w:rPr>
          <w:rFonts w:hint="eastAsia"/>
        </w:rPr>
        <w:t>分区之间</w:t>
      </w:r>
      <w:r>
        <w:rPr>
          <w:rFonts w:hint="eastAsia"/>
        </w:rPr>
        <w:t>的</w:t>
      </w:r>
      <w:r w:rsidR="00EC0B77">
        <w:rPr>
          <w:rFonts w:hint="eastAsia"/>
        </w:rPr>
        <w:t>键</w:t>
      </w:r>
      <w:r>
        <w:rPr>
          <w:rFonts w:hint="eastAsia"/>
        </w:rPr>
        <w:t>是有序的，并且各个</w:t>
      </w:r>
      <w:r w:rsidR="00EC0B77">
        <w:rPr>
          <w:rFonts w:hint="eastAsia"/>
        </w:rPr>
        <w:t>分区</w:t>
      </w:r>
      <w:r>
        <w:rPr>
          <w:rFonts w:hint="eastAsia"/>
        </w:rPr>
        <w:t>之间数据量差不多，但是不保证单个</w:t>
      </w:r>
      <w:r w:rsidR="008734F8">
        <w:rPr>
          <w:rFonts w:hint="eastAsia"/>
        </w:rPr>
        <w:t>分区</w:t>
      </w:r>
      <w:r>
        <w:rPr>
          <w:rFonts w:hint="eastAsia"/>
        </w:rPr>
        <w:t>内</w:t>
      </w:r>
      <w:r w:rsidR="008734F8">
        <w:rPr>
          <w:rFonts w:hint="eastAsia"/>
        </w:rPr>
        <w:t>键</w:t>
      </w:r>
      <w:r>
        <w:rPr>
          <w:rFonts w:hint="eastAsia"/>
        </w:rPr>
        <w:t>的有序性。</w:t>
      </w:r>
      <w:r w:rsidR="008734F8">
        <w:rPr>
          <w:rFonts w:hint="eastAsia"/>
        </w:rPr>
        <w:t>范围分区器</w:t>
      </w:r>
      <w:r w:rsidR="008734F8" w:rsidRPr="008734F8">
        <w:rPr>
          <w:rFonts w:hint="eastAsia"/>
        </w:rPr>
        <w:t>会将</w:t>
      </w:r>
      <w:r w:rsidR="008734F8">
        <w:rPr>
          <w:rFonts w:hint="eastAsia"/>
        </w:rPr>
        <w:t>键</w:t>
      </w:r>
      <w:r w:rsidR="008734F8" w:rsidRPr="008734F8">
        <w:rPr>
          <w:rFonts w:hint="eastAsia"/>
        </w:rPr>
        <w:t>切分成一段段</w:t>
      </w:r>
      <w:r w:rsidR="008734F8">
        <w:rPr>
          <w:rFonts w:hint="eastAsia"/>
        </w:rPr>
        <w:t>的</w:t>
      </w:r>
      <w:r w:rsidR="008734F8" w:rsidRPr="008734F8">
        <w:rPr>
          <w:rFonts w:hint="eastAsia"/>
        </w:rPr>
        <w:t>范围，每段范围对应一个</w:t>
      </w:r>
      <w:r w:rsidR="008734F8">
        <w:rPr>
          <w:rFonts w:hint="eastAsia"/>
        </w:rPr>
        <w:t>分区，</w:t>
      </w:r>
      <w:r w:rsidR="008734F8" w:rsidRPr="008734F8">
        <w:rPr>
          <w:rFonts w:hint="eastAsia"/>
        </w:rPr>
        <w:t>简单的说就是将一定范围内的</w:t>
      </w:r>
      <w:r w:rsidR="008734F8">
        <w:rPr>
          <w:rFonts w:hint="eastAsia"/>
        </w:rPr>
        <w:t>键</w:t>
      </w:r>
      <w:r w:rsidR="008734F8" w:rsidRPr="008734F8">
        <w:rPr>
          <w:rFonts w:hint="eastAsia"/>
        </w:rPr>
        <w:t>映射到某一个分区内，</w:t>
      </w:r>
      <w:r w:rsidR="00691CCA" w:rsidRPr="00691CCA">
        <w:rPr>
          <w:rFonts w:hint="eastAsia"/>
        </w:rPr>
        <w:t>划分各个</w:t>
      </w:r>
      <w:r w:rsidR="00691CCA">
        <w:rPr>
          <w:rFonts w:hint="eastAsia"/>
        </w:rPr>
        <w:t>分区键的</w:t>
      </w:r>
      <w:r w:rsidR="00691CCA" w:rsidRPr="00691CCA">
        <w:rPr>
          <w:rFonts w:hint="eastAsia"/>
        </w:rPr>
        <w:t>范围</w:t>
      </w:r>
      <w:r w:rsidR="00691CCA">
        <w:rPr>
          <w:rFonts w:hint="eastAsia"/>
        </w:rPr>
        <w:t>采用的方法为水塘抽样算法。</w:t>
      </w:r>
    </w:p>
    <w:p w14:paraId="31725AAE" w14:textId="74686CE3" w:rsidR="00D912C5" w:rsidRPr="004919B2" w:rsidRDefault="006E24F8" w:rsidP="006E24F8">
      <w:pPr>
        <w:ind w:firstLine="420"/>
      </w:pPr>
      <w:r>
        <w:rPr>
          <w:rFonts w:hint="eastAsia"/>
        </w:rPr>
        <w:t>虽然</w:t>
      </w:r>
      <w:r>
        <w:rPr>
          <w:rFonts w:hint="eastAsia"/>
        </w:rPr>
        <w:t xml:space="preserve">Spark </w:t>
      </w:r>
      <w:r>
        <w:rPr>
          <w:rFonts w:hint="eastAsia"/>
        </w:rPr>
        <w:t>提供的哈希分区器与范围分区已经能够满足大多数用例，但</w:t>
      </w:r>
      <w:r>
        <w:rPr>
          <w:rFonts w:hint="eastAsia"/>
        </w:rPr>
        <w:t xml:space="preserve">Spark </w:t>
      </w:r>
      <w:r>
        <w:rPr>
          <w:rFonts w:hint="eastAsia"/>
        </w:rPr>
        <w:t>还是允许通过提供一个自定义的分区对象来控制</w:t>
      </w:r>
      <w:r>
        <w:rPr>
          <w:rFonts w:hint="eastAsia"/>
        </w:rPr>
        <w:t xml:space="preserve">RDD </w:t>
      </w:r>
      <w:r>
        <w:rPr>
          <w:rFonts w:hint="eastAsia"/>
        </w:rPr>
        <w:t>的分区方式，这可以</w:t>
      </w:r>
      <w:r w:rsidR="00D668FF" w:rsidRPr="004919B2">
        <w:rPr>
          <w:rFonts w:hint="eastAsia"/>
        </w:rPr>
        <w:t>通过在</w:t>
      </w:r>
      <w:r w:rsidR="00D668FF" w:rsidRPr="004919B2">
        <w:rPr>
          <w:rFonts w:hint="eastAsia"/>
        </w:rPr>
        <w:t>Spark</w:t>
      </w:r>
      <w:r w:rsidR="00D668FF" w:rsidRPr="004919B2">
        <w:rPr>
          <w:rFonts w:hint="eastAsia"/>
        </w:rPr>
        <w:t>中扩展默认的分区类来定制需要的分区数量</w:t>
      </w:r>
      <w:r w:rsidR="00C74A7E">
        <w:rPr>
          <w:rFonts w:hint="eastAsia"/>
        </w:rPr>
        <w:t>，</w:t>
      </w:r>
      <w:r w:rsidR="00D668FF" w:rsidRPr="004919B2">
        <w:rPr>
          <w:rFonts w:hint="eastAsia"/>
        </w:rPr>
        <w:t>以及</w:t>
      </w:r>
      <w:r w:rsidR="00FB48A6">
        <w:rPr>
          <w:rFonts w:hint="eastAsia"/>
        </w:rPr>
        <w:t>定义如果</w:t>
      </w:r>
      <w:r w:rsidR="000D2E77">
        <w:rPr>
          <w:rFonts w:hint="eastAsia"/>
        </w:rPr>
        <w:t>存储在这些分区中的数据。要实现自定义的分区器，我们</w:t>
      </w:r>
      <w:r w:rsidR="00574639" w:rsidRPr="00574639">
        <w:rPr>
          <w:rFonts w:hint="eastAsia"/>
        </w:rPr>
        <w:t>需要继承</w:t>
      </w:r>
      <w:r w:rsidR="00574639" w:rsidRPr="00574639">
        <w:rPr>
          <w:rFonts w:hint="eastAsia"/>
        </w:rPr>
        <w:t xml:space="preserve">org.apache.spark.Partitioner </w:t>
      </w:r>
      <w:r w:rsidR="000D2E77">
        <w:rPr>
          <w:rFonts w:hint="eastAsia"/>
        </w:rPr>
        <w:t>类并实现下面三个方法</w:t>
      </w:r>
      <w:r w:rsidR="00C74A7E">
        <w:rPr>
          <w:rFonts w:hint="eastAsia"/>
        </w:rPr>
        <w:t>：</w:t>
      </w:r>
    </w:p>
    <w:p w14:paraId="0B0D8128" w14:textId="1E053674" w:rsidR="00D912C5" w:rsidRPr="00C34AE4" w:rsidRDefault="00C34AE4" w:rsidP="00C34AE4">
      <w:pPr>
        <w:ind w:firstLine="420"/>
      </w:pPr>
      <w:r>
        <w:rPr>
          <w:rFonts w:hint="eastAsia"/>
        </w:rPr>
        <w:t>（</w:t>
      </w:r>
      <w:r>
        <w:rPr>
          <w:rFonts w:hint="eastAsia"/>
        </w:rPr>
        <w:t>1</w:t>
      </w:r>
      <w:r>
        <w:rPr>
          <w:rFonts w:hint="eastAsia"/>
        </w:rPr>
        <w:t>）</w:t>
      </w:r>
      <w:r w:rsidR="00D912C5" w:rsidRPr="00C34AE4">
        <w:rPr>
          <w:rFonts w:hint="eastAsia"/>
        </w:rPr>
        <w:t>numPartitions</w:t>
      </w:r>
      <w:r w:rsidR="008C085C">
        <w:rPr>
          <w:rFonts w:hint="eastAsia"/>
        </w:rPr>
        <w:t xml:space="preserve">: </w:t>
      </w:r>
      <w:r w:rsidR="00D912C5" w:rsidRPr="00C34AE4">
        <w:rPr>
          <w:rFonts w:hint="eastAsia"/>
        </w:rPr>
        <w:t>Int</w:t>
      </w:r>
      <w:r w:rsidR="00416F9C">
        <w:rPr>
          <w:rFonts w:hint="eastAsia"/>
        </w:rPr>
        <w:t>，定义</w:t>
      </w:r>
      <w:r w:rsidR="00215DCE">
        <w:rPr>
          <w:rFonts w:hint="eastAsia"/>
        </w:rPr>
        <w:t>需要创建的分区数；</w:t>
      </w:r>
    </w:p>
    <w:p w14:paraId="20209AFF" w14:textId="1342C46A" w:rsidR="00D912C5" w:rsidRPr="00C34AE4" w:rsidRDefault="00C34AE4" w:rsidP="00C34AE4">
      <w:pPr>
        <w:ind w:firstLine="420"/>
      </w:pPr>
      <w:r>
        <w:rPr>
          <w:rFonts w:hint="eastAsia"/>
        </w:rPr>
        <w:t>（</w:t>
      </w:r>
      <w:r>
        <w:rPr>
          <w:rFonts w:hint="eastAsia"/>
        </w:rPr>
        <w:t>2</w:t>
      </w:r>
      <w:r>
        <w:rPr>
          <w:rFonts w:hint="eastAsia"/>
        </w:rPr>
        <w:t>）</w:t>
      </w:r>
      <w:r w:rsidR="008C085C">
        <w:rPr>
          <w:rFonts w:hint="eastAsia"/>
        </w:rPr>
        <w:t>get</w:t>
      </w:r>
      <w:r w:rsidR="00D912C5" w:rsidRPr="00C34AE4">
        <w:rPr>
          <w:rFonts w:hint="eastAsia"/>
        </w:rPr>
        <w:t>Partition</w:t>
      </w:r>
      <w:r w:rsidR="0061696F">
        <w:rPr>
          <w:rFonts w:hint="eastAsia"/>
        </w:rPr>
        <w:t>(</w:t>
      </w:r>
      <w:r w:rsidR="00D912C5" w:rsidRPr="00C34AE4">
        <w:rPr>
          <w:rFonts w:hint="eastAsia"/>
        </w:rPr>
        <w:t>key</w:t>
      </w:r>
      <w:r w:rsidR="0061696F">
        <w:rPr>
          <w:rFonts w:hint="eastAsia"/>
        </w:rPr>
        <w:t xml:space="preserve">: </w:t>
      </w:r>
      <w:r w:rsidR="00D912C5" w:rsidRPr="00C34AE4">
        <w:rPr>
          <w:rFonts w:hint="eastAsia"/>
        </w:rPr>
        <w:t>Any</w:t>
      </w:r>
      <w:r w:rsidR="0061696F">
        <w:rPr>
          <w:rFonts w:hint="eastAsia"/>
        </w:rPr>
        <w:t>)</w:t>
      </w:r>
      <w:r w:rsidR="008C085C">
        <w:rPr>
          <w:rFonts w:hint="eastAsia"/>
        </w:rPr>
        <w:t xml:space="preserve">: </w:t>
      </w:r>
      <w:r w:rsidR="00D912C5" w:rsidRPr="00C34AE4">
        <w:rPr>
          <w:rFonts w:hint="eastAsia"/>
        </w:rPr>
        <w:t>Int</w:t>
      </w:r>
      <w:r w:rsidR="00D912C5" w:rsidRPr="00C34AE4">
        <w:rPr>
          <w:rFonts w:hint="eastAsia"/>
        </w:rPr>
        <w:t>，</w:t>
      </w:r>
      <w:r w:rsidR="00CE34B5" w:rsidRPr="00C34AE4">
        <w:rPr>
          <w:rFonts w:hint="eastAsia"/>
        </w:rPr>
        <w:t>输入</w:t>
      </w:r>
      <w:r w:rsidR="00215DCE">
        <w:rPr>
          <w:rFonts w:hint="eastAsia"/>
        </w:rPr>
        <w:t>参数为</w:t>
      </w:r>
      <w:r w:rsidR="00D912C5" w:rsidRPr="00C34AE4">
        <w:rPr>
          <w:rFonts w:hint="eastAsia"/>
        </w:rPr>
        <w:t>特定的键</w:t>
      </w:r>
      <w:r w:rsidR="00CE34B5" w:rsidRPr="00C34AE4">
        <w:rPr>
          <w:rFonts w:hint="eastAsia"/>
        </w:rPr>
        <w:t>，</w:t>
      </w:r>
      <w:r w:rsidR="00D912C5" w:rsidRPr="00C34AE4">
        <w:rPr>
          <w:rFonts w:hint="eastAsia"/>
        </w:rPr>
        <w:t>返回</w:t>
      </w:r>
      <w:r w:rsidR="00CE34B5" w:rsidRPr="00C34AE4">
        <w:rPr>
          <w:rFonts w:hint="eastAsia"/>
        </w:rPr>
        <w:t>特定的分区</w:t>
      </w:r>
      <w:r w:rsidR="00215DCE">
        <w:rPr>
          <w:rFonts w:hint="eastAsia"/>
        </w:rPr>
        <w:t>编号，</w:t>
      </w:r>
      <w:r w:rsidR="00D912C5" w:rsidRPr="00C34AE4">
        <w:rPr>
          <w:rFonts w:hint="eastAsia"/>
        </w:rPr>
        <w:t>从</w:t>
      </w:r>
      <w:r w:rsidR="00D912C5" w:rsidRPr="00C34AE4">
        <w:rPr>
          <w:rFonts w:hint="eastAsia"/>
        </w:rPr>
        <w:t>0</w:t>
      </w:r>
      <w:r w:rsidR="00D912C5" w:rsidRPr="00C34AE4">
        <w:rPr>
          <w:rFonts w:hint="eastAsia"/>
        </w:rPr>
        <w:t>到</w:t>
      </w:r>
      <w:r w:rsidR="00D912C5" w:rsidRPr="00C34AE4">
        <w:rPr>
          <w:rFonts w:hint="eastAsia"/>
        </w:rPr>
        <w:t>numPartitions-1</w:t>
      </w:r>
      <w:r w:rsidR="00215DCE">
        <w:rPr>
          <w:rFonts w:hint="eastAsia"/>
        </w:rPr>
        <w:t>；</w:t>
      </w:r>
    </w:p>
    <w:p w14:paraId="1DE6FCB5" w14:textId="28487EB6" w:rsidR="00D912C5" w:rsidRPr="00C34AE4" w:rsidRDefault="00C34AE4" w:rsidP="00C34AE4">
      <w:pPr>
        <w:ind w:firstLine="420"/>
      </w:pPr>
      <w:r>
        <w:rPr>
          <w:rFonts w:hint="eastAsia"/>
        </w:rPr>
        <w:t>（</w:t>
      </w:r>
      <w:r>
        <w:rPr>
          <w:rFonts w:hint="eastAsia"/>
        </w:rPr>
        <w:t>3</w:t>
      </w:r>
      <w:r>
        <w:rPr>
          <w:rFonts w:hint="eastAsia"/>
        </w:rPr>
        <w:t>）</w:t>
      </w:r>
      <w:r w:rsidR="00C2252D" w:rsidRPr="00C34AE4">
        <w:t>e</w:t>
      </w:r>
      <w:r w:rsidR="00D912C5" w:rsidRPr="00C34AE4">
        <w:rPr>
          <w:rFonts w:hint="eastAsia"/>
        </w:rPr>
        <w:t>quals</w:t>
      </w:r>
      <w:r w:rsidR="00C2252D" w:rsidRPr="00C34AE4">
        <w:rPr>
          <w:rFonts w:hint="eastAsia"/>
        </w:rPr>
        <w:t>(</w:t>
      </w:r>
      <w:r w:rsidR="00C2252D" w:rsidRPr="00C34AE4">
        <w:t>)</w:t>
      </w:r>
      <w:r w:rsidR="00215DCE">
        <w:rPr>
          <w:rFonts w:hint="eastAsia"/>
        </w:rPr>
        <w:t>，</w:t>
      </w:r>
      <w:r w:rsidR="00215DCE" w:rsidRPr="00215DCE">
        <w:rPr>
          <w:rFonts w:hint="eastAsia"/>
        </w:rPr>
        <w:t>判断相等性的标准方法。这个方法的实现非常重要，</w:t>
      </w:r>
      <w:r w:rsidR="00215DCE" w:rsidRPr="00215DCE">
        <w:rPr>
          <w:rFonts w:hint="eastAsia"/>
        </w:rPr>
        <w:t xml:space="preserve">Spark </w:t>
      </w:r>
      <w:r w:rsidR="00215DCE" w:rsidRPr="00215DCE">
        <w:rPr>
          <w:rFonts w:hint="eastAsia"/>
        </w:rPr>
        <w:t>需要用这个方法来检查你的分区器对象是否和其他分区器实例相同，这样</w:t>
      </w:r>
      <w:r w:rsidR="00215DCE" w:rsidRPr="00215DCE">
        <w:rPr>
          <w:rFonts w:hint="eastAsia"/>
        </w:rPr>
        <w:t xml:space="preserve">Spark </w:t>
      </w:r>
      <w:r w:rsidR="00215DCE" w:rsidRPr="00215DCE">
        <w:rPr>
          <w:rFonts w:hint="eastAsia"/>
        </w:rPr>
        <w:t>才可以判断两个</w:t>
      </w:r>
      <w:r w:rsidR="00215DCE" w:rsidRPr="00215DCE">
        <w:rPr>
          <w:rFonts w:hint="eastAsia"/>
        </w:rPr>
        <w:t xml:space="preserve">RDD </w:t>
      </w:r>
      <w:r w:rsidR="00215DCE">
        <w:rPr>
          <w:rFonts w:hint="eastAsia"/>
        </w:rPr>
        <w:t>的分区方式是否相同</w:t>
      </w:r>
      <w:r w:rsidR="00D912C5" w:rsidRPr="00C34AE4">
        <w:rPr>
          <w:rFonts w:hint="eastAsia"/>
        </w:rPr>
        <w:t>。</w:t>
      </w:r>
    </w:p>
    <w:p w14:paraId="6ED56477" w14:textId="2095A940" w:rsidR="00887C89" w:rsidRDefault="00887C89" w:rsidP="004919B2">
      <w:pPr>
        <w:ind w:firstLine="420"/>
        <w:rPr>
          <w:rFonts w:hint="eastAsia"/>
        </w:rPr>
      </w:pPr>
      <w:r w:rsidRPr="004919B2">
        <w:rPr>
          <w:rFonts w:hint="eastAsia"/>
        </w:rPr>
        <w:t>现</w:t>
      </w:r>
      <w:r w:rsidR="0079424B">
        <w:rPr>
          <w:rFonts w:hint="eastAsia"/>
        </w:rPr>
        <w:t>在</w:t>
      </w:r>
      <w:r w:rsidRPr="004919B2">
        <w:rPr>
          <w:rFonts w:hint="eastAsia"/>
        </w:rPr>
        <w:t>实现一个自定义分区器</w:t>
      </w:r>
      <w:r w:rsidR="00275CB3">
        <w:rPr>
          <w:rFonts w:hint="eastAsia"/>
        </w:rPr>
        <w:t>：</w:t>
      </w:r>
    </w:p>
    <w:p w14:paraId="0D80634C" w14:textId="0EC9D44D" w:rsidR="0079424B" w:rsidRPr="004919B2" w:rsidRDefault="0079424B" w:rsidP="0079424B">
      <w:pPr>
        <w:ind w:firstLine="420"/>
        <w:rPr>
          <w:rFonts w:hint="eastAsia"/>
        </w:rPr>
      </w:pPr>
      <w:r>
        <w:rPr>
          <w:rFonts w:hint="eastAsia"/>
        </w:rPr>
        <w:t>步骤一：定义分区器</w:t>
      </w:r>
      <w:r>
        <w:t>MyPartitioner</w:t>
      </w:r>
    </w:p>
    <w:p w14:paraId="103D2503" w14:textId="116E1535" w:rsidR="00D47DE0" w:rsidRDefault="00D47DE0" w:rsidP="00D47DE0">
      <w:pPr>
        <w:pStyle w:val="a7"/>
      </w:pPr>
      <w:r>
        <w:t>class MyPartitioner extends org.apache.spark.Partitioner {</w:t>
      </w:r>
    </w:p>
    <w:p w14:paraId="6EAE9007" w14:textId="1432C423" w:rsidR="008217EA" w:rsidRDefault="00D47DE0" w:rsidP="00D47DE0">
      <w:pPr>
        <w:pStyle w:val="a7"/>
        <w:rPr>
          <w:rFonts w:hint="eastAsia"/>
        </w:rPr>
      </w:pPr>
      <w:r>
        <w:t xml:space="preserve">        </w:t>
      </w:r>
      <w:r w:rsidR="008217EA">
        <w:rPr>
          <w:rFonts w:hint="eastAsia"/>
        </w:rPr>
        <w:t>//</w:t>
      </w:r>
      <w:r w:rsidR="008217EA">
        <w:rPr>
          <w:rFonts w:hint="eastAsia"/>
        </w:rPr>
        <w:t>定义分区数为</w:t>
      </w:r>
      <w:r w:rsidR="008217EA">
        <w:rPr>
          <w:rFonts w:hint="eastAsia"/>
        </w:rPr>
        <w:t>2</w:t>
      </w:r>
      <w:r>
        <w:t xml:space="preserve">  </w:t>
      </w:r>
    </w:p>
    <w:p w14:paraId="14C18F07" w14:textId="39F83954" w:rsidR="00D47DE0" w:rsidRDefault="008217EA" w:rsidP="008217EA">
      <w:pPr>
        <w:pStyle w:val="a7"/>
        <w:ind w:firstLineChars="233" w:firstLine="419"/>
      </w:pPr>
      <w:r>
        <w:rPr>
          <w:rFonts w:hint="eastAsia"/>
        </w:rPr>
        <w:t xml:space="preserve">       </w:t>
      </w:r>
      <w:r w:rsidR="00D47DE0">
        <w:t>def numPartitions: Int = 2</w:t>
      </w:r>
    </w:p>
    <w:p w14:paraId="6098B617" w14:textId="6C8776C8" w:rsidR="00D47DE0" w:rsidRDefault="00D47DE0" w:rsidP="00D47DE0">
      <w:pPr>
        <w:pStyle w:val="a7"/>
      </w:pPr>
      <w:r>
        <w:lastRenderedPageBreak/>
        <w:t xml:space="preserve">     </w:t>
      </w:r>
    </w:p>
    <w:p w14:paraId="7A9B3F10" w14:textId="3AE3F81A" w:rsidR="008217EA" w:rsidRDefault="00D47DE0" w:rsidP="00D47DE0">
      <w:pPr>
        <w:pStyle w:val="a7"/>
        <w:rPr>
          <w:rFonts w:hint="eastAsia"/>
        </w:rPr>
      </w:pPr>
      <w:r>
        <w:t xml:space="preserve">        </w:t>
      </w:r>
      <w:r w:rsidR="008217EA">
        <w:rPr>
          <w:rFonts w:hint="eastAsia"/>
        </w:rPr>
        <w:t>//</w:t>
      </w:r>
      <w:r w:rsidR="008217EA">
        <w:rPr>
          <w:rFonts w:hint="eastAsia"/>
        </w:rPr>
        <w:t>如果键为</w:t>
      </w:r>
      <w:r w:rsidR="008217EA">
        <w:rPr>
          <w:rFonts w:hint="eastAsia"/>
        </w:rPr>
        <w:t>2</w:t>
      </w:r>
      <w:r w:rsidR="008217EA">
        <w:rPr>
          <w:rFonts w:hint="eastAsia"/>
        </w:rPr>
        <w:t>则分区编号为</w:t>
      </w:r>
      <w:r w:rsidR="008217EA">
        <w:rPr>
          <w:rFonts w:hint="eastAsia"/>
        </w:rPr>
        <w:t>0</w:t>
      </w:r>
      <w:r w:rsidR="008217EA">
        <w:rPr>
          <w:rFonts w:hint="eastAsia"/>
        </w:rPr>
        <w:t>，其他键的分区编号为</w:t>
      </w:r>
      <w:r w:rsidR="008217EA">
        <w:rPr>
          <w:rFonts w:hint="eastAsia"/>
        </w:rPr>
        <w:t>1</w:t>
      </w:r>
      <w:r>
        <w:t xml:space="preserve">  </w:t>
      </w:r>
    </w:p>
    <w:p w14:paraId="5D8E732F" w14:textId="1BB80A33" w:rsidR="00D47DE0" w:rsidRDefault="008217EA" w:rsidP="00D47DE0">
      <w:pPr>
        <w:pStyle w:val="a7"/>
      </w:pPr>
      <w:r>
        <w:rPr>
          <w:rFonts w:hint="eastAsia"/>
        </w:rPr>
        <w:t xml:space="preserve">        </w:t>
      </w:r>
      <w:r w:rsidR="00D47DE0">
        <w:t>def getPartition(key: Any): Int = {</w:t>
      </w:r>
    </w:p>
    <w:p w14:paraId="3CE5C251" w14:textId="1C784EA8" w:rsidR="00D47DE0" w:rsidRDefault="00D47DE0" w:rsidP="00D47DE0">
      <w:pPr>
        <w:pStyle w:val="a7"/>
        <w:rPr>
          <w:rFonts w:hint="eastAsia"/>
        </w:rPr>
      </w:pPr>
      <w:r>
        <w:t xml:space="preserve">            key match {</w:t>
      </w:r>
    </w:p>
    <w:p w14:paraId="555C7B03" w14:textId="4E6E3562" w:rsidR="00D47DE0" w:rsidRDefault="00D47DE0" w:rsidP="00D47DE0">
      <w:pPr>
        <w:pStyle w:val="a7"/>
      </w:pPr>
      <w:r>
        <w:t xml:space="preserve">              case null =&gt; 0</w:t>
      </w:r>
    </w:p>
    <w:p w14:paraId="57E7F6E8" w14:textId="7502CCD6" w:rsidR="00D47DE0" w:rsidRDefault="00D47DE0" w:rsidP="00D47DE0">
      <w:pPr>
        <w:pStyle w:val="a7"/>
      </w:pPr>
      <w:r>
        <w:t xml:space="preserve">              case 2 =&gt; 0</w:t>
      </w:r>
    </w:p>
    <w:p w14:paraId="78F813CB" w14:textId="07791E97" w:rsidR="00D47DE0" w:rsidRDefault="00D47DE0" w:rsidP="00D47DE0">
      <w:pPr>
        <w:pStyle w:val="a7"/>
      </w:pPr>
      <w:r>
        <w:t xml:space="preserve">              case _ =&gt; numPartitions - 1</w:t>
      </w:r>
    </w:p>
    <w:p w14:paraId="601C5A11" w14:textId="4C97293F" w:rsidR="00D47DE0" w:rsidRDefault="00D47DE0" w:rsidP="00D47DE0">
      <w:pPr>
        <w:pStyle w:val="a7"/>
      </w:pPr>
      <w:r>
        <w:t xml:space="preserve">            }</w:t>
      </w:r>
    </w:p>
    <w:p w14:paraId="3AB819D0" w14:textId="5E163E09" w:rsidR="00D47DE0" w:rsidRDefault="00D47DE0" w:rsidP="00D47DE0">
      <w:pPr>
        <w:pStyle w:val="a7"/>
      </w:pPr>
      <w:r>
        <w:t xml:space="preserve">          }</w:t>
      </w:r>
    </w:p>
    <w:p w14:paraId="43C32005" w14:textId="1656CB8B" w:rsidR="00D47DE0" w:rsidRDefault="00D47DE0" w:rsidP="00D47DE0">
      <w:pPr>
        <w:pStyle w:val="a7"/>
      </w:pPr>
      <w:r>
        <w:t xml:space="preserve">     </w:t>
      </w:r>
    </w:p>
    <w:p w14:paraId="2FB04964" w14:textId="1ACB5908" w:rsidR="00D47DE0" w:rsidRDefault="00D47DE0" w:rsidP="00D47DE0">
      <w:pPr>
        <w:pStyle w:val="a7"/>
      </w:pPr>
      <w:r>
        <w:t xml:space="preserve">          override def equals(other: Any): Boolean = {</w:t>
      </w:r>
    </w:p>
    <w:p w14:paraId="18FC588C" w14:textId="062350F7" w:rsidR="00D47DE0" w:rsidRDefault="00D47DE0" w:rsidP="00D47DE0">
      <w:pPr>
        <w:pStyle w:val="a7"/>
      </w:pPr>
      <w:r>
        <w:t xml:space="preserve">            other match {</w:t>
      </w:r>
    </w:p>
    <w:p w14:paraId="23DDB6D2" w14:textId="13E5CB08" w:rsidR="00D47DE0" w:rsidRDefault="00D47DE0" w:rsidP="00D47DE0">
      <w:pPr>
        <w:pStyle w:val="a7"/>
      </w:pPr>
      <w:r>
        <w:t xml:space="preserve">              case h: MyPartitioner =&gt; true</w:t>
      </w:r>
    </w:p>
    <w:p w14:paraId="0BBB6677" w14:textId="71AAA754" w:rsidR="00D47DE0" w:rsidRDefault="00D47DE0" w:rsidP="00D47DE0">
      <w:pPr>
        <w:pStyle w:val="a7"/>
      </w:pPr>
      <w:r>
        <w:t xml:space="preserve">              case _ =&gt; false</w:t>
      </w:r>
    </w:p>
    <w:p w14:paraId="2F56A458" w14:textId="3AE22EE9" w:rsidR="00D47DE0" w:rsidRDefault="00D47DE0" w:rsidP="00D47DE0">
      <w:pPr>
        <w:pStyle w:val="a7"/>
      </w:pPr>
      <w:r>
        <w:t xml:space="preserve">            }</w:t>
      </w:r>
    </w:p>
    <w:p w14:paraId="29EB97E4" w14:textId="122E81FB" w:rsidR="00D47DE0" w:rsidRDefault="00D47DE0" w:rsidP="00D47DE0">
      <w:pPr>
        <w:pStyle w:val="a7"/>
      </w:pPr>
      <w:r>
        <w:t xml:space="preserve">          }</w:t>
      </w:r>
    </w:p>
    <w:p w14:paraId="7C21489F" w14:textId="47B17E72" w:rsidR="00D47DE0" w:rsidRDefault="00D47DE0" w:rsidP="00AD02A9">
      <w:pPr>
        <w:pStyle w:val="a7"/>
        <w:rPr>
          <w:rFonts w:hint="eastAsia"/>
        </w:rPr>
      </w:pPr>
      <w:r>
        <w:t xml:space="preserve">        }</w:t>
      </w:r>
    </w:p>
    <w:p w14:paraId="4EC5A14D" w14:textId="544409DA" w:rsidR="0079424B" w:rsidRPr="0079424B" w:rsidRDefault="0079424B" w:rsidP="0079424B">
      <w:pPr>
        <w:ind w:firstLine="420"/>
        <w:rPr>
          <w:rFonts w:hint="eastAsia"/>
        </w:rPr>
      </w:pPr>
      <w:r>
        <w:rPr>
          <w:rFonts w:hint="eastAsia"/>
        </w:rPr>
        <w:t>步骤二：测试自定义分区器</w:t>
      </w:r>
      <w:r w:rsidR="00B465CA">
        <w:rPr>
          <w:rFonts w:hint="eastAsia"/>
        </w:rPr>
        <w:t>，</w:t>
      </w:r>
      <w:r w:rsidR="009D04FE">
        <w:rPr>
          <w:rFonts w:hint="eastAsia"/>
        </w:rPr>
        <w:t>自</w:t>
      </w:r>
      <w:r w:rsidR="00B465CA">
        <w:rPr>
          <w:rFonts w:hint="eastAsia"/>
        </w:rPr>
        <w:t>定义</w:t>
      </w:r>
      <w:r w:rsidR="009D04FE">
        <w:rPr>
          <w:rFonts w:hint="eastAsia"/>
        </w:rPr>
        <w:t>分区器</w:t>
      </w:r>
      <w:r w:rsidR="00E57A10">
        <w:rPr>
          <w:rFonts w:hint="eastAsia"/>
        </w:rPr>
        <w:t>可以从</w:t>
      </w:r>
      <w:r w:rsidR="009D04FE">
        <w:rPr>
          <w:rFonts w:hint="eastAsia"/>
        </w:rPr>
        <w:t>/data/code/MyP</w:t>
      </w:r>
      <w:r w:rsidR="00E57A10">
        <w:rPr>
          <w:rFonts w:hint="eastAsia"/>
        </w:rPr>
        <w:t>artitioner.txt</w:t>
      </w:r>
      <w:r w:rsidR="00E57A10">
        <w:rPr>
          <w:rFonts w:hint="eastAsia"/>
        </w:rPr>
        <w:t>中加载</w:t>
      </w:r>
    </w:p>
    <w:p w14:paraId="29FC334B" w14:textId="77777777" w:rsidR="00104212" w:rsidRDefault="00104212" w:rsidP="00104212">
      <w:pPr>
        <w:pStyle w:val="a7"/>
      </w:pPr>
      <w:r>
        <w:t>scala&gt; :load /data/code/MyPartitioner.txt</w:t>
      </w:r>
    </w:p>
    <w:p w14:paraId="4B488E46" w14:textId="77777777" w:rsidR="00104212" w:rsidRDefault="00104212" w:rsidP="00104212">
      <w:pPr>
        <w:pStyle w:val="a7"/>
      </w:pPr>
      <w:r>
        <w:t>Loading /data/code/MyPartitioner.txt...</w:t>
      </w:r>
    </w:p>
    <w:p w14:paraId="3986FEF4" w14:textId="77777777" w:rsidR="00104212" w:rsidRDefault="00104212" w:rsidP="00104212">
      <w:pPr>
        <w:pStyle w:val="a7"/>
      </w:pPr>
      <w:r>
        <w:t>defined class MyPartitioner</w:t>
      </w:r>
    </w:p>
    <w:p w14:paraId="0AEFA339" w14:textId="77777777" w:rsidR="00104212" w:rsidRDefault="00104212" w:rsidP="00104212">
      <w:pPr>
        <w:pStyle w:val="a7"/>
      </w:pPr>
    </w:p>
    <w:p w14:paraId="2655673F" w14:textId="77777777" w:rsidR="00104212" w:rsidRDefault="00104212" w:rsidP="00104212">
      <w:pPr>
        <w:pStyle w:val="a7"/>
      </w:pPr>
      <w:r>
        <w:t>scala&gt; val data = Seq((1, 1), (2, 4), (4, 16), (2, 8), (4, 64))</w:t>
      </w:r>
    </w:p>
    <w:p w14:paraId="3566B5CD" w14:textId="77777777" w:rsidR="00104212" w:rsidRDefault="00104212" w:rsidP="00104212">
      <w:pPr>
        <w:pStyle w:val="a7"/>
      </w:pPr>
      <w:r>
        <w:t>data: Seq[(Int, Int)] = List((1,1), (2,4), (4,16), (2,8), (4,64))</w:t>
      </w:r>
    </w:p>
    <w:p w14:paraId="4059521D" w14:textId="77777777" w:rsidR="00104212" w:rsidRDefault="00104212" w:rsidP="00104212">
      <w:pPr>
        <w:pStyle w:val="a7"/>
      </w:pPr>
    </w:p>
    <w:p w14:paraId="3DAFF7CE" w14:textId="77777777" w:rsidR="00104212" w:rsidRDefault="00104212" w:rsidP="00104212">
      <w:pPr>
        <w:pStyle w:val="a7"/>
      </w:pPr>
      <w:r>
        <w:t>scala&gt; val rdd = sc.parallelize(data)</w:t>
      </w:r>
    </w:p>
    <w:p w14:paraId="22C26870" w14:textId="77777777" w:rsidR="00104212" w:rsidRDefault="00104212" w:rsidP="00104212">
      <w:pPr>
        <w:pStyle w:val="a7"/>
      </w:pPr>
      <w:r>
        <w:t>rdd: org.apache.spark.rdd.RDD[(Int, Int)] = ParallelCollectionRDD[0] at parallelize at &lt;console&gt;:26</w:t>
      </w:r>
    </w:p>
    <w:p w14:paraId="172D58EC" w14:textId="77777777" w:rsidR="00104212" w:rsidRDefault="00104212" w:rsidP="00104212">
      <w:pPr>
        <w:pStyle w:val="a7"/>
      </w:pPr>
    </w:p>
    <w:p w14:paraId="41B90D1B" w14:textId="77777777" w:rsidR="00104212" w:rsidRDefault="00104212" w:rsidP="00104212">
      <w:pPr>
        <w:pStyle w:val="a7"/>
      </w:pPr>
      <w:r>
        <w:t>scala&gt; val c = rdd.partitionBy(new MyPartitioner)</w:t>
      </w:r>
    </w:p>
    <w:p w14:paraId="7338A790" w14:textId="77777777" w:rsidR="00104212" w:rsidRDefault="00104212" w:rsidP="00104212">
      <w:pPr>
        <w:pStyle w:val="a7"/>
      </w:pPr>
      <w:r>
        <w:t>c: org.apache.spark.rdd.RDD[(Int, Int)] = ShuffledRDD[1] at partitionBy at &lt;console&gt;:26</w:t>
      </w:r>
    </w:p>
    <w:p w14:paraId="5F812896" w14:textId="77777777" w:rsidR="00104212" w:rsidRDefault="00104212" w:rsidP="00104212">
      <w:pPr>
        <w:pStyle w:val="a7"/>
      </w:pPr>
    </w:p>
    <w:p w14:paraId="78FEE445" w14:textId="77777777" w:rsidR="00104212" w:rsidRDefault="00104212" w:rsidP="00104212">
      <w:pPr>
        <w:pStyle w:val="a7"/>
      </w:pPr>
      <w:r>
        <w:t>scala&gt; rdd.glom.collect</w:t>
      </w:r>
    </w:p>
    <w:p w14:paraId="65882CD7" w14:textId="77777777" w:rsidR="00104212" w:rsidRDefault="00104212" w:rsidP="00104212">
      <w:pPr>
        <w:pStyle w:val="a7"/>
      </w:pPr>
      <w:r>
        <w:t>res0: Array[Array[(Int, Int)]] = Array(Array(), Array(), Array(), Array(), Array((1,1)), Array(), Array(), Array(), Array(), Array((2,4)), Array(), Array(), Array(), Array(), Array((4,16)), Array(), Array(), Array(), Array(), Array((2,8)), Array(), Array(), Array(), Array((4,64)))</w:t>
      </w:r>
    </w:p>
    <w:p w14:paraId="342D2506" w14:textId="77777777" w:rsidR="00104212" w:rsidRDefault="00104212" w:rsidP="00104212">
      <w:pPr>
        <w:pStyle w:val="a7"/>
      </w:pPr>
    </w:p>
    <w:p w14:paraId="42F226C1" w14:textId="77777777" w:rsidR="00104212" w:rsidRDefault="00104212" w:rsidP="00104212">
      <w:pPr>
        <w:pStyle w:val="a7"/>
      </w:pPr>
      <w:r>
        <w:t>scala&gt; c.glom.collect</w:t>
      </w:r>
    </w:p>
    <w:p w14:paraId="45B3D507" w14:textId="5EC59034" w:rsidR="009617A5" w:rsidRDefault="00104212" w:rsidP="00104212">
      <w:pPr>
        <w:pStyle w:val="a7"/>
      </w:pPr>
      <w:r>
        <w:t>res1: Array[Array[(Int, Int)]] = Array(Array((2,4), (2,8)), Array((1,1), (4,16), (4,64)))</w:t>
      </w:r>
    </w:p>
    <w:p w14:paraId="62B6B1AC" w14:textId="758EAF0E" w:rsidR="00DF5EE1" w:rsidRPr="00DF5EE1" w:rsidRDefault="00DF5EE1" w:rsidP="00DF5E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48</w:t>
      </w:r>
      <w:r w:rsidR="003E7B5C">
        <w:fldChar w:fldCharType="end"/>
      </w:r>
    </w:p>
    <w:p w14:paraId="65A6231C" w14:textId="46938FDB" w:rsidR="00280FA3" w:rsidRPr="004919B2" w:rsidRDefault="00D912C5" w:rsidP="00280FA3">
      <w:pPr>
        <w:ind w:firstLine="420"/>
      </w:pPr>
      <w:r w:rsidRPr="00D912C5">
        <w:rPr>
          <w:rFonts w:hint="eastAsia"/>
        </w:rPr>
        <w:t>在这个自定义分区器</w:t>
      </w:r>
      <w:r w:rsidR="00275CB3" w:rsidRPr="00275CB3">
        <w:t>MyPartitioner</w:t>
      </w:r>
      <w:r w:rsidRPr="00D912C5">
        <w:rPr>
          <w:rFonts w:hint="eastAsia"/>
        </w:rPr>
        <w:t>中，</w:t>
      </w:r>
      <w:r w:rsidR="009F787C">
        <w:rPr>
          <w:rFonts w:hint="eastAsia"/>
        </w:rPr>
        <w:t>简单的将</w:t>
      </w:r>
      <w:r w:rsidR="00B10E22">
        <w:rPr>
          <w:rFonts w:hint="eastAsia"/>
        </w:rPr>
        <w:t>键为</w:t>
      </w:r>
      <w:r w:rsidR="00B10E22">
        <w:rPr>
          <w:rFonts w:hint="eastAsia"/>
        </w:rPr>
        <w:t>2</w:t>
      </w:r>
      <w:r w:rsidR="008217EA">
        <w:rPr>
          <w:rFonts w:hint="eastAsia"/>
        </w:rPr>
        <w:t>的</w:t>
      </w:r>
      <w:r w:rsidR="00B10E22">
        <w:rPr>
          <w:rFonts w:hint="eastAsia"/>
        </w:rPr>
        <w:t>数据放到分区</w:t>
      </w:r>
      <w:r w:rsidR="008217EA">
        <w:rPr>
          <w:rFonts w:hint="eastAsia"/>
        </w:rPr>
        <w:t>编号</w:t>
      </w:r>
      <w:r w:rsidR="00B10E22">
        <w:rPr>
          <w:rFonts w:hint="eastAsia"/>
        </w:rPr>
        <w:t>为</w:t>
      </w:r>
      <w:r w:rsidR="00B10E22">
        <w:rPr>
          <w:rFonts w:hint="eastAsia"/>
        </w:rPr>
        <w:t>0</w:t>
      </w:r>
      <w:r w:rsidR="00B10E22">
        <w:rPr>
          <w:rFonts w:hint="eastAsia"/>
        </w:rPr>
        <w:t>的分区中，其他放到分区</w:t>
      </w:r>
      <w:r w:rsidR="00B10E22">
        <w:rPr>
          <w:rFonts w:hint="eastAsia"/>
        </w:rPr>
        <w:t>ID</w:t>
      </w:r>
      <w:r w:rsidR="00B10E22">
        <w:rPr>
          <w:rFonts w:hint="eastAsia"/>
        </w:rPr>
        <w:t>为</w:t>
      </w:r>
      <w:r w:rsidR="00B10E22">
        <w:rPr>
          <w:rFonts w:hint="eastAsia"/>
        </w:rPr>
        <w:t>1</w:t>
      </w:r>
      <w:r w:rsidR="00B10E22">
        <w:rPr>
          <w:rFonts w:hint="eastAsia"/>
        </w:rPr>
        <w:t>中。</w:t>
      </w:r>
      <w:r w:rsidRPr="00D912C5">
        <w:rPr>
          <w:rFonts w:hint="eastAsia"/>
        </w:rPr>
        <w:t>这个自定义分区器可以</w:t>
      </w:r>
      <w:r w:rsidR="00B5419E">
        <w:rPr>
          <w:rFonts w:hint="eastAsia"/>
        </w:rPr>
        <w:t>与</w:t>
      </w:r>
      <w:r w:rsidR="008217EA">
        <w:rPr>
          <w:rFonts w:hint="eastAsia"/>
        </w:rPr>
        <w:t>哈希分区器</w:t>
      </w:r>
      <w:r w:rsidRPr="00D912C5">
        <w:rPr>
          <w:rFonts w:hint="eastAsia"/>
        </w:rPr>
        <w:t>和</w:t>
      </w:r>
      <w:r w:rsidR="008217EA">
        <w:rPr>
          <w:rFonts w:hint="eastAsia"/>
        </w:rPr>
        <w:t>范围分区器</w:t>
      </w:r>
      <w:r w:rsidRPr="00D912C5">
        <w:rPr>
          <w:rFonts w:hint="eastAsia"/>
        </w:rPr>
        <w:t>相同</w:t>
      </w:r>
      <w:r w:rsidR="00B5419E">
        <w:rPr>
          <w:rFonts w:hint="eastAsia"/>
        </w:rPr>
        <w:t>的</w:t>
      </w:r>
      <w:r w:rsidR="008217EA">
        <w:rPr>
          <w:rFonts w:hint="eastAsia"/>
        </w:rPr>
        <w:t>方式使用，</w:t>
      </w:r>
      <w:r w:rsidRPr="00D912C5">
        <w:rPr>
          <w:rFonts w:hint="eastAsia"/>
        </w:rPr>
        <w:t>只需要创建一个对象，并将其传递给</w:t>
      </w:r>
      <w:r w:rsidRPr="00D912C5">
        <w:rPr>
          <w:rFonts w:hint="eastAsia"/>
        </w:rPr>
        <w:t>partitionBy</w:t>
      </w:r>
      <w:r w:rsidR="008217EA">
        <w:rPr>
          <w:rFonts w:hint="eastAsia"/>
        </w:rPr>
        <w:t>()</w:t>
      </w:r>
      <w:r w:rsidRPr="00D912C5">
        <w:rPr>
          <w:rFonts w:hint="eastAsia"/>
        </w:rPr>
        <w:t>方法。</w:t>
      </w:r>
      <w:r w:rsidR="001B1575">
        <w:rPr>
          <w:rFonts w:hint="eastAsia"/>
        </w:rPr>
        <w:t>下面是作用在分区上的其他</w:t>
      </w:r>
      <w:r w:rsidR="00280FA3" w:rsidRPr="004919B2">
        <w:rPr>
          <w:rFonts w:hint="eastAsia"/>
        </w:rPr>
        <w:t>方法：</w:t>
      </w:r>
    </w:p>
    <w:p w14:paraId="319DE52E" w14:textId="03258481" w:rsidR="00280FA3" w:rsidRDefault="0016144F" w:rsidP="00672DCC">
      <w:pPr>
        <w:pStyle w:val="a4"/>
        <w:ind w:firstLine="420"/>
      </w:pPr>
      <w:r>
        <w:t>def</w:t>
      </w:r>
      <w:r>
        <w:rPr>
          <w:rFonts w:hint="eastAsia"/>
        </w:rPr>
        <w:t xml:space="preserve"> </w:t>
      </w:r>
      <w:r>
        <w:t xml:space="preserve">mapPartitions[U](f: (Iterator[T]) </w:t>
      </w:r>
      <w:r w:rsidRPr="0016144F">
        <w:rPr>
          <w:rFonts w:ascii="MS Mincho" w:eastAsia="MS Mincho" w:hAnsi="MS Mincho" w:cs="MS Mincho"/>
        </w:rPr>
        <w:t>⇒</w:t>
      </w:r>
      <w:r>
        <w:t xml:space="preserve"> Iterator[U], preservesPartitioning: Boolean = false)(implicit arg0: ClassTag[U]): RDD[U]</w:t>
      </w:r>
    </w:p>
    <w:p w14:paraId="116DE0CB" w14:textId="1A8AAC4C" w:rsidR="00280FA3" w:rsidRPr="004919B2" w:rsidRDefault="00383E7E" w:rsidP="008A5F7D">
      <w:pPr>
        <w:ind w:firstLine="420"/>
      </w:pPr>
      <w:r>
        <w:rPr>
          <w:rFonts w:hint="eastAsia"/>
        </w:rPr>
        <w:t>这是一个专门的</w:t>
      </w:r>
      <w:r>
        <w:rPr>
          <w:rFonts w:hint="eastAsia"/>
        </w:rPr>
        <w:t>map()</w:t>
      </w:r>
      <w:r>
        <w:rPr>
          <w:rFonts w:hint="eastAsia"/>
        </w:rPr>
        <w:t>操作</w:t>
      </w:r>
      <w:r w:rsidR="008A5F7D">
        <w:rPr>
          <w:rFonts w:hint="eastAsia"/>
        </w:rPr>
        <w:t>，每个分区</w:t>
      </w:r>
      <w:r w:rsidR="00F57543">
        <w:rPr>
          <w:rFonts w:hint="eastAsia"/>
        </w:rPr>
        <w:t>函数</w:t>
      </w:r>
      <w:r w:rsidR="00F57543">
        <w:rPr>
          <w:rFonts w:hint="eastAsia"/>
        </w:rPr>
        <w:t>f</w:t>
      </w:r>
      <w:r w:rsidR="00F57543">
        <w:rPr>
          <w:rFonts w:hint="eastAsia"/>
        </w:rPr>
        <w:t>仅被调用一次，</w:t>
      </w:r>
      <w:r w:rsidR="008F50C9">
        <w:rPr>
          <w:rFonts w:hint="eastAsia"/>
        </w:rPr>
        <w:t>可以通过输入参数</w:t>
      </w:r>
      <w:r w:rsidR="008A5F7D">
        <w:rPr>
          <w:rFonts w:hint="eastAsia"/>
        </w:rPr>
        <w:t xml:space="preserve">Iterarator </w:t>
      </w:r>
      <w:r w:rsidR="008A5F7D">
        <w:rPr>
          <w:rFonts w:hint="eastAsia"/>
        </w:rPr>
        <w:lastRenderedPageBreak/>
        <w:t>[T]</w:t>
      </w:r>
      <w:r w:rsidR="008A5F7D">
        <w:rPr>
          <w:rFonts w:hint="eastAsia"/>
        </w:rPr>
        <w:t>将各个分区的全部内容作为值的顺序流使用。自定义函数必须返回另一个</w:t>
      </w:r>
      <w:r w:rsidR="008A5F7D">
        <w:rPr>
          <w:rFonts w:hint="eastAsia"/>
        </w:rPr>
        <w:t>Iterator [U]</w:t>
      </w:r>
      <w:r>
        <w:rPr>
          <w:rFonts w:hint="eastAsia"/>
        </w:rPr>
        <w:t>。</w:t>
      </w:r>
      <w:r w:rsidR="008A5F7D">
        <w:rPr>
          <w:rFonts w:hint="eastAsia"/>
        </w:rPr>
        <w:t>合并的结果迭代器将自动转换为新的</w:t>
      </w:r>
      <w:r w:rsidR="008A5F7D">
        <w:rPr>
          <w:rFonts w:hint="eastAsia"/>
        </w:rPr>
        <w:t>RDD</w:t>
      </w:r>
      <w:r w:rsidR="008A5F7D">
        <w:rPr>
          <w:rFonts w:hint="eastAsia"/>
        </w:rPr>
        <w:t>。</w:t>
      </w:r>
      <w:r w:rsidR="008A5F7D">
        <w:rPr>
          <w:rFonts w:hint="eastAsia"/>
        </w:rPr>
        <w:t>reservesPartitioning</w:t>
      </w:r>
      <w:r w:rsidR="0046019D">
        <w:rPr>
          <w:rFonts w:hint="eastAsia"/>
        </w:rPr>
        <w:t>指示输入函数是否保留分区器</w:t>
      </w:r>
      <w:r w:rsidR="008A5F7D">
        <w:rPr>
          <w:rFonts w:hint="eastAsia"/>
        </w:rPr>
        <w:t>，除非这是一对</w:t>
      </w:r>
      <w:r w:rsidR="008A5F7D">
        <w:rPr>
          <w:rFonts w:hint="eastAsia"/>
        </w:rPr>
        <w:t>RDD</w:t>
      </w:r>
      <w:r w:rsidR="008A5F7D">
        <w:rPr>
          <w:rFonts w:hint="eastAsia"/>
        </w:rPr>
        <w:t>并且输入函数不修改键，否则应为</w:t>
      </w:r>
      <w:r w:rsidR="008A5F7D">
        <w:rPr>
          <w:rFonts w:hint="eastAsia"/>
        </w:rPr>
        <w:t>false</w:t>
      </w:r>
      <w:r w:rsidR="008A5F7D">
        <w:rPr>
          <w:rFonts w:hint="eastAsia"/>
        </w:rPr>
        <w:t>。</w:t>
      </w:r>
    </w:p>
    <w:p w14:paraId="3F557F5F" w14:textId="77777777" w:rsidR="00280FA3" w:rsidRDefault="00280FA3" w:rsidP="00280FA3">
      <w:pPr>
        <w:pStyle w:val="a7"/>
      </w:pPr>
      <w:r>
        <w:t>scala&gt; val a = sc.parallelize(1 to 9, 3)</w:t>
      </w:r>
    </w:p>
    <w:p w14:paraId="4E043F1F" w14:textId="77777777" w:rsidR="00280FA3" w:rsidRDefault="00280FA3" w:rsidP="00280FA3">
      <w:pPr>
        <w:pStyle w:val="a7"/>
      </w:pPr>
      <w:r>
        <w:t>a: org.apache.spark.rdd.RDD[Int] = ParallelCollectionRDD[33] at parallelize at &lt;console&gt;:26</w:t>
      </w:r>
    </w:p>
    <w:p w14:paraId="13F65969" w14:textId="77777777" w:rsidR="00280FA3" w:rsidRDefault="00280FA3" w:rsidP="00280FA3">
      <w:pPr>
        <w:pStyle w:val="a7"/>
      </w:pPr>
    </w:p>
    <w:p w14:paraId="6CD0E01E" w14:textId="77777777" w:rsidR="00280FA3" w:rsidRDefault="00280FA3" w:rsidP="00280FA3">
      <w:pPr>
        <w:pStyle w:val="a7"/>
      </w:pPr>
      <w:r>
        <w:t>scala&gt; def myfunc[T](iter: Iterator[T]) : Iterator[(T, T)] = {</w:t>
      </w:r>
    </w:p>
    <w:p w14:paraId="2432C9F9" w14:textId="77777777" w:rsidR="00280FA3" w:rsidRDefault="00280FA3" w:rsidP="00280FA3">
      <w:pPr>
        <w:pStyle w:val="a7"/>
      </w:pPr>
      <w:r>
        <w:t xml:space="preserve">     |   var res = List[(T, T)]()</w:t>
      </w:r>
    </w:p>
    <w:p w14:paraId="4B7B1EA9" w14:textId="77777777" w:rsidR="00280FA3" w:rsidRDefault="00280FA3" w:rsidP="00280FA3">
      <w:pPr>
        <w:pStyle w:val="a7"/>
      </w:pPr>
      <w:r>
        <w:t xml:space="preserve">     |   var pre = iter.next</w:t>
      </w:r>
    </w:p>
    <w:p w14:paraId="4D5424FE" w14:textId="77777777" w:rsidR="00280FA3" w:rsidRDefault="00280FA3" w:rsidP="00280FA3">
      <w:pPr>
        <w:pStyle w:val="a7"/>
      </w:pPr>
      <w:r>
        <w:t xml:space="preserve">     |   while (iter.hasNext)</w:t>
      </w:r>
    </w:p>
    <w:p w14:paraId="301BF7D2" w14:textId="77777777" w:rsidR="00280FA3" w:rsidRDefault="00280FA3" w:rsidP="00280FA3">
      <w:pPr>
        <w:pStyle w:val="a7"/>
      </w:pPr>
      <w:r>
        <w:t xml:space="preserve">     |   {</w:t>
      </w:r>
    </w:p>
    <w:p w14:paraId="3BFEFB12" w14:textId="77777777" w:rsidR="00280FA3" w:rsidRDefault="00280FA3" w:rsidP="00280FA3">
      <w:pPr>
        <w:pStyle w:val="a7"/>
      </w:pPr>
      <w:r>
        <w:t xml:space="preserve">     |     val cur = iter.next;</w:t>
      </w:r>
    </w:p>
    <w:p w14:paraId="3FF2BBD4" w14:textId="77777777" w:rsidR="00280FA3" w:rsidRDefault="00280FA3" w:rsidP="00280FA3">
      <w:pPr>
        <w:pStyle w:val="a7"/>
      </w:pPr>
      <w:r>
        <w:t xml:space="preserve">     |     res .::= (pre, cur)</w:t>
      </w:r>
    </w:p>
    <w:p w14:paraId="5E1C8922" w14:textId="77777777" w:rsidR="00280FA3" w:rsidRDefault="00280FA3" w:rsidP="00280FA3">
      <w:pPr>
        <w:pStyle w:val="a7"/>
      </w:pPr>
      <w:r>
        <w:t xml:space="preserve">     |     pre = cur;</w:t>
      </w:r>
    </w:p>
    <w:p w14:paraId="07C5C462" w14:textId="77777777" w:rsidR="00280FA3" w:rsidRDefault="00280FA3" w:rsidP="00280FA3">
      <w:pPr>
        <w:pStyle w:val="a7"/>
      </w:pPr>
      <w:r>
        <w:t xml:space="preserve">     |   }</w:t>
      </w:r>
    </w:p>
    <w:p w14:paraId="490B8DB6" w14:textId="77777777" w:rsidR="00280FA3" w:rsidRDefault="00280FA3" w:rsidP="00280FA3">
      <w:pPr>
        <w:pStyle w:val="a7"/>
      </w:pPr>
      <w:r>
        <w:t xml:space="preserve">     |   res.iterator</w:t>
      </w:r>
    </w:p>
    <w:p w14:paraId="5B485C1A" w14:textId="77777777" w:rsidR="00280FA3" w:rsidRDefault="00280FA3" w:rsidP="00280FA3">
      <w:pPr>
        <w:pStyle w:val="a7"/>
      </w:pPr>
      <w:r>
        <w:t xml:space="preserve">     | }</w:t>
      </w:r>
    </w:p>
    <w:p w14:paraId="02023B40" w14:textId="5632410B" w:rsidR="00280FA3" w:rsidRDefault="00280FA3" w:rsidP="00280FA3">
      <w:pPr>
        <w:pStyle w:val="a7"/>
      </w:pPr>
      <w:r>
        <w:t>myfunc: [T](iter: Iterator[T])Iterator[(T, T)]</w:t>
      </w:r>
    </w:p>
    <w:p w14:paraId="60F638C8" w14:textId="77777777" w:rsidR="007F5ED9" w:rsidRPr="007F5ED9" w:rsidRDefault="007F5ED9" w:rsidP="007F5ED9">
      <w:pPr>
        <w:pStyle w:val="a7"/>
      </w:pPr>
    </w:p>
    <w:p w14:paraId="71E99F40" w14:textId="77777777" w:rsidR="007F5ED9" w:rsidRDefault="007F5ED9" w:rsidP="007F5ED9">
      <w:pPr>
        <w:pStyle w:val="a7"/>
      </w:pPr>
      <w:r>
        <w:t>scala&gt; a.glom.collect</w:t>
      </w:r>
    </w:p>
    <w:p w14:paraId="2AA7A5A6" w14:textId="60ED3F2C" w:rsidR="00280FA3" w:rsidRDefault="007F5ED9" w:rsidP="007F5ED9">
      <w:pPr>
        <w:pStyle w:val="a7"/>
      </w:pPr>
      <w:r>
        <w:t>res18: Array[Array[Int]] = Array(Array(1, 2, 3), Array(4, 5, 6), Array(7, 8, 9))</w:t>
      </w:r>
    </w:p>
    <w:p w14:paraId="089D781E" w14:textId="77777777" w:rsidR="007F5ED9" w:rsidRPr="007F5ED9" w:rsidRDefault="007F5ED9" w:rsidP="007F5ED9">
      <w:pPr>
        <w:pStyle w:val="a7"/>
      </w:pPr>
    </w:p>
    <w:p w14:paraId="7B018591" w14:textId="77777777" w:rsidR="00012A29" w:rsidRDefault="00012A29" w:rsidP="00012A29">
      <w:pPr>
        <w:pStyle w:val="a7"/>
      </w:pPr>
      <w:r>
        <w:t>scala&gt; a.mapPartitions(myfunc).glom.collect</w:t>
      </w:r>
    </w:p>
    <w:p w14:paraId="69B2EE37" w14:textId="046E182C" w:rsidR="00280FA3" w:rsidRDefault="00012A29" w:rsidP="00012A29">
      <w:pPr>
        <w:pStyle w:val="a7"/>
      </w:pPr>
      <w:r>
        <w:t>res15: Array[Array[(Int, Int)]] = Array(Array((2,3), (1,2)), Array((5,6), (4,5)), Array((8,9), (7,8)))</w:t>
      </w:r>
    </w:p>
    <w:p w14:paraId="00237CF7" w14:textId="487E931E" w:rsidR="00DF5EE1" w:rsidRPr="00DF5EE1" w:rsidRDefault="00DF5EE1" w:rsidP="00DF5E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49</w:t>
      </w:r>
      <w:r w:rsidR="003E7B5C">
        <w:fldChar w:fldCharType="end"/>
      </w:r>
    </w:p>
    <w:p w14:paraId="1069AE31" w14:textId="536DE454" w:rsidR="00280FA3" w:rsidRPr="004919B2" w:rsidRDefault="00AB332A" w:rsidP="00280FA3">
      <w:pPr>
        <w:ind w:firstLine="420"/>
      </w:pPr>
      <w:r>
        <w:rPr>
          <w:rFonts w:hint="eastAsia"/>
        </w:rPr>
        <w:t>myfunc</w:t>
      </w:r>
      <w:r w:rsidR="00CB2CFD">
        <w:rPr>
          <w:rFonts w:hint="eastAsia"/>
        </w:rPr>
        <w:t>函数</w:t>
      </w:r>
      <w:r>
        <w:rPr>
          <w:rFonts w:hint="eastAsia"/>
        </w:rPr>
        <w:t>的作用是将分区中数据作为输入，例如分区</w:t>
      </w:r>
      <w:r>
        <w:rPr>
          <w:rFonts w:hint="eastAsia"/>
        </w:rPr>
        <w:t>(1, 2, 3)</w:t>
      </w:r>
      <w:r>
        <w:rPr>
          <w:rFonts w:hint="eastAsia"/>
        </w:rPr>
        <w:t>，然后按顺序进行配对输出</w:t>
      </w:r>
      <w:r>
        <w:rPr>
          <w:rFonts w:hint="eastAsia"/>
        </w:rPr>
        <w:t>(2, 3)</w:t>
      </w:r>
      <w:r>
        <w:rPr>
          <w:rFonts w:hint="eastAsia"/>
        </w:rPr>
        <w:t>和</w:t>
      </w:r>
      <w:r>
        <w:rPr>
          <w:rFonts w:hint="eastAsia"/>
        </w:rPr>
        <w:t>(1, 2)</w:t>
      </w:r>
      <w:r w:rsidR="00CB2CFD">
        <w:rPr>
          <w:rFonts w:hint="eastAsia"/>
        </w:rPr>
        <w:t>，</w:t>
      </w:r>
      <w:r w:rsidR="00280FA3" w:rsidRPr="004919B2">
        <w:rPr>
          <w:rFonts w:hint="eastAsia"/>
        </w:rPr>
        <w:t>由于</w:t>
      </w:r>
      <w:r w:rsidR="00CB2CFD">
        <w:rPr>
          <w:rFonts w:hint="eastAsia"/>
        </w:rPr>
        <w:t>myfunc</w:t>
      </w:r>
      <w:r w:rsidR="00CB2CFD">
        <w:rPr>
          <w:rFonts w:hint="eastAsia"/>
        </w:rPr>
        <w:t>函数</w:t>
      </w:r>
      <w:r w:rsidR="00A33735">
        <w:rPr>
          <w:rFonts w:hint="eastAsia"/>
        </w:rPr>
        <w:t>以</w:t>
      </w:r>
      <w:r w:rsidR="00CB2CFD">
        <w:rPr>
          <w:rFonts w:hint="eastAsia"/>
        </w:rPr>
        <w:t>分区数据作为输入，所以最终的</w:t>
      </w:r>
      <w:r w:rsidR="00A35F88">
        <w:rPr>
          <w:rFonts w:hint="eastAsia"/>
        </w:rPr>
        <w:t>输出</w:t>
      </w:r>
      <w:r w:rsidR="00C01F98">
        <w:rPr>
          <w:rFonts w:hint="eastAsia"/>
        </w:rPr>
        <w:t>结果中缺少元组</w:t>
      </w:r>
      <w:r w:rsidR="00C01F98">
        <w:rPr>
          <w:rFonts w:hint="eastAsia"/>
        </w:rPr>
        <w:t>(</w:t>
      </w:r>
      <w:r w:rsidR="00280FA3" w:rsidRPr="004919B2">
        <w:rPr>
          <w:rFonts w:hint="eastAsia"/>
        </w:rPr>
        <w:t>3,</w:t>
      </w:r>
      <w:r w:rsidR="00C01F98">
        <w:rPr>
          <w:rFonts w:hint="eastAsia"/>
        </w:rPr>
        <w:t xml:space="preserve"> </w:t>
      </w:r>
      <w:r w:rsidR="00280FA3" w:rsidRPr="004919B2">
        <w:rPr>
          <w:rFonts w:hint="eastAsia"/>
        </w:rPr>
        <w:t>4</w:t>
      </w:r>
      <w:r w:rsidR="00C01F98">
        <w:rPr>
          <w:rFonts w:hint="eastAsia"/>
        </w:rPr>
        <w:t>)</w:t>
      </w:r>
      <w:r w:rsidR="00C01F98">
        <w:rPr>
          <w:rFonts w:hint="eastAsia"/>
        </w:rPr>
        <w:t>和</w:t>
      </w:r>
      <w:r w:rsidR="00C01F98">
        <w:rPr>
          <w:rFonts w:hint="eastAsia"/>
        </w:rPr>
        <w:t>(</w:t>
      </w:r>
      <w:r w:rsidR="00280FA3" w:rsidRPr="004919B2">
        <w:rPr>
          <w:rFonts w:hint="eastAsia"/>
        </w:rPr>
        <w:t>6,</w:t>
      </w:r>
      <w:r w:rsidR="00C01F98">
        <w:rPr>
          <w:rFonts w:hint="eastAsia"/>
        </w:rPr>
        <w:t xml:space="preserve"> </w:t>
      </w:r>
      <w:r w:rsidR="00280FA3" w:rsidRPr="004919B2">
        <w:rPr>
          <w:rFonts w:hint="eastAsia"/>
        </w:rPr>
        <w:t>7</w:t>
      </w:r>
      <w:r w:rsidR="00C01F98">
        <w:rPr>
          <w:rFonts w:hint="eastAsia"/>
        </w:rPr>
        <w:t>)</w:t>
      </w:r>
      <w:r w:rsidR="00C01F98">
        <w:rPr>
          <w:rFonts w:hint="eastAsia"/>
        </w:rPr>
        <w:t>，</w:t>
      </w:r>
      <w:r w:rsidR="00B311F7">
        <w:rPr>
          <w:rFonts w:hint="eastAsia"/>
        </w:rPr>
        <w:t>如果查看</w:t>
      </w:r>
      <w:r w:rsidR="00B311F7">
        <w:rPr>
          <w:rFonts w:hint="eastAsia"/>
        </w:rPr>
        <w:t>a</w:t>
      </w:r>
      <w:r w:rsidR="00B311F7">
        <w:rPr>
          <w:rFonts w:hint="eastAsia"/>
        </w:rPr>
        <w:t>的分区数据，</w:t>
      </w:r>
      <w:r w:rsidR="00B311F7">
        <w:rPr>
          <w:rFonts w:hint="eastAsia"/>
        </w:rPr>
        <w:t>3</w:t>
      </w:r>
      <w:r w:rsidR="00B311F7">
        <w:rPr>
          <w:rFonts w:hint="eastAsia"/>
        </w:rPr>
        <w:t>和</w:t>
      </w:r>
      <w:r w:rsidR="00B311F7">
        <w:rPr>
          <w:rFonts w:hint="eastAsia"/>
        </w:rPr>
        <w:t>6</w:t>
      </w:r>
      <w:r w:rsidR="00B311F7">
        <w:rPr>
          <w:rFonts w:hint="eastAsia"/>
        </w:rPr>
        <w:t>分别为两个分区中最后一个值，所以无法产生</w:t>
      </w:r>
      <w:r w:rsidR="00C01F98">
        <w:rPr>
          <w:rFonts w:hint="eastAsia"/>
        </w:rPr>
        <w:t>(</w:t>
      </w:r>
      <w:r w:rsidR="00B311F7" w:rsidRPr="004919B2">
        <w:rPr>
          <w:rFonts w:hint="eastAsia"/>
        </w:rPr>
        <w:t>3,</w:t>
      </w:r>
      <w:r w:rsidR="00C01F98">
        <w:rPr>
          <w:rFonts w:hint="eastAsia"/>
        </w:rPr>
        <w:t xml:space="preserve"> </w:t>
      </w:r>
      <w:r w:rsidR="00B311F7" w:rsidRPr="004919B2">
        <w:rPr>
          <w:rFonts w:hint="eastAsia"/>
        </w:rPr>
        <w:t>4</w:t>
      </w:r>
      <w:r w:rsidR="00C01F98">
        <w:rPr>
          <w:rFonts w:hint="eastAsia"/>
        </w:rPr>
        <w:t>)</w:t>
      </w:r>
      <w:r w:rsidR="00C01F98">
        <w:rPr>
          <w:rFonts w:hint="eastAsia"/>
        </w:rPr>
        <w:t>和</w:t>
      </w:r>
      <w:r w:rsidR="00C01F98">
        <w:rPr>
          <w:rFonts w:hint="eastAsia"/>
        </w:rPr>
        <w:t>(</w:t>
      </w:r>
      <w:r w:rsidR="00B311F7" w:rsidRPr="004919B2">
        <w:rPr>
          <w:rFonts w:hint="eastAsia"/>
        </w:rPr>
        <w:t>6,</w:t>
      </w:r>
      <w:r w:rsidR="00C01F98">
        <w:rPr>
          <w:rFonts w:hint="eastAsia"/>
        </w:rPr>
        <w:t xml:space="preserve"> </w:t>
      </w:r>
      <w:r w:rsidR="00B311F7" w:rsidRPr="004919B2">
        <w:rPr>
          <w:rFonts w:hint="eastAsia"/>
        </w:rPr>
        <w:t>7</w:t>
      </w:r>
      <w:r w:rsidR="00C01F98">
        <w:rPr>
          <w:rFonts w:hint="eastAsia"/>
        </w:rPr>
        <w:t>)</w:t>
      </w:r>
      <w:r w:rsidR="00B311F7">
        <w:rPr>
          <w:rFonts w:hint="eastAsia"/>
        </w:rPr>
        <w:t>元组。</w:t>
      </w:r>
    </w:p>
    <w:p w14:paraId="414C4B18" w14:textId="566E180A" w:rsidR="00280FA3" w:rsidRDefault="00BE67E6" w:rsidP="00672DCC">
      <w:pPr>
        <w:pStyle w:val="a4"/>
        <w:ind w:firstLine="420"/>
      </w:pPr>
      <w:r>
        <w:t>def</w:t>
      </w:r>
      <w:r>
        <w:rPr>
          <w:rFonts w:hint="eastAsia"/>
        </w:rPr>
        <w:t xml:space="preserve"> </w:t>
      </w:r>
      <w:r>
        <w:t xml:space="preserve">mapPartitionsWithIndex[U](f: (Int, Iterator[T]) </w:t>
      </w:r>
      <w:r w:rsidRPr="00BE67E6">
        <w:rPr>
          <w:rFonts w:ascii="MS Mincho" w:eastAsia="MS Mincho" w:hAnsi="MS Mincho" w:cs="MS Mincho"/>
        </w:rPr>
        <w:t>⇒</w:t>
      </w:r>
      <w:r>
        <w:t xml:space="preserve"> Iterator[U], preservesPartitioning: Boolean = false)(implicit arg0: ClassTag[U]): RDD[U]</w:t>
      </w:r>
    </w:p>
    <w:p w14:paraId="26E9A186" w14:textId="7C712F92" w:rsidR="00280FA3" w:rsidRPr="004919B2" w:rsidRDefault="00804196" w:rsidP="00280FA3">
      <w:pPr>
        <w:ind w:firstLine="420"/>
      </w:pPr>
      <w:r w:rsidRPr="00804196">
        <w:rPr>
          <w:rFonts w:hint="eastAsia"/>
        </w:rPr>
        <w:t>与</w:t>
      </w:r>
      <w:r w:rsidRPr="00804196">
        <w:rPr>
          <w:rFonts w:hint="eastAsia"/>
        </w:rPr>
        <w:t>mapPartitions</w:t>
      </w:r>
      <w:r w:rsidR="00B853B8">
        <w:rPr>
          <w:rFonts w:hint="eastAsia"/>
        </w:rPr>
        <w:t>()</w:t>
      </w:r>
      <w:r w:rsidRPr="00804196">
        <w:rPr>
          <w:rFonts w:hint="eastAsia"/>
        </w:rPr>
        <w:t>类似，但</w:t>
      </w:r>
      <w:r w:rsidR="00C465CF">
        <w:rPr>
          <w:rFonts w:hint="eastAsia"/>
        </w:rPr>
        <w:t>是</w:t>
      </w:r>
      <w:r w:rsidR="00C465CF">
        <w:rPr>
          <w:rFonts w:hint="eastAsia"/>
        </w:rPr>
        <w:t>f</w:t>
      </w:r>
      <w:r w:rsidR="00C465CF">
        <w:rPr>
          <w:rFonts w:hint="eastAsia"/>
        </w:rPr>
        <w:t>函数需要两个参数</w:t>
      </w:r>
      <w:r w:rsidR="00C50206" w:rsidRPr="00C50206">
        <w:t>(Int, Iterator[T])</w:t>
      </w:r>
      <w:r w:rsidR="00C465CF">
        <w:rPr>
          <w:rFonts w:hint="eastAsia"/>
        </w:rPr>
        <w:t>，</w:t>
      </w:r>
      <w:r w:rsidR="00B815C7">
        <w:rPr>
          <w:rFonts w:hint="eastAsia"/>
        </w:rPr>
        <w:t>第一个参数是分区</w:t>
      </w:r>
      <w:r w:rsidR="00D359EB">
        <w:rPr>
          <w:rFonts w:hint="eastAsia"/>
        </w:rPr>
        <w:t>编号</w:t>
      </w:r>
      <w:r w:rsidR="00B815C7">
        <w:rPr>
          <w:rFonts w:hint="eastAsia"/>
        </w:rPr>
        <w:t>，第二个参数是该分区中所有数据</w:t>
      </w:r>
      <w:r w:rsidR="00BE6B0D">
        <w:rPr>
          <w:rFonts w:hint="eastAsia"/>
        </w:rPr>
        <w:t>的迭代器，</w:t>
      </w:r>
      <w:r w:rsidRPr="00804196">
        <w:rPr>
          <w:rFonts w:hint="eastAsia"/>
        </w:rPr>
        <w:t>在应用</w:t>
      </w:r>
      <w:r w:rsidR="00BE6B0D">
        <w:rPr>
          <w:rFonts w:hint="eastAsia"/>
        </w:rPr>
        <w:t>f</w:t>
      </w:r>
      <w:r w:rsidRPr="00804196">
        <w:rPr>
          <w:rFonts w:hint="eastAsia"/>
        </w:rPr>
        <w:t>函数</w:t>
      </w:r>
      <w:r w:rsidR="00D359EB">
        <w:rPr>
          <w:rFonts w:hint="eastAsia"/>
        </w:rPr>
        <w:t>进行转换之后，输出是一个包含数据</w:t>
      </w:r>
      <w:r w:rsidRPr="00804196">
        <w:rPr>
          <w:rFonts w:hint="eastAsia"/>
        </w:rPr>
        <w:t>列表的迭代器</w:t>
      </w:r>
      <w:r w:rsidR="006B2E32" w:rsidRPr="006B2E32">
        <w:t>Iterator[U]</w:t>
      </w:r>
      <w:r w:rsidRPr="00804196">
        <w:rPr>
          <w:rFonts w:hint="eastAsia"/>
        </w:rPr>
        <w:t>。</w:t>
      </w:r>
    </w:p>
    <w:p w14:paraId="279B5194" w14:textId="77777777" w:rsidR="00B311F7" w:rsidRPr="00B311F7" w:rsidRDefault="00B311F7" w:rsidP="00B311F7">
      <w:pPr>
        <w:pStyle w:val="a7"/>
      </w:pPr>
      <w:r w:rsidRPr="00B311F7">
        <w:t>scala&gt; val x = sc.parallelize(List(1,2,3,4,5,6,7,8,9,10), 3)</w:t>
      </w:r>
    </w:p>
    <w:p w14:paraId="0C9551FE" w14:textId="77777777" w:rsidR="00B311F7" w:rsidRPr="00B311F7" w:rsidRDefault="00B311F7" w:rsidP="00B311F7">
      <w:pPr>
        <w:pStyle w:val="a7"/>
      </w:pPr>
      <w:r w:rsidRPr="00B311F7">
        <w:t>x: org.apache.spark.rdd.RDD[Int] = ParallelCollectionRDD[22] at parallelize at &lt;console&gt;:26</w:t>
      </w:r>
    </w:p>
    <w:p w14:paraId="57772BBA" w14:textId="77777777" w:rsidR="00B311F7" w:rsidRPr="00B311F7" w:rsidRDefault="00B311F7" w:rsidP="00B311F7">
      <w:pPr>
        <w:pStyle w:val="a7"/>
      </w:pPr>
    </w:p>
    <w:p w14:paraId="11D57017" w14:textId="77777777" w:rsidR="00B311F7" w:rsidRPr="00B311F7" w:rsidRDefault="00B311F7" w:rsidP="00B311F7">
      <w:pPr>
        <w:pStyle w:val="a7"/>
      </w:pPr>
      <w:r w:rsidRPr="00B311F7">
        <w:t>scala&gt; def myfunc(index: Int, iter: Iterator[Int]) : Iterator[String] = {</w:t>
      </w:r>
    </w:p>
    <w:p w14:paraId="4439DCF3" w14:textId="77777777" w:rsidR="00B311F7" w:rsidRPr="00B311F7" w:rsidRDefault="00B311F7" w:rsidP="00B311F7">
      <w:pPr>
        <w:pStyle w:val="a7"/>
      </w:pPr>
      <w:r w:rsidRPr="00B311F7">
        <w:t xml:space="preserve">     |     iter.map(x =&gt; index + "-" + x)</w:t>
      </w:r>
    </w:p>
    <w:p w14:paraId="7ADE31C3" w14:textId="77777777" w:rsidR="00B311F7" w:rsidRPr="00B311F7" w:rsidRDefault="00B311F7" w:rsidP="00B311F7">
      <w:pPr>
        <w:pStyle w:val="a7"/>
      </w:pPr>
      <w:r w:rsidRPr="00B311F7">
        <w:t xml:space="preserve">     |   }</w:t>
      </w:r>
    </w:p>
    <w:p w14:paraId="3927FDBA" w14:textId="77777777" w:rsidR="00B311F7" w:rsidRPr="00B311F7" w:rsidRDefault="00B311F7" w:rsidP="00B311F7">
      <w:pPr>
        <w:pStyle w:val="a7"/>
      </w:pPr>
      <w:r w:rsidRPr="00B311F7">
        <w:t>myfunc: (index: Int, iter: Iterator[Int])Iterator[String]</w:t>
      </w:r>
    </w:p>
    <w:p w14:paraId="4E3D9406" w14:textId="77777777" w:rsidR="00B311F7" w:rsidRPr="00B311F7" w:rsidRDefault="00B311F7" w:rsidP="00B311F7">
      <w:pPr>
        <w:pStyle w:val="a7"/>
      </w:pPr>
    </w:p>
    <w:p w14:paraId="033A34A5" w14:textId="4D042F4F" w:rsidR="0090315E" w:rsidRDefault="0090315E" w:rsidP="0090315E">
      <w:pPr>
        <w:pStyle w:val="a7"/>
        <w:rPr>
          <w:rFonts w:hint="eastAsia"/>
        </w:rPr>
      </w:pPr>
      <w:r>
        <w:t>scala&gt; x.mapPartitionsWithIndex(myfunc).glom.collect</w:t>
      </w:r>
    </w:p>
    <w:p w14:paraId="27020139" w14:textId="6B025071" w:rsidR="00B311F7" w:rsidRDefault="0090315E" w:rsidP="0090315E">
      <w:pPr>
        <w:pStyle w:val="a7"/>
      </w:pPr>
      <w:r>
        <w:t>res17: Array[Array[String]] = Array(Array(0-1, 0-2, 0-3), Array(1-4, 1-5, 1-6), Array(2-7, 2-8, 2-9, 2-10))</w:t>
      </w:r>
    </w:p>
    <w:p w14:paraId="1546453A" w14:textId="4CD1AC1E" w:rsidR="00DF5EE1" w:rsidRPr="00DF5EE1" w:rsidRDefault="00DF5EE1" w:rsidP="00DF5E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50</w:t>
      </w:r>
      <w:r w:rsidR="003E7B5C">
        <w:fldChar w:fldCharType="end"/>
      </w:r>
    </w:p>
    <w:p w14:paraId="4D652DB5" w14:textId="77777777" w:rsidR="00280FA3" w:rsidRDefault="00280FA3" w:rsidP="00280FA3">
      <w:pPr>
        <w:pStyle w:val="a4"/>
        <w:ind w:firstLine="420"/>
      </w:pPr>
      <w:r w:rsidRPr="00393D3C">
        <w:lastRenderedPageBreak/>
        <w:t xml:space="preserve">foreachPartition(f: (Iterator[(K, C)]) </w:t>
      </w:r>
      <w:r w:rsidRPr="003F27D8">
        <w:rPr>
          <w:rStyle w:val="FootnoteReference"/>
          <w:rFonts w:ascii="Cambria Math" w:hAnsi="Cambria Math" w:cs="Cambria Math"/>
        </w:rPr>
        <w:t>⇒</w:t>
      </w:r>
      <w:r w:rsidRPr="00393D3C">
        <w:t xml:space="preserve"> Unit): Unit</w:t>
      </w:r>
    </w:p>
    <w:p w14:paraId="3D975691" w14:textId="011A9264" w:rsidR="00280FA3" w:rsidRPr="004919B2" w:rsidRDefault="00280FA3" w:rsidP="00280FA3">
      <w:pPr>
        <w:ind w:firstLine="420"/>
      </w:pPr>
      <w:r w:rsidRPr="004919B2">
        <w:rPr>
          <w:rFonts w:hint="eastAsia"/>
        </w:rPr>
        <w:t>为每个分区执行</w:t>
      </w:r>
      <w:r w:rsidR="002D5EA7">
        <w:rPr>
          <w:rFonts w:hint="eastAsia"/>
        </w:rPr>
        <w:t>f</w:t>
      </w:r>
      <w:r w:rsidR="00162B60">
        <w:rPr>
          <w:rFonts w:hint="eastAsia"/>
        </w:rPr>
        <w:t>函数，</w:t>
      </w:r>
      <w:r w:rsidRPr="004919B2">
        <w:rPr>
          <w:rFonts w:hint="eastAsia"/>
        </w:rPr>
        <w:t>通过</w:t>
      </w:r>
      <w:r w:rsidR="005D250A" w:rsidRPr="005D250A">
        <w:t>(Iterator[(K, C)])</w:t>
      </w:r>
      <w:r w:rsidRPr="004919B2">
        <w:rPr>
          <w:rFonts w:hint="eastAsia"/>
        </w:rPr>
        <w:t>参数提供分区中的数据项</w:t>
      </w:r>
      <w:r w:rsidR="002D5C5A">
        <w:rPr>
          <w:rFonts w:hint="eastAsia"/>
        </w:rPr>
        <w:t>，</w:t>
      </w:r>
      <w:r w:rsidR="002D5C5A">
        <w:rPr>
          <w:rFonts w:hint="eastAsia"/>
        </w:rPr>
        <w:t>f</w:t>
      </w:r>
      <w:r w:rsidR="002D5C5A">
        <w:rPr>
          <w:rFonts w:hint="eastAsia"/>
        </w:rPr>
        <w:t>函数没有返回值</w:t>
      </w:r>
      <w:r w:rsidRPr="004919B2">
        <w:rPr>
          <w:rFonts w:hint="eastAsia"/>
        </w:rPr>
        <w:t>。</w:t>
      </w:r>
    </w:p>
    <w:p w14:paraId="71E0BC09" w14:textId="77777777" w:rsidR="00280FA3" w:rsidRDefault="00280FA3" w:rsidP="00280FA3">
      <w:pPr>
        <w:pStyle w:val="a7"/>
      </w:pPr>
      <w:r>
        <w:t>scala&gt; val b = sc.parallelize(List(1, 2, 3, 4, 5, 6, 7, 8, 9), 3)</w:t>
      </w:r>
    </w:p>
    <w:p w14:paraId="559A8A6C" w14:textId="77777777" w:rsidR="00280FA3" w:rsidRDefault="00280FA3" w:rsidP="00280FA3">
      <w:pPr>
        <w:pStyle w:val="a7"/>
      </w:pPr>
      <w:r>
        <w:t>b: org.apache.spark.rdd.RDD[Int] = ParallelCollectionRDD[35] at parallelize at &lt;console&gt;:26</w:t>
      </w:r>
    </w:p>
    <w:p w14:paraId="24BD3378" w14:textId="77777777" w:rsidR="00280FA3" w:rsidRDefault="00280FA3" w:rsidP="00280FA3">
      <w:pPr>
        <w:pStyle w:val="a7"/>
      </w:pPr>
    </w:p>
    <w:p w14:paraId="096C3B18" w14:textId="77777777" w:rsidR="00280FA3" w:rsidRDefault="00280FA3" w:rsidP="00280FA3">
      <w:pPr>
        <w:pStyle w:val="a7"/>
      </w:pPr>
      <w:r>
        <w:t>scala&gt; b.foreachPartition(x =&gt; println(x.reduce(_ + _)))</w:t>
      </w:r>
    </w:p>
    <w:p w14:paraId="1823B98C" w14:textId="77777777" w:rsidR="00280FA3" w:rsidRDefault="00280FA3" w:rsidP="00280FA3">
      <w:pPr>
        <w:pStyle w:val="a7"/>
      </w:pPr>
      <w:r>
        <w:t>6</w:t>
      </w:r>
    </w:p>
    <w:p w14:paraId="2D9201AF" w14:textId="77777777" w:rsidR="00280FA3" w:rsidRDefault="00280FA3" w:rsidP="00280FA3">
      <w:pPr>
        <w:pStyle w:val="a7"/>
      </w:pPr>
      <w:r>
        <w:t>15</w:t>
      </w:r>
    </w:p>
    <w:p w14:paraId="55575789" w14:textId="203242FF" w:rsidR="00280FA3" w:rsidRDefault="00280FA3" w:rsidP="00280FA3">
      <w:pPr>
        <w:pStyle w:val="a7"/>
      </w:pPr>
      <w:r>
        <w:t>24</w:t>
      </w:r>
    </w:p>
    <w:p w14:paraId="4340EB3B" w14:textId="6A8BE8C7" w:rsidR="00DF5EE1" w:rsidRDefault="00DF5EE1" w:rsidP="00DF5EE1">
      <w:pPr>
        <w:pStyle w:val="Caption"/>
        <w:rPr>
          <w:rFonts w:hint="eastAsia"/>
        </w:rPr>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51</w:t>
      </w:r>
      <w:r w:rsidR="003E7B5C">
        <w:fldChar w:fldCharType="end"/>
      </w:r>
    </w:p>
    <w:p w14:paraId="5962A56D" w14:textId="062B68C0" w:rsidR="00086587" w:rsidRDefault="00086587" w:rsidP="00086587">
      <w:pPr>
        <w:ind w:firstLine="420"/>
        <w:rPr>
          <w:rFonts w:hint="eastAsia"/>
        </w:rPr>
      </w:pPr>
      <w:r>
        <w:rPr>
          <w:rFonts w:hint="eastAsia"/>
        </w:rPr>
        <w:t>foreachPartition</w:t>
      </w:r>
      <w:r w:rsidR="00C96DC1">
        <w:rPr>
          <w:rFonts w:hint="eastAsia"/>
        </w:rPr>
        <w:t>()</w:t>
      </w:r>
      <w:r w:rsidR="00C96DC1">
        <w:rPr>
          <w:rFonts w:hint="eastAsia"/>
        </w:rPr>
        <w:t>方法</w:t>
      </w:r>
      <w:r>
        <w:rPr>
          <w:rFonts w:hint="eastAsia"/>
        </w:rPr>
        <w:t>属于</w:t>
      </w:r>
      <w:r w:rsidR="00BA39BA">
        <w:rPr>
          <w:rFonts w:hint="eastAsia"/>
        </w:rPr>
        <w:t>动作</w:t>
      </w:r>
      <w:r>
        <w:rPr>
          <w:rFonts w:hint="eastAsia"/>
        </w:rPr>
        <w:t>操作，而</w:t>
      </w:r>
      <w:r>
        <w:rPr>
          <w:rFonts w:hint="eastAsia"/>
        </w:rPr>
        <w:t>mapPartitions</w:t>
      </w:r>
      <w:r w:rsidR="00000903">
        <w:rPr>
          <w:rFonts w:hint="eastAsia"/>
        </w:rPr>
        <w:t>()</w:t>
      </w:r>
      <w:r w:rsidR="00000903">
        <w:rPr>
          <w:rFonts w:hint="eastAsia"/>
        </w:rPr>
        <w:t>是转换操作</w:t>
      </w:r>
      <w:r w:rsidR="009F5CF8">
        <w:rPr>
          <w:rFonts w:hint="eastAsia"/>
        </w:rPr>
        <w:t>，</w:t>
      </w:r>
      <w:r>
        <w:rPr>
          <w:rFonts w:hint="eastAsia"/>
        </w:rPr>
        <w:t>此外在应用场景上区别是</w:t>
      </w:r>
      <w:r>
        <w:rPr>
          <w:rFonts w:hint="eastAsia"/>
        </w:rPr>
        <w:t>mapPartitions</w:t>
      </w:r>
      <w:r w:rsidR="00E453D8">
        <w:rPr>
          <w:rFonts w:hint="eastAsia"/>
        </w:rPr>
        <w:t>()</w:t>
      </w:r>
      <w:r>
        <w:rPr>
          <w:rFonts w:hint="eastAsia"/>
        </w:rPr>
        <w:t>可以获取返回值，</w:t>
      </w:r>
      <w:r w:rsidR="00E453D8">
        <w:rPr>
          <w:rFonts w:hint="eastAsia"/>
        </w:rPr>
        <w:t>可以</w:t>
      </w:r>
      <w:r>
        <w:rPr>
          <w:rFonts w:hint="eastAsia"/>
        </w:rPr>
        <w:t>继续在返回</w:t>
      </w:r>
      <w:r w:rsidR="00E453D8">
        <w:rPr>
          <w:rFonts w:hint="eastAsia"/>
        </w:rPr>
        <w:t>的</w:t>
      </w:r>
      <w:r>
        <w:rPr>
          <w:rFonts w:hint="eastAsia"/>
        </w:rPr>
        <w:t>RDD</w:t>
      </w:r>
      <w:r>
        <w:rPr>
          <w:rFonts w:hint="eastAsia"/>
        </w:rPr>
        <w:t>上做其他的操作，而</w:t>
      </w:r>
      <w:r>
        <w:rPr>
          <w:rFonts w:hint="eastAsia"/>
        </w:rPr>
        <w:t>foreachPartition</w:t>
      </w:r>
      <w:r>
        <w:rPr>
          <w:rFonts w:hint="eastAsia"/>
        </w:rPr>
        <w:t>因为没有返回值并且是</w:t>
      </w:r>
      <w:r w:rsidR="00E453D8">
        <w:rPr>
          <w:rFonts w:hint="eastAsia"/>
        </w:rPr>
        <w:t>动作操作，所以</w:t>
      </w:r>
      <w:r>
        <w:rPr>
          <w:rFonts w:hint="eastAsia"/>
        </w:rPr>
        <w:t>一般都是</w:t>
      </w:r>
      <w:r w:rsidR="00E453D8">
        <w:rPr>
          <w:rFonts w:hint="eastAsia"/>
        </w:rPr>
        <w:t>用于将数据保存到</w:t>
      </w:r>
      <w:r>
        <w:rPr>
          <w:rFonts w:hint="eastAsia"/>
        </w:rPr>
        <w:t>存储系统中。</w:t>
      </w:r>
    </w:p>
    <w:p w14:paraId="168C96F0" w14:textId="77777777" w:rsidR="007B3274" w:rsidRDefault="007B3274" w:rsidP="007B3274">
      <w:pPr>
        <w:pStyle w:val="Heading3"/>
      </w:pPr>
      <w:r>
        <w:rPr>
          <w:rFonts w:hint="eastAsia"/>
        </w:rPr>
        <w:t>洗牌</w:t>
      </w:r>
    </w:p>
    <w:p w14:paraId="7EB28DE2" w14:textId="77777777" w:rsidR="00F4280D" w:rsidRDefault="007B3274" w:rsidP="00F4280D">
      <w:pPr>
        <w:ind w:firstLine="420"/>
      </w:pPr>
      <w:r>
        <w:rPr>
          <w:rFonts w:hint="eastAsia"/>
        </w:rPr>
        <w:t>Spark</w:t>
      </w:r>
      <w:r>
        <w:rPr>
          <w:rFonts w:hint="eastAsia"/>
        </w:rPr>
        <w:t>中的某些操作会触发一个称为洗牌事件，也称为</w:t>
      </w:r>
      <w:r>
        <w:rPr>
          <w:rFonts w:hint="eastAsia"/>
        </w:rPr>
        <w:t>Shuffle</w:t>
      </w:r>
      <w:r w:rsidR="00C50DB1">
        <w:rPr>
          <w:rFonts w:hint="eastAsia"/>
        </w:rPr>
        <w:t>，</w:t>
      </w:r>
      <w:r>
        <w:rPr>
          <w:rFonts w:hint="eastAsia"/>
        </w:rPr>
        <w:t>这是</w:t>
      </w:r>
      <w:r>
        <w:rPr>
          <w:rFonts w:hint="eastAsia"/>
        </w:rPr>
        <w:t>Spark</w:t>
      </w:r>
      <w:r>
        <w:rPr>
          <w:rFonts w:hint="eastAsia"/>
        </w:rPr>
        <w:t>重新分配数据的机制，以便在不同分区之间进行数据分组。</w:t>
      </w:r>
      <w:r w:rsidRPr="004919B2">
        <w:rPr>
          <w:rFonts w:hint="eastAsia"/>
        </w:rPr>
        <w:t>分布式</w:t>
      </w:r>
      <w:r>
        <w:rPr>
          <w:rFonts w:hint="eastAsia"/>
        </w:rPr>
        <w:t>系统的数据查找和交换</w:t>
      </w:r>
      <w:r w:rsidRPr="004919B2">
        <w:rPr>
          <w:rFonts w:hint="eastAsia"/>
        </w:rPr>
        <w:t>非常</w:t>
      </w:r>
      <w:r>
        <w:rPr>
          <w:rFonts w:hint="eastAsia"/>
        </w:rPr>
        <w:t>占用系统的计算和带宽资源</w:t>
      </w:r>
      <w:r w:rsidRPr="004919B2">
        <w:rPr>
          <w:rFonts w:hint="eastAsia"/>
        </w:rPr>
        <w:t>，所以</w:t>
      </w:r>
      <w:r>
        <w:rPr>
          <w:rFonts w:hint="eastAsia"/>
        </w:rPr>
        <w:t>合理对数据进行</w:t>
      </w:r>
      <w:r w:rsidRPr="004919B2">
        <w:rPr>
          <w:rFonts w:hint="eastAsia"/>
        </w:rPr>
        <w:t>布局</w:t>
      </w:r>
      <w:r>
        <w:rPr>
          <w:rFonts w:hint="eastAsia"/>
        </w:rPr>
        <w:t>可以最小化网络流量来</w:t>
      </w:r>
      <w:r w:rsidRPr="004919B2">
        <w:rPr>
          <w:rFonts w:hint="eastAsia"/>
        </w:rPr>
        <w:t>大大提高性能。如果数据是键值对，则分区变得</w:t>
      </w:r>
      <w:r>
        <w:rPr>
          <w:rFonts w:hint="eastAsia"/>
        </w:rPr>
        <w:t>非常必要</w:t>
      </w:r>
      <w:r w:rsidRPr="004919B2">
        <w:rPr>
          <w:rFonts w:hint="eastAsia"/>
        </w:rPr>
        <w:t>，因为在</w:t>
      </w:r>
      <w:r w:rsidRPr="004919B2">
        <w:rPr>
          <w:rFonts w:hint="eastAsia"/>
        </w:rPr>
        <w:t>RDD</w:t>
      </w:r>
      <w:r>
        <w:rPr>
          <w:rFonts w:hint="eastAsia"/>
        </w:rPr>
        <w:t>的</w:t>
      </w:r>
      <w:r w:rsidRPr="004919B2">
        <w:rPr>
          <w:rFonts w:hint="eastAsia"/>
        </w:rPr>
        <w:t>转换中，整个网络中数据的</w:t>
      </w:r>
      <w:r>
        <w:rPr>
          <w:rFonts w:hint="eastAsia"/>
        </w:rPr>
        <w:t>洗牌</w:t>
      </w:r>
      <w:r w:rsidRPr="004919B2">
        <w:rPr>
          <w:rFonts w:hint="eastAsia"/>
        </w:rPr>
        <w:t>是相当大的。如果相同的键或键范围存储在相同的分区中，则可以将</w:t>
      </w:r>
      <w:r>
        <w:rPr>
          <w:rFonts w:hint="eastAsia"/>
        </w:rPr>
        <w:t>洗牌</w:t>
      </w:r>
      <w:r w:rsidRPr="004919B2">
        <w:rPr>
          <w:rFonts w:hint="eastAsia"/>
        </w:rPr>
        <w:t>最小化，并且处理实质上会变得快。</w:t>
      </w:r>
      <w:r w:rsidR="00F4280D">
        <w:rPr>
          <w:rFonts w:hint="eastAsia"/>
        </w:rPr>
        <w:t>这可能会导致洗牌的操作包括重新分区，例如</w:t>
      </w:r>
      <w:r w:rsidR="00F4280D">
        <w:rPr>
          <w:rFonts w:hint="eastAsia"/>
        </w:rPr>
        <w:t>repartition()</w:t>
      </w:r>
      <w:r w:rsidR="00F4280D">
        <w:rPr>
          <w:rFonts w:hint="eastAsia"/>
        </w:rPr>
        <w:t>和</w:t>
      </w:r>
      <w:r w:rsidR="00F4280D">
        <w:rPr>
          <w:rFonts w:hint="eastAsia"/>
        </w:rPr>
        <w:t>coalesce()</w:t>
      </w:r>
      <w:r w:rsidR="00F4280D">
        <w:rPr>
          <w:rFonts w:hint="eastAsia"/>
        </w:rPr>
        <w:t>；带有“</w:t>
      </w:r>
      <w:r w:rsidR="00F4280D">
        <w:rPr>
          <w:rFonts w:hint="eastAsia"/>
        </w:rPr>
        <w:t>ByKey</w:t>
      </w:r>
      <w:r w:rsidR="00F4280D">
        <w:rPr>
          <w:rFonts w:hint="eastAsia"/>
        </w:rPr>
        <w:t>”的操作，比如</w:t>
      </w:r>
      <w:r w:rsidR="00F4280D">
        <w:rPr>
          <w:rFonts w:hint="eastAsia"/>
        </w:rPr>
        <w:t>groupByKey()</w:t>
      </w:r>
      <w:r w:rsidR="00F4280D">
        <w:rPr>
          <w:rFonts w:hint="eastAsia"/>
        </w:rPr>
        <w:t>和</w:t>
      </w:r>
      <w:r w:rsidR="00F4280D">
        <w:rPr>
          <w:rFonts w:hint="eastAsia"/>
        </w:rPr>
        <w:t>reduceByKey()</w:t>
      </w:r>
      <w:r w:rsidR="00F4280D">
        <w:rPr>
          <w:rFonts w:hint="eastAsia"/>
        </w:rPr>
        <w:t>，但是不包括</w:t>
      </w:r>
      <w:r w:rsidR="00F4280D" w:rsidRPr="005E3CA2">
        <w:t>countByKey()</w:t>
      </w:r>
      <w:r w:rsidR="00F4280D">
        <w:rPr>
          <w:rFonts w:hint="eastAsia"/>
        </w:rPr>
        <w:t>；以及连接操作，如</w:t>
      </w:r>
      <w:r w:rsidR="00F4280D">
        <w:rPr>
          <w:rFonts w:hint="eastAsia"/>
        </w:rPr>
        <w:t>cogroup()</w:t>
      </w:r>
      <w:r w:rsidR="00F4280D">
        <w:rPr>
          <w:rFonts w:hint="eastAsia"/>
        </w:rPr>
        <w:t>和</w:t>
      </w:r>
      <w:r w:rsidR="00F4280D">
        <w:rPr>
          <w:rFonts w:hint="eastAsia"/>
        </w:rPr>
        <w:t>join()</w:t>
      </w:r>
      <w:r w:rsidR="00F4280D">
        <w:rPr>
          <w:rFonts w:hint="eastAsia"/>
        </w:rPr>
        <w:t>。</w:t>
      </w:r>
    </w:p>
    <w:p w14:paraId="21E468C1" w14:textId="17678CBE" w:rsidR="007B3274" w:rsidRDefault="00976415" w:rsidP="007B3274">
      <w:pPr>
        <w:ind w:firstLine="420"/>
      </w:pPr>
      <w:r>
        <w:rPr>
          <w:rFonts w:hint="eastAsia"/>
        </w:rPr>
        <w:t>实际上，洗牌是消耗资源的操作，因为它涉及的磁盘的读写、数据序列化和网络传输。为了组织数据，</w:t>
      </w:r>
      <w:r>
        <w:rPr>
          <w:rFonts w:hint="eastAsia"/>
        </w:rPr>
        <w:t>Spark</w:t>
      </w:r>
      <w:r>
        <w:rPr>
          <w:rFonts w:hint="eastAsia"/>
        </w:rPr>
        <w:t>生成一组任务，映射任务以组织数据，以及一组聚合任务来</w:t>
      </w:r>
      <w:r w:rsidR="009362D5">
        <w:rPr>
          <w:rFonts w:hint="eastAsia"/>
        </w:rPr>
        <w:t>汇总</w:t>
      </w:r>
      <w:r>
        <w:rPr>
          <w:rFonts w:hint="eastAsia"/>
        </w:rPr>
        <w:t>数据。</w:t>
      </w:r>
      <w:r w:rsidR="004D47E5">
        <w:rPr>
          <w:rFonts w:hint="eastAsia"/>
        </w:rPr>
        <w:t>在内部</w:t>
      </w:r>
      <w:r w:rsidR="00C619B4">
        <w:rPr>
          <w:rFonts w:hint="eastAsia"/>
        </w:rPr>
        <w:t>机制来说</w:t>
      </w:r>
      <w:r w:rsidR="004D47E5">
        <w:rPr>
          <w:rFonts w:hint="eastAsia"/>
        </w:rPr>
        <w:t>，来自单个</w:t>
      </w:r>
      <w:r w:rsidR="00C619B4">
        <w:rPr>
          <w:rFonts w:hint="eastAsia"/>
        </w:rPr>
        <w:t>映射</w:t>
      </w:r>
      <w:r w:rsidR="00201396">
        <w:rPr>
          <w:rFonts w:hint="eastAsia"/>
        </w:rPr>
        <w:t>任务的结果会保存在内存中，直到内存不足为止。然后</w:t>
      </w:r>
      <w:r w:rsidR="004D47E5">
        <w:rPr>
          <w:rFonts w:hint="eastAsia"/>
        </w:rPr>
        <w:t>这些将根据目标分区进行排序并写入单个文件</w:t>
      </w:r>
      <w:r w:rsidR="00963F71">
        <w:rPr>
          <w:rFonts w:hint="eastAsia"/>
        </w:rPr>
        <w:t>中</w:t>
      </w:r>
      <w:r w:rsidR="00201396">
        <w:rPr>
          <w:rFonts w:hint="eastAsia"/>
        </w:rPr>
        <w:t>，而聚合</w:t>
      </w:r>
      <w:r w:rsidR="004D47E5">
        <w:rPr>
          <w:rFonts w:hint="eastAsia"/>
        </w:rPr>
        <w:t>任务读取相关的排序块。</w:t>
      </w:r>
      <w:r w:rsidR="007B3274">
        <w:rPr>
          <w:rFonts w:hint="eastAsia"/>
        </w:rPr>
        <w:t>这通常涉及在执行器和机器之间复制数据，使得洗牌成为复杂而耗费系统资源的操作。为了理解在洗牌过程中会发生什么，可以考虑执行一个</w:t>
      </w:r>
      <w:r w:rsidR="007B3274">
        <w:rPr>
          <w:rFonts w:hint="eastAsia"/>
        </w:rPr>
        <w:t>reduceByKey()</w:t>
      </w:r>
      <w:r w:rsidR="007B3274">
        <w:rPr>
          <w:rFonts w:hint="eastAsia"/>
        </w:rPr>
        <w:t>方法的操作过程。</w:t>
      </w:r>
      <w:r w:rsidR="007B3274">
        <w:rPr>
          <w:rFonts w:hint="eastAsia"/>
        </w:rPr>
        <w:t>reduceByKey()</w:t>
      </w:r>
      <w:r w:rsidR="007B3274">
        <w:rPr>
          <w:rFonts w:hint="eastAsia"/>
        </w:rPr>
        <w:t>操作需要生成一个新的</w:t>
      </w:r>
      <w:r w:rsidR="007B3274">
        <w:rPr>
          <w:rFonts w:hint="eastAsia"/>
        </w:rPr>
        <w:t>RDD</w:t>
      </w:r>
      <w:r w:rsidR="007B3274">
        <w:rPr>
          <w:rFonts w:hint="eastAsia"/>
        </w:rPr>
        <w:t>，其中的数据是进行了聚合操作的键值对元组，其中的值是将每个键对应的所有值进行聚合计算产生的结果。这个过程所面临的挑战是：并非每个键的所有值都同时位于同一个分区，甚至是不在同一台计算机上，而这种分布可能是随机的，但必须在整个</w:t>
      </w:r>
      <w:r w:rsidR="007B3274">
        <w:rPr>
          <w:rFonts w:hint="eastAsia"/>
        </w:rPr>
        <w:t>Spark</w:t>
      </w:r>
      <w:r w:rsidR="007B3274">
        <w:rPr>
          <w:rFonts w:hint="eastAsia"/>
        </w:rPr>
        <w:t>集群中收集所有这些值然后进行聚合计算。所以洗牌的作用就是将原来随机存储在分区中数据根据聚合的要求进行重新存放，可以保证在聚合计算时具有相同键的元组可以在同一分区，减少聚合计算时查找和传输元组需要的计算成本和带宽。</w:t>
      </w:r>
    </w:p>
    <w:p w14:paraId="52937C45" w14:textId="66750096" w:rsidR="007B3274" w:rsidRDefault="007B3274" w:rsidP="007B3274">
      <w:pPr>
        <w:ind w:firstLine="420"/>
        <w:rPr>
          <w:rFonts w:hint="eastAsia"/>
        </w:rPr>
      </w:pPr>
      <w:r>
        <w:rPr>
          <w:rFonts w:hint="eastAsia"/>
        </w:rPr>
        <w:t>在</w:t>
      </w:r>
      <w:r>
        <w:rPr>
          <w:rFonts w:hint="eastAsia"/>
        </w:rPr>
        <w:t>Spark</w:t>
      </w:r>
      <w:r>
        <w:rPr>
          <w:rFonts w:hint="eastAsia"/>
        </w:rPr>
        <w:t>中，通常不会因为特定操作将数据跨分区分布在一个指定的位置。在计算过程中，</w:t>
      </w:r>
      <w:r>
        <w:rPr>
          <w:rFonts w:hint="eastAsia"/>
        </w:rPr>
        <w:t>Spark</w:t>
      </w:r>
      <w:r>
        <w:rPr>
          <w:rFonts w:hint="eastAsia"/>
        </w:rPr>
        <w:t>需要执行全部操作并且将其分成多个任务，单个任务将在单个分区上运行，因此</w:t>
      </w:r>
      <w:r>
        <w:rPr>
          <w:rFonts w:hint="eastAsia"/>
        </w:rPr>
        <w:t>Spark</w:t>
      </w:r>
      <w:r>
        <w:rPr>
          <w:rFonts w:hint="eastAsia"/>
        </w:rPr>
        <w:t>要负责组织</w:t>
      </w:r>
      <w:r>
        <w:rPr>
          <w:rFonts w:hint="eastAsia"/>
        </w:rPr>
        <w:t>reduceByKey()</w:t>
      </w:r>
      <w:r>
        <w:rPr>
          <w:rFonts w:hint="eastAsia"/>
        </w:rPr>
        <w:t>执行单个聚合任务的所有数据，必须从所有分区中读取以找到键对应的所有值，然后将各分区中的值汇总以计算每个键的最终聚合结果，这个移动数据的过程</w:t>
      </w:r>
      <w:r w:rsidR="00115050">
        <w:rPr>
          <w:rFonts w:hint="eastAsia"/>
        </w:rPr>
        <w:t>称为洗牌。虽然执行新的洗牌后，每个分区中的元素集合都是确定性的，而且</w:t>
      </w:r>
      <w:r w:rsidR="0006426D">
        <w:rPr>
          <w:rFonts w:hint="eastAsia"/>
        </w:rPr>
        <w:t>分区本身的排序也是确定性的。但是分区中的元素排序是不确定的，</w:t>
      </w:r>
      <w:r w:rsidR="00751FFB">
        <w:rPr>
          <w:rFonts w:hint="eastAsia"/>
        </w:rPr>
        <w:t>如果希望在洗牌后数据可以按照预设的顺序排序，那么可以使用</w:t>
      </w:r>
      <w:r w:rsidR="00911AB2">
        <w:rPr>
          <w:rFonts w:hint="eastAsia"/>
        </w:rPr>
        <w:t>mapPartitions</w:t>
      </w:r>
      <w:r w:rsidR="00840B9E">
        <w:rPr>
          <w:rFonts w:hint="eastAsia"/>
        </w:rPr>
        <w:t>()</w:t>
      </w:r>
      <w:r w:rsidR="00911AB2">
        <w:rPr>
          <w:rFonts w:hint="eastAsia"/>
        </w:rPr>
        <w:t>对</w:t>
      </w:r>
      <w:r w:rsidR="00911AB2">
        <w:rPr>
          <w:rFonts w:ascii=".Apple Color Emoji UI" w:eastAsia=".Apple Color Emoji UI" w:hAnsi=".Apple Color Emoji UI" w:cs=".Apple Color Emoji UI" w:hint="eastAsia"/>
        </w:rPr>
        <w:t>每个分区进行排序，</w:t>
      </w:r>
      <w:r w:rsidR="0000752E">
        <w:rPr>
          <w:rFonts w:ascii=".Apple Color Emoji UI" w:eastAsia=".Apple Color Emoji UI" w:hAnsi=".Apple Color Emoji UI" w:cs=".Apple Color Emoji UI" w:hint="eastAsia"/>
        </w:rPr>
        <w:t>例如使用</w:t>
      </w:r>
      <w:r w:rsidR="00911AB2">
        <w:rPr>
          <w:rFonts w:hint="eastAsia"/>
        </w:rPr>
        <w:t>.sorted</w:t>
      </w:r>
      <w:r w:rsidR="0000752E">
        <w:rPr>
          <w:rFonts w:hint="eastAsia"/>
        </w:rPr>
        <w:t>；</w:t>
      </w:r>
      <w:r w:rsidR="0000752E">
        <w:rPr>
          <w:rFonts w:hint="eastAsia"/>
        </w:rPr>
        <w:lastRenderedPageBreak/>
        <w:t>使用</w:t>
      </w:r>
      <w:r w:rsidR="0000752E">
        <w:rPr>
          <w:rFonts w:hint="eastAsia"/>
        </w:rPr>
        <w:t>repartitionAndSortWithinPartitions</w:t>
      </w:r>
      <w:r w:rsidR="00840B9E">
        <w:rPr>
          <w:rFonts w:hint="eastAsia"/>
        </w:rPr>
        <w:t>()</w:t>
      </w:r>
      <w:r w:rsidR="0000752E">
        <w:rPr>
          <w:rFonts w:hint="eastAsia"/>
        </w:rPr>
        <w:t>在进行重新分区的同时有效地对分区进行分类；或者使用</w:t>
      </w:r>
      <w:r w:rsidR="0000752E">
        <w:rPr>
          <w:rFonts w:hint="eastAsia"/>
        </w:rPr>
        <w:t>sortBy</w:t>
      </w:r>
      <w:r w:rsidR="00840B9E">
        <w:rPr>
          <w:rFonts w:hint="eastAsia"/>
        </w:rPr>
        <w:t>()</w:t>
      </w:r>
      <w:r w:rsidR="0000752E">
        <w:rPr>
          <w:rFonts w:hint="eastAsia"/>
        </w:rPr>
        <w:t>对全局</w:t>
      </w:r>
      <w:r w:rsidR="0000752E">
        <w:rPr>
          <w:rFonts w:hint="eastAsia"/>
        </w:rPr>
        <w:t>RDD</w:t>
      </w:r>
      <w:r w:rsidR="0000752E">
        <w:rPr>
          <w:rFonts w:hint="eastAsia"/>
        </w:rPr>
        <w:t>进行排序。</w:t>
      </w:r>
    </w:p>
    <w:p w14:paraId="3AB1EF29" w14:textId="77777777" w:rsidR="00A91F16" w:rsidRDefault="00A91F16" w:rsidP="00A91F16">
      <w:pPr>
        <w:pStyle w:val="a7"/>
      </w:pPr>
      <w:r>
        <w:t>scala&gt; import org.apache.spark.HashPartitioner</w:t>
      </w:r>
    </w:p>
    <w:p w14:paraId="3F9B5EFE" w14:textId="5730BD81" w:rsidR="00A91F16" w:rsidRDefault="00A91F16" w:rsidP="00A91F16">
      <w:pPr>
        <w:pStyle w:val="a7"/>
        <w:rPr>
          <w:rFonts w:hint="eastAsia"/>
        </w:rPr>
      </w:pPr>
      <w:r>
        <w:t>import org.apache.spark.HashPartitioner</w:t>
      </w:r>
    </w:p>
    <w:p w14:paraId="03E2E4E5" w14:textId="77777777" w:rsidR="00A91F16" w:rsidRDefault="00A91F16" w:rsidP="00727A9C">
      <w:pPr>
        <w:pStyle w:val="a7"/>
        <w:rPr>
          <w:rFonts w:hint="eastAsia"/>
        </w:rPr>
      </w:pPr>
    </w:p>
    <w:p w14:paraId="37941919" w14:textId="77777777" w:rsidR="00727A9C" w:rsidRPr="00727A9C" w:rsidRDefault="00727A9C" w:rsidP="00727A9C">
      <w:pPr>
        <w:pStyle w:val="a7"/>
      </w:pPr>
      <w:r w:rsidRPr="00727A9C">
        <w:t>scala&gt; val array=Array(2,2,6,6,3,3,4,4,5,5)</w:t>
      </w:r>
    </w:p>
    <w:p w14:paraId="4793A814" w14:textId="77777777" w:rsidR="00727A9C" w:rsidRPr="00727A9C" w:rsidRDefault="00727A9C" w:rsidP="00727A9C">
      <w:pPr>
        <w:pStyle w:val="a7"/>
      </w:pPr>
      <w:r w:rsidRPr="00727A9C">
        <w:t>array: Array[Int] = Array(2, 2, 6, 6, 3, 3, 4, 4, 5, 5)</w:t>
      </w:r>
    </w:p>
    <w:p w14:paraId="06A3D27F" w14:textId="77777777" w:rsidR="00727A9C" w:rsidRPr="00727A9C" w:rsidRDefault="00727A9C" w:rsidP="00727A9C">
      <w:pPr>
        <w:pStyle w:val="a7"/>
      </w:pPr>
    </w:p>
    <w:p w14:paraId="55CF13B3" w14:textId="77777777" w:rsidR="00727A9C" w:rsidRPr="00727A9C" w:rsidRDefault="00727A9C" w:rsidP="00727A9C">
      <w:pPr>
        <w:pStyle w:val="a7"/>
      </w:pPr>
      <w:r w:rsidRPr="00727A9C">
        <w:t>scala&gt; val data=sc.parallelize(array, 4)</w:t>
      </w:r>
    </w:p>
    <w:p w14:paraId="04339166" w14:textId="77777777" w:rsidR="00727A9C" w:rsidRPr="00727A9C" w:rsidRDefault="00727A9C" w:rsidP="00727A9C">
      <w:pPr>
        <w:pStyle w:val="a7"/>
      </w:pPr>
      <w:r w:rsidRPr="00727A9C">
        <w:t>data: org.apache.spark.rdd.RDD[Int] = ParallelCollectionRDD[42] at parallelize at &lt;console&gt;:27</w:t>
      </w:r>
    </w:p>
    <w:p w14:paraId="495DA196" w14:textId="77777777" w:rsidR="00727A9C" w:rsidRPr="00727A9C" w:rsidRDefault="00727A9C" w:rsidP="00727A9C">
      <w:pPr>
        <w:pStyle w:val="a7"/>
      </w:pPr>
    </w:p>
    <w:p w14:paraId="280CE5CA" w14:textId="77777777" w:rsidR="00727A9C" w:rsidRPr="00727A9C" w:rsidRDefault="00727A9C" w:rsidP="00727A9C">
      <w:pPr>
        <w:pStyle w:val="a7"/>
      </w:pPr>
      <w:r w:rsidRPr="00727A9C">
        <w:t>scala&gt; data.zipWithIndex().glom.collect</w:t>
      </w:r>
    </w:p>
    <w:p w14:paraId="11D8383F" w14:textId="77777777" w:rsidR="00727A9C" w:rsidRPr="00727A9C" w:rsidRDefault="00727A9C" w:rsidP="00727A9C">
      <w:pPr>
        <w:pStyle w:val="a7"/>
      </w:pPr>
      <w:r w:rsidRPr="00727A9C">
        <w:t>res40: Array[Array[(Int, Long)]] = Array(Array((2,0), (2,1)), Array((6,2), (6,3), (3,4)), Array((3,5), (4,6)), Array((4,7), (5,8), (5,9)))</w:t>
      </w:r>
    </w:p>
    <w:p w14:paraId="2EF295C4" w14:textId="77777777" w:rsidR="00727A9C" w:rsidRPr="00727A9C" w:rsidRDefault="00727A9C" w:rsidP="00727A9C">
      <w:pPr>
        <w:pStyle w:val="a7"/>
      </w:pPr>
    </w:p>
    <w:p w14:paraId="2B68419E" w14:textId="7B5DF16D" w:rsidR="00727A9C" w:rsidRPr="00727A9C" w:rsidRDefault="00727A9C" w:rsidP="00727A9C">
      <w:pPr>
        <w:pStyle w:val="a7"/>
      </w:pPr>
      <w:r w:rsidRPr="00727A9C">
        <w:t>scala&gt;</w:t>
      </w:r>
      <w:r>
        <w:rPr>
          <w:rFonts w:hint="eastAsia"/>
        </w:rPr>
        <w:t xml:space="preserve"> </w:t>
      </w:r>
      <w:r w:rsidRPr="00727A9C">
        <w:t>data.zipWithIndex().repartitionAndSortWithinPartitions(new HashPartitioner(4)).glom.collect</w:t>
      </w:r>
    </w:p>
    <w:p w14:paraId="6CC78627" w14:textId="77777777" w:rsidR="00727A9C" w:rsidRDefault="00727A9C" w:rsidP="00727A9C">
      <w:pPr>
        <w:pStyle w:val="a7"/>
        <w:rPr>
          <w:rFonts w:hint="eastAsia"/>
        </w:rPr>
      </w:pPr>
      <w:r w:rsidRPr="00727A9C">
        <w:t>res41: Array[Array[(Int, Long)]] = Array(Array((4,6), (4,7)), Array((5,8), (5,9)), Array((2,0), (2,1), (6,2), (6,3)), Array((3,4), (3,5)))</w:t>
      </w:r>
    </w:p>
    <w:p w14:paraId="6CB7980E" w14:textId="1B1C1DB5" w:rsidR="002752C9" w:rsidRDefault="00B9159D" w:rsidP="002752C9">
      <w:pPr>
        <w:ind w:firstLine="420"/>
        <w:rPr>
          <w:rFonts w:hint="eastAsia"/>
        </w:rPr>
      </w:pPr>
      <w:r w:rsidRPr="00840B9E">
        <w:rPr>
          <w:rFonts w:hint="eastAsia"/>
        </w:rPr>
        <w:t>正如</w:t>
      </w:r>
      <w:r w:rsidRPr="00840B9E">
        <w:rPr>
          <w:rFonts w:hint="eastAsia"/>
        </w:rPr>
        <w:t>Spark API</w:t>
      </w:r>
      <w:r w:rsidRPr="00840B9E">
        <w:rPr>
          <w:rFonts w:hint="eastAsia"/>
        </w:rPr>
        <w:t>中所写，</w:t>
      </w:r>
      <w:r w:rsidRPr="00840B9E">
        <w:rPr>
          <w:rFonts w:hint="eastAsia"/>
        </w:rPr>
        <w:t>repartitionAndSortWithinPartitions</w:t>
      </w:r>
      <w:r>
        <w:rPr>
          <w:rFonts w:hint="eastAsia"/>
        </w:rPr>
        <w:t>()</w:t>
      </w:r>
      <w:r w:rsidRPr="00840B9E">
        <w:rPr>
          <w:rFonts w:hint="eastAsia"/>
        </w:rPr>
        <w:t>比</w:t>
      </w:r>
      <w:r>
        <w:rPr>
          <w:rFonts w:hint="eastAsia"/>
        </w:rPr>
        <w:t>先</w:t>
      </w:r>
      <w:r w:rsidRPr="00840B9E">
        <w:rPr>
          <w:rFonts w:hint="eastAsia"/>
        </w:rPr>
        <w:t>调用</w:t>
      </w:r>
      <w:r w:rsidRPr="00840B9E">
        <w:rPr>
          <w:rFonts w:hint="eastAsia"/>
        </w:rPr>
        <w:t>repartition</w:t>
      </w:r>
      <w:r>
        <w:rPr>
          <w:rFonts w:hint="eastAsia"/>
        </w:rPr>
        <w:t>()</w:t>
      </w:r>
      <w:r w:rsidRPr="00840B9E">
        <w:rPr>
          <w:rFonts w:hint="eastAsia"/>
        </w:rPr>
        <w:t>然后在每个分区内进行排序要有效，因为它可以将排序</w:t>
      </w:r>
      <w:r>
        <w:rPr>
          <w:rFonts w:hint="eastAsia"/>
        </w:rPr>
        <w:t>过程</w:t>
      </w:r>
      <w:r w:rsidRPr="00840B9E">
        <w:rPr>
          <w:rFonts w:hint="eastAsia"/>
        </w:rPr>
        <w:t>推入洗牌</w:t>
      </w:r>
      <w:r>
        <w:rPr>
          <w:rFonts w:hint="eastAsia"/>
        </w:rPr>
        <w:t>的机制中</w:t>
      </w:r>
      <w:r w:rsidRPr="00840B9E">
        <w:rPr>
          <w:rFonts w:hint="eastAsia"/>
        </w:rPr>
        <w:t>。</w:t>
      </w:r>
      <w:r w:rsidR="007D41F7" w:rsidRPr="007D41F7">
        <w:rPr>
          <w:rFonts w:hint="eastAsia"/>
        </w:rPr>
        <w:t>可以看到</w:t>
      </w:r>
      <w:r w:rsidR="007D41F7" w:rsidRPr="007D41F7">
        <w:rPr>
          <w:rFonts w:hint="eastAsia"/>
        </w:rPr>
        <w:t xml:space="preserve"> repartitionAndSortWithinPartitions</w:t>
      </w:r>
      <w:r w:rsidR="00B1361B">
        <w:rPr>
          <w:rFonts w:hint="eastAsia"/>
        </w:rPr>
        <w:t>()</w:t>
      </w:r>
      <w:r w:rsidR="007D41F7" w:rsidRPr="007D41F7">
        <w:rPr>
          <w:rFonts w:hint="eastAsia"/>
        </w:rPr>
        <w:t>主要是通过给定的分区器，将相同</w:t>
      </w:r>
      <w:r w:rsidR="000771B4">
        <w:rPr>
          <w:rFonts w:hint="eastAsia"/>
        </w:rPr>
        <w:t>键的元组</w:t>
      </w:r>
      <w:r w:rsidR="007D41F7" w:rsidRPr="007D41F7">
        <w:rPr>
          <w:rFonts w:hint="eastAsia"/>
        </w:rPr>
        <w:t>发送到指定分区，并根据</w:t>
      </w:r>
      <w:r w:rsidR="000771B4">
        <w:rPr>
          <w:rFonts w:hint="eastAsia"/>
        </w:rPr>
        <w:t>键</w:t>
      </w:r>
      <w:r w:rsidR="007D41F7" w:rsidRPr="007D41F7">
        <w:rPr>
          <w:rFonts w:hint="eastAsia"/>
        </w:rPr>
        <w:t>进行排排序</w:t>
      </w:r>
      <w:r w:rsidR="000771B4">
        <w:rPr>
          <w:rFonts w:hint="eastAsia"/>
        </w:rPr>
        <w:t>，</w:t>
      </w:r>
      <w:r w:rsidR="007D41F7" w:rsidRPr="007D41F7">
        <w:rPr>
          <w:rFonts w:hint="eastAsia"/>
        </w:rPr>
        <w:t>我们可以按照自定义的排序规则，进行二次排序。</w:t>
      </w:r>
      <w:r w:rsidR="00DE1532" w:rsidRPr="007D41F7">
        <w:rPr>
          <w:rFonts w:hint="eastAsia"/>
        </w:rPr>
        <w:t>二次排序</w:t>
      </w:r>
      <w:r w:rsidR="00DE1532" w:rsidRPr="00DE1532">
        <w:rPr>
          <w:rFonts w:hint="eastAsia"/>
        </w:rPr>
        <w:t>模式是指</w:t>
      </w:r>
      <w:r w:rsidR="00135107">
        <w:rPr>
          <w:rFonts w:hint="eastAsia"/>
        </w:rPr>
        <w:t>先</w:t>
      </w:r>
      <w:r w:rsidR="00DE1532" w:rsidRPr="00DE1532">
        <w:rPr>
          <w:rFonts w:hint="eastAsia"/>
        </w:rPr>
        <w:t>按照</w:t>
      </w:r>
      <w:r w:rsidR="00DE1532">
        <w:rPr>
          <w:rFonts w:hint="eastAsia"/>
        </w:rPr>
        <w:t>键</w:t>
      </w:r>
      <w:r w:rsidR="00135107">
        <w:rPr>
          <w:rFonts w:hint="eastAsia"/>
        </w:rPr>
        <w:t>分组，然后</w:t>
      </w:r>
      <w:r w:rsidR="00DE1532" w:rsidRPr="00DE1532">
        <w:rPr>
          <w:rFonts w:hint="eastAsia"/>
        </w:rPr>
        <w:t>按照特定的顺序遍历</w:t>
      </w:r>
      <w:r w:rsidR="00DA33CE">
        <w:rPr>
          <w:rFonts w:hint="eastAsia"/>
        </w:rPr>
        <w:t>数。</w:t>
      </w:r>
    </w:p>
    <w:p w14:paraId="19F377C3" w14:textId="21504154" w:rsidR="00AF7E83" w:rsidRDefault="007B3274" w:rsidP="007B3274">
      <w:pPr>
        <w:ind w:firstLine="420"/>
        <w:rPr>
          <w:rFonts w:hint="eastAsia"/>
        </w:rPr>
      </w:pPr>
      <w:r>
        <w:rPr>
          <w:rFonts w:hint="eastAsia"/>
        </w:rPr>
        <w:t>某些</w:t>
      </w:r>
      <w:r w:rsidR="00A27630">
        <w:rPr>
          <w:rFonts w:hint="eastAsia"/>
        </w:rPr>
        <w:t>洗牌</w:t>
      </w:r>
      <w:r>
        <w:rPr>
          <w:rFonts w:hint="eastAsia"/>
        </w:rPr>
        <w:t>操作会消耗大量的堆内存，因为它们</w:t>
      </w:r>
      <w:r w:rsidR="00FD4140">
        <w:rPr>
          <w:rFonts w:hint="eastAsia"/>
        </w:rPr>
        <w:t>在传输前后</w:t>
      </w:r>
      <w:r>
        <w:rPr>
          <w:rFonts w:hint="eastAsia"/>
        </w:rPr>
        <w:t>使用内存中的数据结构组织记录。具体而言，</w:t>
      </w:r>
      <w:r>
        <w:rPr>
          <w:rFonts w:hint="eastAsia"/>
        </w:rPr>
        <w:t>reduceByKey</w:t>
      </w:r>
      <w:r w:rsidR="00FD4140">
        <w:rPr>
          <w:rFonts w:hint="eastAsia"/>
        </w:rPr>
        <w:t>()</w:t>
      </w:r>
      <w:r>
        <w:rPr>
          <w:rFonts w:hint="eastAsia"/>
        </w:rPr>
        <w:t>和</w:t>
      </w:r>
      <w:r>
        <w:rPr>
          <w:rFonts w:hint="eastAsia"/>
        </w:rPr>
        <w:t>aggregateByKey</w:t>
      </w:r>
      <w:r w:rsidR="00FD4140">
        <w:rPr>
          <w:rFonts w:hint="eastAsia"/>
        </w:rPr>
        <w:t>()</w:t>
      </w:r>
      <w:r>
        <w:rPr>
          <w:rFonts w:hint="eastAsia"/>
        </w:rPr>
        <w:t>在进行</w:t>
      </w:r>
      <w:r w:rsidR="00FD4140">
        <w:rPr>
          <w:rFonts w:hint="eastAsia"/>
        </w:rPr>
        <w:t>映射</w:t>
      </w:r>
      <w:r>
        <w:rPr>
          <w:rFonts w:hint="eastAsia"/>
        </w:rPr>
        <w:t>转换时创建数据的结构，而在进行</w:t>
      </w:r>
      <w:r w:rsidR="00473B06">
        <w:rPr>
          <w:rFonts w:hint="eastAsia"/>
        </w:rPr>
        <w:t>聚合</w:t>
      </w:r>
      <w:r>
        <w:rPr>
          <w:rFonts w:hint="eastAsia"/>
        </w:rPr>
        <w:t>动作时产生这样数据。当数据不适合存储在内存中时，</w:t>
      </w:r>
      <w:r>
        <w:rPr>
          <w:rFonts w:hint="eastAsia"/>
        </w:rPr>
        <w:t>Spark</w:t>
      </w:r>
      <w:r>
        <w:rPr>
          <w:rFonts w:hint="eastAsia"/>
        </w:rPr>
        <w:t>会将这些数据溢出到磁盘中，从而导致磁盘</w:t>
      </w:r>
      <w:r>
        <w:rPr>
          <w:rFonts w:hint="eastAsia"/>
        </w:rPr>
        <w:t>I/O</w:t>
      </w:r>
      <w:r>
        <w:rPr>
          <w:rFonts w:hint="eastAsia"/>
        </w:rPr>
        <w:t>的额外开销和增加的垃圾回收。</w:t>
      </w:r>
      <w:r w:rsidR="00450E29">
        <w:rPr>
          <w:rFonts w:hint="eastAsia"/>
        </w:rPr>
        <w:t>洗牌</w:t>
      </w:r>
      <w:r>
        <w:rPr>
          <w:rFonts w:hint="eastAsia"/>
        </w:rPr>
        <w:t>还会在磁盘上生成大量中间文件。从</w:t>
      </w:r>
      <w:r>
        <w:rPr>
          <w:rFonts w:hint="eastAsia"/>
        </w:rPr>
        <w:t>Spark 1.3</w:t>
      </w:r>
      <w:r>
        <w:rPr>
          <w:rFonts w:hint="eastAsia"/>
        </w:rPr>
        <w:t>开始，这些文件将被保留，直到相应的</w:t>
      </w:r>
      <w:r>
        <w:rPr>
          <w:rFonts w:hint="eastAsia"/>
        </w:rPr>
        <w:t>RDD</w:t>
      </w:r>
      <w:r>
        <w:rPr>
          <w:rFonts w:hint="eastAsia"/>
        </w:rPr>
        <w:t>不再使用并被垃圾收集为止。这样做是为了在重新计算</w:t>
      </w:r>
      <w:r w:rsidR="00473B06">
        <w:rPr>
          <w:rFonts w:hint="eastAsia"/>
        </w:rPr>
        <w:t>定义</w:t>
      </w:r>
      <w:r w:rsidR="00473B06">
        <w:rPr>
          <w:rFonts w:hint="eastAsia"/>
        </w:rPr>
        <w:t>RDD</w:t>
      </w:r>
      <w:r w:rsidR="00473B06">
        <w:rPr>
          <w:rFonts w:hint="eastAsia"/>
        </w:rPr>
        <w:t>的</w:t>
      </w:r>
      <w:r>
        <w:rPr>
          <w:rFonts w:hint="eastAsia"/>
        </w:rPr>
        <w:t>谱系时不需要重新创建</w:t>
      </w:r>
      <w:r w:rsidR="00F02ACD">
        <w:rPr>
          <w:rFonts w:hint="eastAsia"/>
        </w:rPr>
        <w:t>洗牌</w:t>
      </w:r>
      <w:r>
        <w:rPr>
          <w:rFonts w:hint="eastAsia"/>
        </w:rPr>
        <w:t>文件。如果应用程序保留对这些</w:t>
      </w:r>
      <w:r>
        <w:rPr>
          <w:rFonts w:hint="eastAsia"/>
        </w:rPr>
        <w:t>RDD</w:t>
      </w:r>
      <w:r>
        <w:rPr>
          <w:rFonts w:hint="eastAsia"/>
        </w:rPr>
        <w:t>的引用或者垃圾回收未频繁引入，垃圾收集可能会在很长一段时间后才会发生。这意味着长时间运行的</w:t>
      </w:r>
      <w:r>
        <w:rPr>
          <w:rFonts w:hint="eastAsia"/>
        </w:rPr>
        <w:t>Spark</w:t>
      </w:r>
      <w:r>
        <w:rPr>
          <w:rFonts w:hint="eastAsia"/>
        </w:rPr>
        <w:t>作业可能会消耗大量的磁盘空间。在配置</w:t>
      </w:r>
      <w:r>
        <w:rPr>
          <w:rFonts w:hint="eastAsia"/>
        </w:rPr>
        <w:t>Spark</w:t>
      </w:r>
      <w:r>
        <w:rPr>
          <w:rFonts w:hint="eastAsia"/>
        </w:rPr>
        <w:t>上下文时，临时存储目录</w:t>
      </w:r>
      <w:r>
        <w:rPr>
          <w:rFonts w:hint="eastAsia"/>
        </w:rPr>
        <w:t>spark.local.dir</w:t>
      </w:r>
      <w:r>
        <w:rPr>
          <w:rFonts w:hint="eastAsia"/>
        </w:rPr>
        <w:t>由配</w:t>
      </w:r>
      <w:r w:rsidR="00473B06">
        <w:rPr>
          <w:rFonts w:hint="eastAsia"/>
        </w:rPr>
        <w:t>置参数指定，</w:t>
      </w:r>
      <w:r>
        <w:rPr>
          <w:rFonts w:hint="eastAsia"/>
        </w:rPr>
        <w:t>这部分的内容在性能优化的章节会继续说明。</w:t>
      </w:r>
    </w:p>
    <w:p w14:paraId="3F121A04" w14:textId="37E80F3C" w:rsidR="00807DC7" w:rsidRDefault="00807DC7" w:rsidP="00384564">
      <w:pPr>
        <w:pStyle w:val="Heading2"/>
        <w:rPr>
          <w:rFonts w:hint="eastAsia"/>
        </w:rPr>
      </w:pPr>
      <w:bookmarkStart w:id="2" w:name="_Toc308729993"/>
      <w:bookmarkStart w:id="3" w:name="_Toc317023439"/>
      <w:r>
        <w:rPr>
          <w:rFonts w:hint="eastAsia"/>
        </w:rPr>
        <w:t>共享变量</w:t>
      </w:r>
    </w:p>
    <w:p w14:paraId="5F1864BF" w14:textId="238FD912" w:rsidR="00B40BED" w:rsidRDefault="00DA3BBE" w:rsidP="00CE301D">
      <w:pPr>
        <w:ind w:firstLine="420"/>
        <w:rPr>
          <w:rFonts w:hint="eastAsia"/>
        </w:rPr>
      </w:pPr>
      <w:r>
        <w:rPr>
          <w:rFonts w:hint="eastAsia"/>
        </w:rPr>
        <w:t>共享变量是许多函数和方法必须并行使用的变量，</w:t>
      </w:r>
      <w:r w:rsidR="00CE301D">
        <w:rPr>
          <w:rFonts w:hint="eastAsia"/>
        </w:rPr>
        <w:t>可以在并行操作中使用。</w:t>
      </w:r>
      <w:r w:rsidR="000D2F50" w:rsidRPr="006B73FA">
        <w:rPr>
          <w:rFonts w:hint="eastAsia"/>
        </w:rPr>
        <w:t>通常，当</w:t>
      </w:r>
      <w:r w:rsidR="000D2F50" w:rsidRPr="006B73FA">
        <w:rPr>
          <w:rFonts w:hint="eastAsia"/>
        </w:rPr>
        <w:t>Spark</w:t>
      </w:r>
      <w:r w:rsidR="000D2F50" w:rsidRPr="006B73FA">
        <w:rPr>
          <w:rFonts w:hint="eastAsia"/>
        </w:rPr>
        <w:t>操作</w:t>
      </w:r>
      <w:r w:rsidR="000D2F50">
        <w:rPr>
          <w:rFonts w:hint="eastAsia"/>
        </w:rPr>
        <w:t>，</w:t>
      </w:r>
      <w:r w:rsidR="000D2F50" w:rsidRPr="006B73FA">
        <w:rPr>
          <w:rFonts w:hint="eastAsia"/>
        </w:rPr>
        <w:t>例如</w:t>
      </w:r>
      <w:r w:rsidR="000D2F50" w:rsidRPr="006B73FA">
        <w:rPr>
          <w:rFonts w:hint="eastAsia"/>
        </w:rPr>
        <w:t>map</w:t>
      </w:r>
      <w:r w:rsidR="000D2F50">
        <w:rPr>
          <w:rFonts w:hint="eastAsia"/>
        </w:rPr>
        <w:t>()</w:t>
      </w:r>
      <w:r w:rsidR="000D2F50" w:rsidRPr="006B73FA">
        <w:rPr>
          <w:rFonts w:hint="eastAsia"/>
        </w:rPr>
        <w:t>或</w:t>
      </w:r>
      <w:r w:rsidR="000D2F50" w:rsidRPr="006B73FA">
        <w:rPr>
          <w:rFonts w:hint="eastAsia"/>
        </w:rPr>
        <w:t>reduce</w:t>
      </w:r>
      <w:r w:rsidR="000D2F50">
        <w:rPr>
          <w:rFonts w:hint="eastAsia"/>
        </w:rPr>
        <w:t>()</w:t>
      </w:r>
      <w:r w:rsidR="000D2F50">
        <w:rPr>
          <w:rFonts w:hint="eastAsia"/>
        </w:rPr>
        <w:t>，</w:t>
      </w:r>
      <w:r w:rsidR="000D2F50" w:rsidRPr="006B73FA">
        <w:rPr>
          <w:rFonts w:hint="eastAsia"/>
        </w:rPr>
        <w:t>在远程集群节点上执行时，</w:t>
      </w:r>
      <w:r w:rsidR="000D2F50">
        <w:rPr>
          <w:rFonts w:hint="eastAsia"/>
        </w:rPr>
        <w:t>函数被传递到操作中，而且函数所需要的变量会在每个</w:t>
      </w:r>
      <w:r w:rsidR="00FE6BED">
        <w:rPr>
          <w:rFonts w:hint="eastAsia"/>
        </w:rPr>
        <w:t>节点任务</w:t>
      </w:r>
      <w:r w:rsidR="000D2F50">
        <w:rPr>
          <w:rFonts w:hint="eastAsia"/>
        </w:rPr>
        <w:t>上</w:t>
      </w:r>
      <w:r w:rsidR="004A47C1">
        <w:rPr>
          <w:rFonts w:hint="eastAsia"/>
        </w:rPr>
        <w:t>拷贝</w:t>
      </w:r>
      <w:r w:rsidR="000D2F50">
        <w:rPr>
          <w:rFonts w:hint="eastAsia"/>
        </w:rPr>
        <w:t>副本，所以</w:t>
      </w:r>
      <w:r w:rsidR="000D2F50">
        <w:rPr>
          <w:rFonts w:hint="eastAsia"/>
        </w:rPr>
        <w:t>Spark</w:t>
      </w:r>
      <w:r w:rsidR="000D2F50">
        <w:rPr>
          <w:rFonts w:hint="eastAsia"/>
        </w:rPr>
        <w:t>操作可以独立的执行。</w:t>
      </w:r>
      <w:r w:rsidR="000D2F50" w:rsidRPr="006B73FA">
        <w:rPr>
          <w:rFonts w:hint="eastAsia"/>
        </w:rPr>
        <w:t>这些变量被复制</w:t>
      </w:r>
      <w:r w:rsidR="00F67671">
        <w:rPr>
          <w:rFonts w:hint="eastAsia"/>
        </w:rPr>
        <w:t>，</w:t>
      </w:r>
      <w:r w:rsidR="000D2F50" w:rsidRPr="006B73FA">
        <w:rPr>
          <w:rFonts w:hint="eastAsia"/>
        </w:rPr>
        <w:t>并且</w:t>
      </w:r>
      <w:r w:rsidR="000D2F50">
        <w:rPr>
          <w:rFonts w:hint="eastAsia"/>
        </w:rPr>
        <w:t>在远程计算机上的变</w:t>
      </w:r>
      <w:r w:rsidR="00727D5B">
        <w:rPr>
          <w:rFonts w:hint="eastAsia"/>
        </w:rPr>
        <w:t>量</w:t>
      </w:r>
      <w:r w:rsidR="000D2F50">
        <w:rPr>
          <w:rFonts w:hint="eastAsia"/>
        </w:rPr>
        <w:t>更新都不会传播回驱动程序。</w:t>
      </w:r>
      <w:r w:rsidR="003122A2">
        <w:rPr>
          <w:rFonts w:hint="eastAsia"/>
        </w:rPr>
        <w:t>如果</w:t>
      </w:r>
      <w:r w:rsidR="006B73FA" w:rsidRPr="006B73FA">
        <w:rPr>
          <w:rFonts w:hint="eastAsia"/>
        </w:rPr>
        <w:t>在各个任务之间支持通用的读写共享变量将效率很低。</w:t>
      </w:r>
      <w:r w:rsidR="00805385">
        <w:rPr>
          <w:rFonts w:hint="eastAsia"/>
        </w:rPr>
        <w:t>但是</w:t>
      </w:r>
      <w:r w:rsidR="006B73FA" w:rsidRPr="006B73FA">
        <w:rPr>
          <w:rFonts w:hint="eastAsia"/>
        </w:rPr>
        <w:t>Spark</w:t>
      </w:r>
      <w:r w:rsidR="00A26FDB">
        <w:rPr>
          <w:rFonts w:hint="eastAsia"/>
        </w:rPr>
        <w:t>实现了</w:t>
      </w:r>
      <w:r w:rsidR="00E6752F">
        <w:rPr>
          <w:rFonts w:hint="eastAsia"/>
        </w:rPr>
        <w:t>两种常用</w:t>
      </w:r>
      <w:r w:rsidR="006B73FA" w:rsidRPr="006B73FA">
        <w:rPr>
          <w:rFonts w:hint="eastAsia"/>
        </w:rPr>
        <w:t>模式</w:t>
      </w:r>
      <w:r w:rsidR="00A26FDB">
        <w:rPr>
          <w:rFonts w:hint="eastAsia"/>
        </w:rPr>
        <w:t>，</w:t>
      </w:r>
      <w:r w:rsidR="00E015AE">
        <w:rPr>
          <w:rFonts w:hint="eastAsia"/>
        </w:rPr>
        <w:t>提供了</w:t>
      </w:r>
      <w:r w:rsidR="006B73FA" w:rsidRPr="006B73FA">
        <w:rPr>
          <w:rFonts w:hint="eastAsia"/>
        </w:rPr>
        <w:t>有限类型的共享变量：广播变量和累加器。</w:t>
      </w:r>
    </w:p>
    <w:p w14:paraId="425650C6" w14:textId="49BF0643" w:rsidR="006B73FA" w:rsidRDefault="006B73FA" w:rsidP="009A594D">
      <w:pPr>
        <w:pStyle w:val="Heading3"/>
        <w:rPr>
          <w:rFonts w:hint="eastAsia"/>
        </w:rPr>
      </w:pPr>
      <w:r>
        <w:rPr>
          <w:rFonts w:hint="eastAsia"/>
        </w:rPr>
        <w:t>广播变量</w:t>
      </w:r>
    </w:p>
    <w:p w14:paraId="294A4178" w14:textId="055E0A89" w:rsidR="00DE6E39" w:rsidRDefault="00DE6E39" w:rsidP="00DE6E39">
      <w:pPr>
        <w:ind w:firstLine="420"/>
      </w:pPr>
      <w:r w:rsidRPr="00641855">
        <w:rPr>
          <w:rFonts w:hint="eastAsia"/>
        </w:rPr>
        <w:t>广播变量是所有执行程序之间的共享变量</w:t>
      </w:r>
      <w:r>
        <w:rPr>
          <w:rFonts w:hint="eastAsia"/>
        </w:rPr>
        <w:t>，</w:t>
      </w:r>
      <w:r w:rsidRPr="00641855">
        <w:rPr>
          <w:rFonts w:hint="eastAsia"/>
        </w:rPr>
        <w:t>是在驱动程序中创建的，然后在执行程序上</w:t>
      </w:r>
      <w:r w:rsidRPr="00641855">
        <w:rPr>
          <w:rFonts w:hint="eastAsia"/>
        </w:rPr>
        <w:lastRenderedPageBreak/>
        <w:t>是只读的。</w:t>
      </w:r>
      <w:r>
        <w:rPr>
          <w:rFonts w:hint="eastAsia"/>
        </w:rPr>
        <w:t>广播变量使</w:t>
      </w:r>
      <w:r>
        <w:rPr>
          <w:rFonts w:hint="eastAsia"/>
        </w:rPr>
        <w:t>Spark</w:t>
      </w:r>
      <w:r>
        <w:rPr>
          <w:rFonts w:hint="eastAsia"/>
        </w:rPr>
        <w:t>的操作可以在每台计算机上保留一个只读变量，而不用将其副本与任务一起发送，可以使用它们以有效的方式为每个节点提供大型输入数据集的副本。</w:t>
      </w:r>
    </w:p>
    <w:p w14:paraId="672C305D" w14:textId="6AFB5913" w:rsidR="00D41500" w:rsidRDefault="00641855" w:rsidP="00D41500">
      <w:pPr>
        <w:ind w:firstLine="420"/>
        <w:rPr>
          <w:rFonts w:hint="eastAsia"/>
        </w:rPr>
      </w:pPr>
      <w:r w:rsidRPr="00641855">
        <w:rPr>
          <w:rFonts w:hint="eastAsia"/>
        </w:rPr>
        <w:t>可以在</w:t>
      </w:r>
      <w:r w:rsidRPr="00641855">
        <w:rPr>
          <w:rFonts w:hint="eastAsia"/>
        </w:rPr>
        <w:t>Spark</w:t>
      </w:r>
      <w:r w:rsidR="005B0674">
        <w:rPr>
          <w:rFonts w:hint="eastAsia"/>
        </w:rPr>
        <w:t>集群中广播整个数据集，以便执行器</w:t>
      </w:r>
      <w:r w:rsidRPr="00641855">
        <w:rPr>
          <w:rFonts w:hint="eastAsia"/>
        </w:rPr>
        <w:t>可以访问广播的数据。执行器中运行的所有任务都可以访问广播变量。广播使用各种优化的方法使广播数据可供所有执行器访问。</w:t>
      </w:r>
      <w:r w:rsidR="00473D95" w:rsidRPr="00641855">
        <w:rPr>
          <w:rFonts w:hint="eastAsia"/>
        </w:rPr>
        <w:t>因为广播的数据集的</w:t>
      </w:r>
      <w:r w:rsidR="00473D95">
        <w:rPr>
          <w:rFonts w:hint="eastAsia"/>
        </w:rPr>
        <w:t>尺寸可能很大，这是要解决的重要挑战。执行器</w:t>
      </w:r>
      <w:r w:rsidRPr="00641855">
        <w:rPr>
          <w:rFonts w:hint="eastAsia"/>
        </w:rPr>
        <w:t>通过</w:t>
      </w:r>
      <w:r w:rsidRPr="00641855">
        <w:rPr>
          <w:rFonts w:hint="eastAsia"/>
        </w:rPr>
        <w:t>HTTP</w:t>
      </w:r>
      <w:r w:rsidR="00473D95">
        <w:rPr>
          <w:rFonts w:hint="eastAsia"/>
        </w:rPr>
        <w:t>连接和最新的组件</w:t>
      </w:r>
      <w:r w:rsidRPr="00641855">
        <w:rPr>
          <w:rFonts w:hint="eastAsia"/>
        </w:rPr>
        <w:t>提取数据</w:t>
      </w:r>
      <w:r w:rsidR="00473D95">
        <w:rPr>
          <w:rFonts w:hint="eastAsia"/>
        </w:rPr>
        <w:t>，</w:t>
      </w:r>
      <w:r w:rsidR="00473D95" w:rsidRPr="00641855">
        <w:rPr>
          <w:rFonts w:hint="eastAsia"/>
        </w:rPr>
        <w:t>类似于</w:t>
      </w:r>
      <w:r w:rsidR="00473D95" w:rsidRPr="00641855">
        <w:rPr>
          <w:rFonts w:hint="eastAsia"/>
        </w:rPr>
        <w:t>BitTorrent</w:t>
      </w:r>
      <w:r w:rsidR="00161F45">
        <w:rPr>
          <w:rFonts w:hint="eastAsia"/>
        </w:rPr>
        <w:t>，</w:t>
      </w:r>
      <w:r w:rsidRPr="00641855">
        <w:rPr>
          <w:rFonts w:hint="eastAsia"/>
        </w:rPr>
        <w:t>数据集本身像洪流一样</w:t>
      </w:r>
      <w:r w:rsidR="00200669">
        <w:rPr>
          <w:rFonts w:hint="eastAsia"/>
        </w:rPr>
        <w:t>快速地</w:t>
      </w:r>
      <w:r w:rsidR="00EB619F">
        <w:rPr>
          <w:rFonts w:hint="eastAsia"/>
        </w:rPr>
        <w:t>分布到</w:t>
      </w:r>
      <w:r w:rsidR="00161F45">
        <w:rPr>
          <w:rFonts w:hint="eastAsia"/>
        </w:rPr>
        <w:t>群集中。这使扩展性更强的方法可以将广播</w:t>
      </w:r>
      <w:r w:rsidRPr="00641855">
        <w:rPr>
          <w:rFonts w:hint="eastAsia"/>
        </w:rPr>
        <w:t>变量分发给所有执行</w:t>
      </w:r>
      <w:r w:rsidR="00161F45">
        <w:rPr>
          <w:rFonts w:hint="eastAsia"/>
        </w:rPr>
        <w:t>程序，而不是让每个</w:t>
      </w:r>
      <w:r w:rsidR="005F43C8">
        <w:rPr>
          <w:rFonts w:hint="eastAsia"/>
        </w:rPr>
        <w:t>执行器</w:t>
      </w:r>
      <w:r w:rsidR="00161F45">
        <w:rPr>
          <w:rFonts w:hint="eastAsia"/>
        </w:rPr>
        <w:t>一个接一个地从驱动程序中提取数据，当我们</w:t>
      </w:r>
      <w:r w:rsidR="005F43C8">
        <w:rPr>
          <w:rFonts w:hint="eastAsia"/>
        </w:rPr>
        <w:t>有很多执行器</w:t>
      </w:r>
      <w:r w:rsidRPr="00641855">
        <w:rPr>
          <w:rFonts w:hint="eastAsia"/>
        </w:rPr>
        <w:t>时，这可能会导致驱动程序发生故障。</w:t>
      </w:r>
    </w:p>
    <w:p w14:paraId="702BED8A" w14:textId="56C7A160" w:rsidR="000F5386" w:rsidRDefault="003B4FBE" w:rsidP="000F5386">
      <w:pPr>
        <w:ind w:firstLine="420"/>
        <w:rPr>
          <w:rFonts w:hint="eastAsia"/>
        </w:rPr>
      </w:pPr>
      <w:r>
        <w:rPr>
          <w:rFonts w:hint="eastAsia"/>
        </w:rPr>
        <w:t>Spark</w:t>
      </w:r>
      <w:r w:rsidR="00A11FDE">
        <w:rPr>
          <w:rFonts w:hint="eastAsia"/>
        </w:rPr>
        <w:t>的</w:t>
      </w:r>
      <w:r w:rsidR="000F5386">
        <w:rPr>
          <w:rFonts w:hint="eastAsia"/>
        </w:rPr>
        <w:t>动作是通过一组阶段执行的，这些阶段</w:t>
      </w:r>
      <w:r w:rsidR="00A11FDE">
        <w:rPr>
          <w:rFonts w:hint="eastAsia"/>
        </w:rPr>
        <w:t>被分布式洗牌操作分割</w:t>
      </w:r>
      <w:r w:rsidR="000F5386">
        <w:rPr>
          <w:rFonts w:hint="eastAsia"/>
        </w:rPr>
        <w:t>。</w:t>
      </w:r>
      <w:r w:rsidR="000F5386">
        <w:rPr>
          <w:rFonts w:hint="eastAsia"/>
        </w:rPr>
        <w:t>Spark</w:t>
      </w:r>
      <w:r w:rsidR="000F5386">
        <w:rPr>
          <w:rFonts w:hint="eastAsia"/>
        </w:rPr>
        <w:t>自动广播每个阶段中任务所需的通用数据。以这种方式广播的数据以序列化形式缓存</w:t>
      </w:r>
      <w:r w:rsidR="00E46C6D">
        <w:rPr>
          <w:rFonts w:hint="eastAsia"/>
        </w:rPr>
        <w:t>，并在运行每个任务之前</w:t>
      </w:r>
      <w:r w:rsidR="000F5386">
        <w:rPr>
          <w:rFonts w:hint="eastAsia"/>
        </w:rPr>
        <w:t>反序列化。这意味着仅当跨多个阶段的任务需要相同数据</w:t>
      </w:r>
      <w:r w:rsidR="00E50A2E">
        <w:rPr>
          <w:rFonts w:hint="eastAsia"/>
        </w:rPr>
        <w:t>，</w:t>
      </w:r>
      <w:r w:rsidR="000F5386">
        <w:rPr>
          <w:rFonts w:hint="eastAsia"/>
        </w:rPr>
        <w:t>或以反序列化形式缓存数据非常重要时，显式创建广播变量才有用。广播变量是通过调用</w:t>
      </w:r>
      <w:r w:rsidR="000F5386">
        <w:rPr>
          <w:rFonts w:hint="eastAsia"/>
        </w:rPr>
        <w:t>SparkContext.broadcast</w:t>
      </w:r>
      <w:r w:rsidR="00211EEC">
        <w:rPr>
          <w:rFonts w:hint="eastAsia"/>
        </w:rPr>
        <w:t>(</w:t>
      </w:r>
      <w:r w:rsidR="000F5386">
        <w:rPr>
          <w:rFonts w:hint="eastAsia"/>
        </w:rPr>
        <w:t>v</w:t>
      </w:r>
      <w:r w:rsidR="00211EEC">
        <w:rPr>
          <w:rFonts w:hint="eastAsia"/>
        </w:rPr>
        <w:t>)</w:t>
      </w:r>
      <w:r w:rsidR="00211EEC">
        <w:rPr>
          <w:rFonts w:hint="eastAsia"/>
        </w:rPr>
        <w:t>方法，</w:t>
      </w:r>
      <w:r w:rsidR="000F5386">
        <w:rPr>
          <w:rFonts w:hint="eastAsia"/>
        </w:rPr>
        <w:t>从变量</w:t>
      </w:r>
      <w:r w:rsidR="000F5386">
        <w:rPr>
          <w:rFonts w:hint="eastAsia"/>
        </w:rPr>
        <w:t>v</w:t>
      </w:r>
      <w:r w:rsidR="000F5386">
        <w:rPr>
          <w:rFonts w:hint="eastAsia"/>
        </w:rPr>
        <w:t>创建的。广播变量是</w:t>
      </w:r>
      <w:r w:rsidR="00B74DFB">
        <w:rPr>
          <w:rFonts w:hint="eastAsia"/>
        </w:rPr>
        <w:t>变量</w:t>
      </w:r>
      <w:r w:rsidR="000F5386">
        <w:rPr>
          <w:rFonts w:hint="eastAsia"/>
        </w:rPr>
        <w:t>v</w:t>
      </w:r>
      <w:r w:rsidR="000F5386">
        <w:rPr>
          <w:rFonts w:hint="eastAsia"/>
        </w:rPr>
        <w:t>的包装，可以通过调用</w:t>
      </w:r>
      <w:r w:rsidR="000F5386">
        <w:rPr>
          <w:rFonts w:hint="eastAsia"/>
        </w:rPr>
        <w:t>value</w:t>
      </w:r>
      <w:r w:rsidR="000F5386">
        <w:rPr>
          <w:rFonts w:hint="eastAsia"/>
        </w:rPr>
        <w:t>方法来访问其值。</w:t>
      </w:r>
      <w:r w:rsidR="00C4285F" w:rsidRPr="00C4285F">
        <w:rPr>
          <w:rFonts w:hint="eastAsia"/>
        </w:rPr>
        <w:t>让我们看看如何广播一个</w:t>
      </w:r>
      <w:r w:rsidR="00C4285F" w:rsidRPr="00C4285F">
        <w:rPr>
          <w:rFonts w:hint="eastAsia"/>
        </w:rPr>
        <w:t>Integer</w:t>
      </w:r>
      <w:r w:rsidR="00C4285F">
        <w:rPr>
          <w:rFonts w:hint="eastAsia"/>
        </w:rPr>
        <w:t>变量，然后在执行器上执行的</w:t>
      </w:r>
      <w:r w:rsidR="00C4285F" w:rsidRPr="00C4285F">
        <w:rPr>
          <w:rFonts w:hint="eastAsia"/>
        </w:rPr>
        <w:t>转换操作中使用广播变量：</w:t>
      </w:r>
    </w:p>
    <w:p w14:paraId="40A133C9" w14:textId="77777777" w:rsidR="00A77318" w:rsidRDefault="00A77318" w:rsidP="00A77318">
      <w:pPr>
        <w:pStyle w:val="a7"/>
      </w:pPr>
      <w:r>
        <w:t>scala&gt; val rdd_one = sc.parallelize(Seq(1,2,3))</w:t>
      </w:r>
    </w:p>
    <w:p w14:paraId="034C7047" w14:textId="77777777" w:rsidR="00A77318" w:rsidRDefault="00A77318" w:rsidP="00A77318">
      <w:pPr>
        <w:pStyle w:val="a7"/>
      </w:pPr>
      <w:r>
        <w:t>rdd_one: org.apache.spark.rdd.RDD[Int] = ParallelCollectionRDD[0] at parallelize at &lt;console&gt;:24</w:t>
      </w:r>
    </w:p>
    <w:p w14:paraId="267C077F" w14:textId="77777777" w:rsidR="00A77318" w:rsidRDefault="00A77318" w:rsidP="00A77318">
      <w:pPr>
        <w:pStyle w:val="a7"/>
      </w:pPr>
    </w:p>
    <w:p w14:paraId="7F385359" w14:textId="77777777" w:rsidR="00A77318" w:rsidRDefault="00A77318" w:rsidP="00A77318">
      <w:pPr>
        <w:pStyle w:val="a7"/>
      </w:pPr>
      <w:r>
        <w:t>scala&gt; val i = 5</w:t>
      </w:r>
    </w:p>
    <w:p w14:paraId="2EE287BA" w14:textId="77777777" w:rsidR="00A77318" w:rsidRDefault="00A77318" w:rsidP="00A77318">
      <w:pPr>
        <w:pStyle w:val="a7"/>
      </w:pPr>
      <w:r>
        <w:t>i: Int = 5</w:t>
      </w:r>
    </w:p>
    <w:p w14:paraId="437DB0EE" w14:textId="77777777" w:rsidR="00A77318" w:rsidRDefault="00A77318" w:rsidP="00A77318">
      <w:pPr>
        <w:pStyle w:val="a7"/>
      </w:pPr>
    </w:p>
    <w:p w14:paraId="47F96371" w14:textId="77777777" w:rsidR="00A77318" w:rsidRDefault="00A77318" w:rsidP="00A77318">
      <w:pPr>
        <w:pStyle w:val="a7"/>
      </w:pPr>
      <w:r>
        <w:t>scala&gt; val bi = sc.broadcast(i)</w:t>
      </w:r>
    </w:p>
    <w:p w14:paraId="4568BCBE" w14:textId="77777777" w:rsidR="00A77318" w:rsidRDefault="00A77318" w:rsidP="00A77318">
      <w:pPr>
        <w:pStyle w:val="a7"/>
      </w:pPr>
      <w:r>
        <w:t>bi: org.apache.spark.broadcast.Broadcast[Int] = Broadcast(0)</w:t>
      </w:r>
    </w:p>
    <w:p w14:paraId="5E1DA4EE" w14:textId="77777777" w:rsidR="00A77318" w:rsidRDefault="00A77318" w:rsidP="00A77318">
      <w:pPr>
        <w:pStyle w:val="a7"/>
      </w:pPr>
    </w:p>
    <w:p w14:paraId="324D2B7C" w14:textId="77777777" w:rsidR="00A77318" w:rsidRDefault="00A77318" w:rsidP="00A77318">
      <w:pPr>
        <w:pStyle w:val="a7"/>
      </w:pPr>
      <w:r>
        <w:t>scala&gt; bi.value</w:t>
      </w:r>
    </w:p>
    <w:p w14:paraId="5589F289" w14:textId="77777777" w:rsidR="00A77318" w:rsidRDefault="00A77318" w:rsidP="00A77318">
      <w:pPr>
        <w:pStyle w:val="a7"/>
      </w:pPr>
      <w:r>
        <w:t>res0: Int = 5</w:t>
      </w:r>
    </w:p>
    <w:p w14:paraId="282A5E58" w14:textId="77777777" w:rsidR="00A77318" w:rsidRDefault="00A77318" w:rsidP="00A77318">
      <w:pPr>
        <w:pStyle w:val="a7"/>
      </w:pPr>
    </w:p>
    <w:p w14:paraId="7C721102" w14:textId="77777777" w:rsidR="00A77318" w:rsidRDefault="00A77318" w:rsidP="00A77318">
      <w:pPr>
        <w:pStyle w:val="a7"/>
      </w:pPr>
      <w:r>
        <w:t>scala&gt; rdd_one.take(5)</w:t>
      </w:r>
    </w:p>
    <w:p w14:paraId="3F037F06" w14:textId="77777777" w:rsidR="00A77318" w:rsidRDefault="00A77318" w:rsidP="00A77318">
      <w:pPr>
        <w:pStyle w:val="a7"/>
      </w:pPr>
      <w:r>
        <w:t>res1: Array[Int] = Array(1, 2, 3)</w:t>
      </w:r>
    </w:p>
    <w:p w14:paraId="042CE86B" w14:textId="77777777" w:rsidR="00A77318" w:rsidRDefault="00A77318" w:rsidP="00A77318">
      <w:pPr>
        <w:pStyle w:val="a7"/>
      </w:pPr>
    </w:p>
    <w:p w14:paraId="49DCFF2D" w14:textId="77777777" w:rsidR="00A77318" w:rsidRDefault="00A77318" w:rsidP="00A77318">
      <w:pPr>
        <w:pStyle w:val="a7"/>
      </w:pPr>
      <w:r>
        <w:t>scala&gt; rdd_one.map(j =&gt; j + bi.value).take(5)</w:t>
      </w:r>
    </w:p>
    <w:p w14:paraId="4386B97D" w14:textId="3E3644EE" w:rsidR="00C4285F" w:rsidRDefault="00A77318" w:rsidP="00A77318">
      <w:pPr>
        <w:pStyle w:val="a7"/>
        <w:rPr>
          <w:rFonts w:hint="eastAsia"/>
        </w:rPr>
      </w:pPr>
      <w:r>
        <w:t>res2: Array[Int] = Array(6, 7, 8)</w:t>
      </w:r>
    </w:p>
    <w:p w14:paraId="42FF214C" w14:textId="7C9F8341" w:rsidR="00A77318" w:rsidRDefault="004F5BA6" w:rsidP="00A77318">
      <w:pPr>
        <w:ind w:firstLine="420"/>
        <w:rPr>
          <w:rFonts w:hint="eastAsia"/>
        </w:rPr>
      </w:pPr>
      <w:r w:rsidRPr="004F5BA6">
        <w:rPr>
          <w:rFonts w:hint="eastAsia"/>
        </w:rPr>
        <w:t>广播变量也可以不仅仅在原始数据类型上创建，如下面的示例所示，我们将从驱动程序广播</w:t>
      </w:r>
      <w:r w:rsidRPr="004F5BA6">
        <w:rPr>
          <w:rFonts w:hint="eastAsia"/>
        </w:rPr>
        <w:t>HashMap</w:t>
      </w:r>
      <w:r w:rsidRPr="004F5BA6">
        <w:rPr>
          <w:rFonts w:hint="eastAsia"/>
        </w:rPr>
        <w:t>：</w:t>
      </w:r>
    </w:p>
    <w:p w14:paraId="195EE8E2" w14:textId="77777777" w:rsidR="00CE6982" w:rsidRDefault="00CE6982" w:rsidP="009660F5">
      <w:pPr>
        <w:pStyle w:val="a7"/>
      </w:pPr>
      <w:r>
        <w:t>scala&gt; val rdd_one = sc.parallelize(Seq(1,2,3))</w:t>
      </w:r>
    </w:p>
    <w:p w14:paraId="6918EDF5" w14:textId="77777777" w:rsidR="00CE6982" w:rsidRDefault="00CE6982" w:rsidP="009660F5">
      <w:pPr>
        <w:pStyle w:val="a7"/>
      </w:pPr>
      <w:r>
        <w:t>rdd_one: org.apache.spark.rdd.RDD[Int] = ParallelCollectionRDD[2] at parallelize at &lt;console&gt;:24</w:t>
      </w:r>
    </w:p>
    <w:p w14:paraId="7C6DB142" w14:textId="77777777" w:rsidR="00CE6982" w:rsidRDefault="00CE6982" w:rsidP="009660F5">
      <w:pPr>
        <w:pStyle w:val="a7"/>
      </w:pPr>
    </w:p>
    <w:p w14:paraId="17362857" w14:textId="77777777" w:rsidR="00CE6982" w:rsidRDefault="00CE6982" w:rsidP="009660F5">
      <w:pPr>
        <w:pStyle w:val="a7"/>
      </w:pPr>
      <w:r>
        <w:t>scala&gt; val m = scala.collection.mutable.HashMap(1 -&gt; 2, 2 -&gt; 3, 3 -&gt; 4)</w:t>
      </w:r>
    </w:p>
    <w:p w14:paraId="13B652B9" w14:textId="77777777" w:rsidR="00CE6982" w:rsidRDefault="00CE6982" w:rsidP="009660F5">
      <w:pPr>
        <w:pStyle w:val="a7"/>
      </w:pPr>
      <w:r>
        <w:t>m: scala.collection.mutable.HashMap[Int,Int] = Map(2 -&gt; 3, 1 -&gt; 2, 3 -&gt; 4)</w:t>
      </w:r>
    </w:p>
    <w:p w14:paraId="549030C3" w14:textId="77777777" w:rsidR="00CE6982" w:rsidRDefault="00CE6982" w:rsidP="009660F5">
      <w:pPr>
        <w:pStyle w:val="a7"/>
      </w:pPr>
    </w:p>
    <w:p w14:paraId="3AAB9377" w14:textId="77777777" w:rsidR="00CE6982" w:rsidRDefault="00CE6982" w:rsidP="009660F5">
      <w:pPr>
        <w:pStyle w:val="a7"/>
      </w:pPr>
      <w:r>
        <w:t>scala&gt; val bm = sc.broadcast(m)</w:t>
      </w:r>
    </w:p>
    <w:p w14:paraId="634501E9" w14:textId="77777777" w:rsidR="00CE6982" w:rsidRDefault="00CE6982" w:rsidP="009660F5">
      <w:pPr>
        <w:pStyle w:val="a7"/>
      </w:pPr>
      <w:r>
        <w:t>bm: org.apache.spark.broadcast.Broadcast[scala.collection.mutable.HashMap[Int,Int]] = Broadcast(7)</w:t>
      </w:r>
    </w:p>
    <w:p w14:paraId="696744FF" w14:textId="77777777" w:rsidR="00CE6982" w:rsidRDefault="00CE6982" w:rsidP="009660F5">
      <w:pPr>
        <w:pStyle w:val="a7"/>
      </w:pPr>
    </w:p>
    <w:p w14:paraId="39CEE66B" w14:textId="77777777" w:rsidR="00CE6982" w:rsidRDefault="00CE6982" w:rsidP="009660F5">
      <w:pPr>
        <w:pStyle w:val="a7"/>
      </w:pPr>
      <w:r>
        <w:t>scala&gt; rdd_one.map(j =&gt; j * bm.value(j)).take(5)</w:t>
      </w:r>
    </w:p>
    <w:p w14:paraId="6D2B96C2" w14:textId="516A7368" w:rsidR="00CE6982" w:rsidRDefault="00CE6982" w:rsidP="009660F5">
      <w:pPr>
        <w:pStyle w:val="a7"/>
        <w:rPr>
          <w:rFonts w:hint="eastAsia"/>
        </w:rPr>
      </w:pPr>
      <w:r>
        <w:t>res3: Array[Int] = Array(2, 6, 12)</w:t>
      </w:r>
    </w:p>
    <w:p w14:paraId="0391105B" w14:textId="0F48D617" w:rsidR="00D76FCD" w:rsidRDefault="00C86654" w:rsidP="00C86654">
      <w:pPr>
        <w:ind w:firstLine="420"/>
        <w:rPr>
          <w:rFonts w:hint="eastAsia"/>
        </w:rPr>
      </w:pPr>
      <w:r>
        <w:rPr>
          <w:rFonts w:hint="eastAsia"/>
        </w:rPr>
        <w:t>广播变量确实会占用所有执行器</w:t>
      </w:r>
      <w:r w:rsidR="002F006E">
        <w:rPr>
          <w:rFonts w:hint="eastAsia"/>
        </w:rPr>
        <w:t>的内存，而且</w:t>
      </w:r>
      <w:r>
        <w:rPr>
          <w:rFonts w:hint="eastAsia"/>
        </w:rPr>
        <w:t>取决于广播变量中包含的数据大小，这有</w:t>
      </w:r>
      <w:r>
        <w:rPr>
          <w:rFonts w:hint="eastAsia"/>
        </w:rPr>
        <w:lastRenderedPageBreak/>
        <w:t>时可能会导致资源问题。有一种方法可以从所有执行程序的内存中删除广播变量。在广播变量上调用</w:t>
      </w:r>
      <w:r>
        <w:rPr>
          <w:rFonts w:hint="eastAsia"/>
        </w:rPr>
        <w:t>unpersist</w:t>
      </w:r>
      <w:r w:rsidR="007B4F1F">
        <w:rPr>
          <w:rFonts w:hint="eastAsia"/>
        </w:rPr>
        <w:t>()</w:t>
      </w:r>
      <w:r w:rsidR="007B4F1F">
        <w:rPr>
          <w:rFonts w:hint="eastAsia"/>
        </w:rPr>
        <w:t>会从所有执行器</w:t>
      </w:r>
      <w:r w:rsidR="003C0B40">
        <w:rPr>
          <w:rFonts w:hint="eastAsia"/>
        </w:rPr>
        <w:t>的内存</w:t>
      </w:r>
      <w:r>
        <w:rPr>
          <w:rFonts w:hint="eastAsia"/>
        </w:rPr>
        <w:t>缓存中删除广播变量的数据，以释放资源。</w:t>
      </w:r>
      <w:r w:rsidR="007C57EC">
        <w:rPr>
          <w:rFonts w:hint="eastAsia"/>
        </w:rPr>
        <w:t>如果再次使用该变量，则数据将重新传输给执行器</w:t>
      </w:r>
      <w:r>
        <w:rPr>
          <w:rFonts w:hint="eastAsia"/>
        </w:rPr>
        <w:t>，以便再次使用。</w:t>
      </w:r>
      <w:r w:rsidR="00D65E95" w:rsidRPr="00D65E95">
        <w:rPr>
          <w:rFonts w:hint="eastAsia"/>
        </w:rPr>
        <w:t>下面是如何在广播变量上调用</w:t>
      </w:r>
      <w:r w:rsidR="00D65E95" w:rsidRPr="00D65E95">
        <w:rPr>
          <w:rFonts w:hint="eastAsia"/>
        </w:rPr>
        <w:t>unpersist</w:t>
      </w:r>
      <w:r w:rsidR="00D65E95">
        <w:rPr>
          <w:rFonts w:hint="eastAsia"/>
        </w:rPr>
        <w:t>()</w:t>
      </w:r>
      <w:r w:rsidR="00D65E95" w:rsidRPr="00D65E95">
        <w:rPr>
          <w:rFonts w:hint="eastAsia"/>
        </w:rPr>
        <w:t>的示例。调用</w:t>
      </w:r>
      <w:r w:rsidR="00D65E95" w:rsidRPr="00D65E95">
        <w:rPr>
          <w:rFonts w:hint="eastAsia"/>
        </w:rPr>
        <w:t>unpersist</w:t>
      </w:r>
      <w:r w:rsidR="002430FC">
        <w:rPr>
          <w:rFonts w:hint="eastAsia"/>
        </w:rPr>
        <w:t>后，如果再次访问广播变量</w:t>
      </w:r>
      <w:r w:rsidR="00D65E95">
        <w:rPr>
          <w:rFonts w:hint="eastAsia"/>
        </w:rPr>
        <w:t>将</w:t>
      </w:r>
      <w:r w:rsidR="00680CEC">
        <w:rPr>
          <w:rFonts w:hint="eastAsia"/>
        </w:rPr>
        <w:t>在后台</w:t>
      </w:r>
      <w:r w:rsidR="00D65E95">
        <w:rPr>
          <w:rFonts w:hint="eastAsia"/>
        </w:rPr>
        <w:t>照常工作，执行器</w:t>
      </w:r>
      <w:r w:rsidR="00D65E95" w:rsidRPr="00D65E95">
        <w:rPr>
          <w:rFonts w:hint="eastAsia"/>
        </w:rPr>
        <w:t>再次为该变量提取数据。</w:t>
      </w:r>
    </w:p>
    <w:p w14:paraId="21D5E0D6" w14:textId="77777777" w:rsidR="002430FC" w:rsidRDefault="002430FC" w:rsidP="002430FC">
      <w:pPr>
        <w:pStyle w:val="a7"/>
      </w:pPr>
      <w:r>
        <w:t>scala&gt; val rdd_one = sc.parallelize(Seq(1,2,3))</w:t>
      </w:r>
    </w:p>
    <w:p w14:paraId="251F316F" w14:textId="77777777" w:rsidR="002430FC" w:rsidRDefault="002430FC" w:rsidP="002430FC">
      <w:pPr>
        <w:pStyle w:val="a7"/>
      </w:pPr>
      <w:r>
        <w:t>rdd_one: org.apache.spark.rdd.RDD[Int] = ParallelCollectionRDD[4] at parallelize at &lt;console&gt;:24</w:t>
      </w:r>
    </w:p>
    <w:p w14:paraId="38B831F0" w14:textId="77777777" w:rsidR="002430FC" w:rsidRDefault="002430FC" w:rsidP="002430FC">
      <w:pPr>
        <w:pStyle w:val="a7"/>
      </w:pPr>
    </w:p>
    <w:p w14:paraId="0D608A06" w14:textId="77777777" w:rsidR="002430FC" w:rsidRDefault="002430FC" w:rsidP="002430FC">
      <w:pPr>
        <w:pStyle w:val="a7"/>
      </w:pPr>
      <w:r>
        <w:t>scala&gt; val k = 5</w:t>
      </w:r>
    </w:p>
    <w:p w14:paraId="4B9BC6BF" w14:textId="77777777" w:rsidR="002430FC" w:rsidRDefault="002430FC" w:rsidP="002430FC">
      <w:pPr>
        <w:pStyle w:val="a7"/>
      </w:pPr>
      <w:r>
        <w:t>k: Int = 5</w:t>
      </w:r>
    </w:p>
    <w:p w14:paraId="32245A90" w14:textId="77777777" w:rsidR="002430FC" w:rsidRDefault="002430FC" w:rsidP="002430FC">
      <w:pPr>
        <w:pStyle w:val="a7"/>
      </w:pPr>
    </w:p>
    <w:p w14:paraId="37B32399" w14:textId="77777777" w:rsidR="002430FC" w:rsidRDefault="002430FC" w:rsidP="002430FC">
      <w:pPr>
        <w:pStyle w:val="a7"/>
      </w:pPr>
      <w:r>
        <w:t>scala&gt; val bk = sc.broadcast(k)</w:t>
      </w:r>
    </w:p>
    <w:p w14:paraId="6E6983E3" w14:textId="77777777" w:rsidR="002430FC" w:rsidRDefault="002430FC" w:rsidP="002430FC">
      <w:pPr>
        <w:pStyle w:val="a7"/>
      </w:pPr>
      <w:r>
        <w:t>bk: org.apache.spark.broadcast.Broadcast[Int] = Broadcast(11)</w:t>
      </w:r>
    </w:p>
    <w:p w14:paraId="60F59D77" w14:textId="77777777" w:rsidR="002430FC" w:rsidRDefault="002430FC" w:rsidP="002430FC">
      <w:pPr>
        <w:pStyle w:val="a7"/>
      </w:pPr>
    </w:p>
    <w:p w14:paraId="49A6BDC4" w14:textId="77777777" w:rsidR="002430FC" w:rsidRDefault="002430FC" w:rsidP="002430FC">
      <w:pPr>
        <w:pStyle w:val="a7"/>
      </w:pPr>
      <w:r>
        <w:t>scala&gt; rdd_one.map(j =&gt; j + bk.value).take(5)</w:t>
      </w:r>
    </w:p>
    <w:p w14:paraId="1CCAD262" w14:textId="77777777" w:rsidR="002430FC" w:rsidRDefault="002430FC" w:rsidP="002430FC">
      <w:pPr>
        <w:pStyle w:val="a7"/>
      </w:pPr>
      <w:r>
        <w:t>res4: Array[Int] = Array(6, 7, 8)</w:t>
      </w:r>
    </w:p>
    <w:p w14:paraId="2BF5CCB3" w14:textId="77777777" w:rsidR="002430FC" w:rsidRDefault="002430FC" w:rsidP="002430FC">
      <w:pPr>
        <w:pStyle w:val="a7"/>
      </w:pPr>
    </w:p>
    <w:p w14:paraId="0FBAB35D" w14:textId="77777777" w:rsidR="002430FC" w:rsidRDefault="002430FC" w:rsidP="002430FC">
      <w:pPr>
        <w:pStyle w:val="a7"/>
      </w:pPr>
      <w:r>
        <w:t>scala&gt; bk.unpersist</w:t>
      </w:r>
    </w:p>
    <w:p w14:paraId="087FC371" w14:textId="77777777" w:rsidR="002430FC" w:rsidRDefault="002430FC" w:rsidP="002430FC">
      <w:pPr>
        <w:pStyle w:val="a7"/>
      </w:pPr>
    </w:p>
    <w:p w14:paraId="2879728F" w14:textId="77777777" w:rsidR="002430FC" w:rsidRDefault="002430FC" w:rsidP="002430FC">
      <w:pPr>
        <w:pStyle w:val="a7"/>
      </w:pPr>
      <w:r>
        <w:t>scala&gt; rdd_one.map(j =&gt; j + bk.value).take(5)</w:t>
      </w:r>
    </w:p>
    <w:p w14:paraId="668BA7F5" w14:textId="562CADBE" w:rsidR="002430FC" w:rsidRDefault="002430FC" w:rsidP="002430FC">
      <w:pPr>
        <w:pStyle w:val="a7"/>
        <w:rPr>
          <w:rFonts w:hint="eastAsia"/>
        </w:rPr>
      </w:pPr>
      <w:r>
        <w:t>res6: Array[Int] = Array(6, 7, 8)</w:t>
      </w:r>
    </w:p>
    <w:p w14:paraId="6B3267D3" w14:textId="113F4B1F" w:rsidR="00275F86" w:rsidRDefault="00275F86" w:rsidP="00275F86">
      <w:pPr>
        <w:ind w:firstLine="420"/>
        <w:rPr>
          <w:rFonts w:hint="eastAsia"/>
        </w:rPr>
      </w:pPr>
      <w:r>
        <w:rPr>
          <w:rFonts w:hint="eastAsia"/>
        </w:rPr>
        <w:t>我们</w:t>
      </w:r>
      <w:r w:rsidR="00422BC5">
        <w:rPr>
          <w:rFonts w:hint="eastAsia"/>
        </w:rPr>
        <w:t>还可以销毁广播变量，将其从所有执行器</w:t>
      </w:r>
      <w:r w:rsidRPr="00275F86">
        <w:rPr>
          <w:rFonts w:hint="eastAsia"/>
        </w:rPr>
        <w:t>中完全删除，并且驱动程序也无法访问它们。这对于在整个集群中最佳地管理资源非常有帮助。在广播变量上调用</w:t>
      </w:r>
      <w:r w:rsidRPr="00275F86">
        <w:rPr>
          <w:rFonts w:hint="eastAsia"/>
        </w:rPr>
        <w:t>destroy</w:t>
      </w:r>
      <w:r w:rsidR="006770F6">
        <w:rPr>
          <w:rFonts w:hint="eastAsia"/>
        </w:rPr>
        <w:t>()</w:t>
      </w:r>
      <w:r w:rsidRPr="00275F86">
        <w:rPr>
          <w:rFonts w:hint="eastAsia"/>
        </w:rPr>
        <w:t>会破坏与指定广播变量相关的所有数据和元数据。广</w:t>
      </w:r>
      <w:r w:rsidR="006770F6">
        <w:rPr>
          <w:rFonts w:hint="eastAsia"/>
        </w:rPr>
        <w:t>播变量一旦销毁</w:t>
      </w:r>
      <w:r w:rsidRPr="00275F86">
        <w:rPr>
          <w:rFonts w:hint="eastAsia"/>
        </w:rPr>
        <w:t>将无法再次使用，而必须重新创</w:t>
      </w:r>
      <w:r w:rsidR="006770F6">
        <w:rPr>
          <w:rFonts w:hint="eastAsia"/>
        </w:rPr>
        <w:t>建，</w:t>
      </w:r>
      <w:r w:rsidR="006770F6" w:rsidRPr="006770F6">
        <w:rPr>
          <w:rFonts w:hint="eastAsia"/>
        </w:rPr>
        <w:t>以下是销毁广播变量的示例：</w:t>
      </w:r>
    </w:p>
    <w:p w14:paraId="637267E8" w14:textId="77777777" w:rsidR="00C82905" w:rsidRDefault="00C82905" w:rsidP="00C82905">
      <w:pPr>
        <w:pStyle w:val="a7"/>
      </w:pPr>
      <w:r>
        <w:t>scala&gt; val rdd_one = sc.parallelize(Seq(1,2,3))</w:t>
      </w:r>
    </w:p>
    <w:p w14:paraId="37090C0B" w14:textId="77777777" w:rsidR="00C82905" w:rsidRDefault="00C82905" w:rsidP="00C82905">
      <w:pPr>
        <w:pStyle w:val="a7"/>
      </w:pPr>
      <w:r>
        <w:t>rdd_one: org.apache.spark.rdd.RDD[Int] = ParallelCollectionRDD[7] at parallelize at &lt;console&gt;:24</w:t>
      </w:r>
    </w:p>
    <w:p w14:paraId="711FD6E3" w14:textId="77777777" w:rsidR="00C82905" w:rsidRDefault="00C82905" w:rsidP="00C82905">
      <w:pPr>
        <w:pStyle w:val="a7"/>
      </w:pPr>
    </w:p>
    <w:p w14:paraId="6D83BAF2" w14:textId="77777777" w:rsidR="00C82905" w:rsidRDefault="00C82905" w:rsidP="00C82905">
      <w:pPr>
        <w:pStyle w:val="a7"/>
      </w:pPr>
      <w:r>
        <w:t>scala&gt; val k = 5</w:t>
      </w:r>
    </w:p>
    <w:p w14:paraId="71A7D91C" w14:textId="77777777" w:rsidR="00C82905" w:rsidRDefault="00C82905" w:rsidP="00C82905">
      <w:pPr>
        <w:pStyle w:val="a7"/>
      </w:pPr>
      <w:r>
        <w:t>k: Int = 5</w:t>
      </w:r>
    </w:p>
    <w:p w14:paraId="4F410979" w14:textId="77777777" w:rsidR="00C82905" w:rsidRDefault="00C82905" w:rsidP="00C82905">
      <w:pPr>
        <w:pStyle w:val="a7"/>
      </w:pPr>
    </w:p>
    <w:p w14:paraId="0D153C01" w14:textId="77777777" w:rsidR="00C82905" w:rsidRDefault="00C82905" w:rsidP="00C82905">
      <w:pPr>
        <w:pStyle w:val="a7"/>
      </w:pPr>
      <w:r>
        <w:t>scala&gt; val bk = sc.broadcast(k)</w:t>
      </w:r>
    </w:p>
    <w:p w14:paraId="02ABAC10" w14:textId="77777777" w:rsidR="00C82905" w:rsidRDefault="00C82905" w:rsidP="00C82905">
      <w:pPr>
        <w:pStyle w:val="a7"/>
      </w:pPr>
      <w:r>
        <w:t>bk: org.apache.spark.broadcast.Broadcast[Int] = Broadcast(18)</w:t>
      </w:r>
    </w:p>
    <w:p w14:paraId="0EF4900C" w14:textId="77777777" w:rsidR="00C82905" w:rsidRDefault="00C82905" w:rsidP="00C82905">
      <w:pPr>
        <w:pStyle w:val="a7"/>
      </w:pPr>
    </w:p>
    <w:p w14:paraId="5746D29C" w14:textId="77777777" w:rsidR="00C82905" w:rsidRDefault="00C82905" w:rsidP="00C82905">
      <w:pPr>
        <w:pStyle w:val="a7"/>
      </w:pPr>
      <w:r>
        <w:t>scala&gt; rdd_one.map(j =&gt; j + bk.value).take(5)</w:t>
      </w:r>
    </w:p>
    <w:p w14:paraId="530A88A2" w14:textId="77777777" w:rsidR="00C82905" w:rsidRDefault="00C82905" w:rsidP="00C82905">
      <w:pPr>
        <w:pStyle w:val="a7"/>
      </w:pPr>
      <w:r>
        <w:t>res7: Array[Int] = Array(6, 7, 8)</w:t>
      </w:r>
    </w:p>
    <w:p w14:paraId="56288026" w14:textId="77777777" w:rsidR="00C82905" w:rsidRDefault="00C82905" w:rsidP="00C82905">
      <w:pPr>
        <w:pStyle w:val="a7"/>
      </w:pPr>
    </w:p>
    <w:p w14:paraId="6AC90EB7" w14:textId="77777777" w:rsidR="00C82905" w:rsidRDefault="00C82905" w:rsidP="00C82905">
      <w:pPr>
        <w:pStyle w:val="a7"/>
      </w:pPr>
      <w:r>
        <w:t>scala&gt; bk.destroy</w:t>
      </w:r>
    </w:p>
    <w:p w14:paraId="3E466550" w14:textId="77777777" w:rsidR="00C82905" w:rsidRDefault="00C82905" w:rsidP="00C82905">
      <w:pPr>
        <w:pStyle w:val="a7"/>
      </w:pPr>
    </w:p>
    <w:p w14:paraId="2DA97805" w14:textId="77777777" w:rsidR="00C82905" w:rsidRDefault="00C82905" w:rsidP="00C82905">
      <w:pPr>
        <w:pStyle w:val="a7"/>
      </w:pPr>
      <w:r>
        <w:t>scala&gt; rdd_one.map(j =&gt; j + bk.value).take(5)</w:t>
      </w:r>
    </w:p>
    <w:p w14:paraId="596E1601" w14:textId="77777777" w:rsidR="00C82905" w:rsidRDefault="00C82905" w:rsidP="00C82905">
      <w:pPr>
        <w:pStyle w:val="a7"/>
      </w:pPr>
      <w:r>
        <w:t>20/03/06 15:30:05 ERROR Utils: Exception encountered</w:t>
      </w:r>
    </w:p>
    <w:p w14:paraId="4431A4A0" w14:textId="6F4F1B6C" w:rsidR="006770F6" w:rsidRDefault="00C82905" w:rsidP="00C82905">
      <w:pPr>
        <w:pStyle w:val="a7"/>
        <w:rPr>
          <w:rFonts w:hint="eastAsia"/>
        </w:rPr>
      </w:pPr>
      <w:r>
        <w:t>org.apache.spark.SparkException: Attempted to use Broadcast(18) after it was destroyed (destroy at &lt;console&gt;:26)</w:t>
      </w:r>
    </w:p>
    <w:p w14:paraId="1064E58F" w14:textId="09C751D4" w:rsidR="00D04FC2" w:rsidRDefault="00D04FC2" w:rsidP="009A594D">
      <w:pPr>
        <w:pStyle w:val="Heading3"/>
        <w:rPr>
          <w:rFonts w:hint="eastAsia"/>
        </w:rPr>
      </w:pPr>
      <w:r>
        <w:rPr>
          <w:rFonts w:hint="eastAsia"/>
        </w:rPr>
        <w:t>累加器</w:t>
      </w:r>
    </w:p>
    <w:p w14:paraId="040119C2" w14:textId="62D890D1" w:rsidR="00BE3339" w:rsidRDefault="00A93E43" w:rsidP="00BF0556">
      <w:pPr>
        <w:ind w:firstLine="420"/>
        <w:rPr>
          <w:rFonts w:hint="eastAsia"/>
        </w:rPr>
      </w:pPr>
      <w:r w:rsidRPr="00A93E43">
        <w:rPr>
          <w:rFonts w:hint="eastAsia"/>
        </w:rPr>
        <w:t>累加器是执行器之间的共享变量，通常用于向</w:t>
      </w:r>
      <w:r w:rsidRPr="00A93E43">
        <w:rPr>
          <w:rFonts w:hint="eastAsia"/>
        </w:rPr>
        <w:t>Spark</w:t>
      </w:r>
      <w:r w:rsidRPr="00A93E43">
        <w:rPr>
          <w:rFonts w:hint="eastAsia"/>
        </w:rPr>
        <w:t>程序添加计数器。</w:t>
      </w:r>
      <w:r w:rsidR="00EE5D99">
        <w:rPr>
          <w:rFonts w:hint="eastAsia"/>
        </w:rPr>
        <w:t>累加器是仅通过关联和交换操作进行累加的变量，因此可以有效地被并行操作</w:t>
      </w:r>
      <w:r w:rsidR="002A130C">
        <w:rPr>
          <w:rFonts w:hint="eastAsia"/>
        </w:rPr>
        <w:t>支持，</w:t>
      </w:r>
      <w:r w:rsidR="00EE5D99">
        <w:rPr>
          <w:rFonts w:hint="eastAsia"/>
        </w:rPr>
        <w:t>可用于实现计数器（如</w:t>
      </w:r>
      <w:r w:rsidR="00EE5D99">
        <w:rPr>
          <w:rFonts w:hint="eastAsia"/>
        </w:rPr>
        <w:lastRenderedPageBreak/>
        <w:t>MapReduce</w:t>
      </w:r>
      <w:r w:rsidR="002A130C">
        <w:rPr>
          <w:rFonts w:hint="eastAsia"/>
        </w:rPr>
        <w:t>中的计数器）或求和</w:t>
      </w:r>
      <w:r w:rsidR="00EE5D99">
        <w:rPr>
          <w:rFonts w:hint="eastAsia"/>
        </w:rPr>
        <w:t>。</w:t>
      </w:r>
      <w:r w:rsidR="00EE5D99">
        <w:rPr>
          <w:rFonts w:hint="eastAsia"/>
        </w:rPr>
        <w:t>Spark</w:t>
      </w:r>
      <w:r w:rsidR="002A130C">
        <w:rPr>
          <w:rFonts w:hint="eastAsia"/>
        </w:rPr>
        <w:t>本机支持数字类型的累加器，也</w:t>
      </w:r>
      <w:r w:rsidR="00EE5D99">
        <w:rPr>
          <w:rFonts w:hint="eastAsia"/>
        </w:rPr>
        <w:t>可以添加对新类型的支持。</w:t>
      </w:r>
      <w:r w:rsidR="002A130C">
        <w:rPr>
          <w:rFonts w:hint="eastAsia"/>
        </w:rPr>
        <w:t>我们</w:t>
      </w:r>
      <w:r w:rsidR="00BF0556">
        <w:rPr>
          <w:rFonts w:hint="eastAsia"/>
        </w:rPr>
        <w:t>可以创建命名或未命名的累加器。一个已命名的累加器将在</w:t>
      </w:r>
      <w:r w:rsidR="00BF0556">
        <w:rPr>
          <w:rFonts w:hint="eastAsia"/>
        </w:rPr>
        <w:t>Web UI</w:t>
      </w:r>
      <w:r w:rsidR="00BF0556">
        <w:rPr>
          <w:rFonts w:hint="eastAsia"/>
        </w:rPr>
        <w:t>中显示</w:t>
      </w:r>
      <w:r w:rsidR="00BE3339">
        <w:rPr>
          <w:rFonts w:hint="eastAsia"/>
        </w:rPr>
        <w:t>。</w:t>
      </w:r>
      <w:r w:rsidR="00012B32" w:rsidRPr="00012B32">
        <w:rPr>
          <w:rFonts w:hint="eastAsia"/>
        </w:rPr>
        <w:t>以下是使用</w:t>
      </w:r>
      <w:r w:rsidR="00012B32" w:rsidRPr="00012B32">
        <w:rPr>
          <w:rFonts w:hint="eastAsia"/>
        </w:rPr>
        <w:t>Spark Context</w:t>
      </w:r>
      <w:r w:rsidR="00012B32" w:rsidRPr="00012B32">
        <w:rPr>
          <w:rFonts w:hint="eastAsia"/>
        </w:rPr>
        <w:t>和</w:t>
      </w:r>
      <w:r w:rsidR="00012B32" w:rsidRPr="00012B32">
        <w:rPr>
          <w:rFonts w:hint="eastAsia"/>
        </w:rPr>
        <w:t>longAccumulator</w:t>
      </w:r>
      <w:r w:rsidR="00012B32" w:rsidRPr="00012B32">
        <w:rPr>
          <w:rFonts w:hint="eastAsia"/>
        </w:rPr>
        <w:t>函数创建和使用</w:t>
      </w:r>
      <w:r w:rsidR="00012B32">
        <w:rPr>
          <w:rFonts w:hint="eastAsia"/>
        </w:rPr>
        <w:t>整数</w:t>
      </w:r>
      <w:r w:rsidR="00012B32" w:rsidRPr="00012B32">
        <w:rPr>
          <w:rFonts w:hint="eastAsia"/>
        </w:rPr>
        <w:t>累加器的示例，以将新创建的累加器变量初始化为零。随着累加器在</w:t>
      </w:r>
      <w:r w:rsidR="00012B32">
        <w:rPr>
          <w:rFonts w:hint="eastAsia"/>
        </w:rPr>
        <w:t>map()</w:t>
      </w:r>
      <w:r w:rsidR="00012B32" w:rsidRPr="00012B32">
        <w:rPr>
          <w:rFonts w:hint="eastAsia"/>
        </w:rPr>
        <w:t>转换中使用，累加器也会增加。操作结束时，累加器的值为</w:t>
      </w:r>
      <w:r w:rsidR="00012B32" w:rsidRPr="00012B32">
        <w:rPr>
          <w:rFonts w:hint="eastAsia"/>
        </w:rPr>
        <w:t>351</w:t>
      </w:r>
      <w:r w:rsidR="00012B32" w:rsidRPr="00012B32">
        <w:rPr>
          <w:rFonts w:hint="eastAsia"/>
        </w:rPr>
        <w:t>。</w:t>
      </w:r>
    </w:p>
    <w:p w14:paraId="01B801ED" w14:textId="77777777" w:rsidR="002A0C3E" w:rsidRDefault="002A0C3E" w:rsidP="00F5434E">
      <w:pPr>
        <w:pStyle w:val="a7"/>
      </w:pPr>
      <w:r>
        <w:t>scala&gt; val statesPopulationRDD = sc.textFile("/data/statesPopulation.csv")</w:t>
      </w:r>
    </w:p>
    <w:p w14:paraId="0B2E994C" w14:textId="77777777" w:rsidR="002A0C3E" w:rsidRDefault="002A0C3E" w:rsidP="00F5434E">
      <w:pPr>
        <w:pStyle w:val="a7"/>
      </w:pPr>
      <w:r>
        <w:t>statesPopulationRDD: org.apache.spark.rdd.RDD[String] = /data/statesPopulation.csv MapPartitionsRDD[1] at textFile at &lt;console&gt;:24</w:t>
      </w:r>
    </w:p>
    <w:p w14:paraId="15BBB4EF" w14:textId="77777777" w:rsidR="002A0C3E" w:rsidRDefault="002A0C3E" w:rsidP="00F5434E">
      <w:pPr>
        <w:pStyle w:val="a7"/>
      </w:pPr>
    </w:p>
    <w:p w14:paraId="5D18E165" w14:textId="77777777" w:rsidR="002A0C3E" w:rsidRDefault="002A0C3E" w:rsidP="00F5434E">
      <w:pPr>
        <w:pStyle w:val="a7"/>
      </w:pPr>
      <w:r>
        <w:t>scala&gt; val acc1 = sc.longAccumulator("acc1")</w:t>
      </w:r>
    </w:p>
    <w:p w14:paraId="1E8BD392" w14:textId="77777777" w:rsidR="002A0C3E" w:rsidRDefault="002A0C3E" w:rsidP="00F5434E">
      <w:pPr>
        <w:pStyle w:val="a7"/>
      </w:pPr>
      <w:r>
        <w:t>acc1: org.apache.spark.util.LongAccumulator = LongAccumulator(id: 0, name: Some(acc1), value: 0)</w:t>
      </w:r>
    </w:p>
    <w:p w14:paraId="75404B2C" w14:textId="77777777" w:rsidR="002A0C3E" w:rsidRDefault="002A0C3E" w:rsidP="00F5434E">
      <w:pPr>
        <w:pStyle w:val="a7"/>
      </w:pPr>
    </w:p>
    <w:p w14:paraId="3E90CD99" w14:textId="77777777" w:rsidR="002A0C3E" w:rsidRDefault="002A0C3E" w:rsidP="00F5434E">
      <w:pPr>
        <w:pStyle w:val="a7"/>
      </w:pPr>
      <w:r>
        <w:t>scala&gt; val someRDD = statesPopulationRDD.map(x =&gt; {acc1.add(1); x})</w:t>
      </w:r>
    </w:p>
    <w:p w14:paraId="542C2EBD" w14:textId="77777777" w:rsidR="002A0C3E" w:rsidRDefault="002A0C3E" w:rsidP="00F5434E">
      <w:pPr>
        <w:pStyle w:val="a7"/>
      </w:pPr>
      <w:r>
        <w:t>someRDD: org.apache.spark.rdd.RDD[String] = MapPartitionsRDD[2] at map at &lt;console&gt;:27</w:t>
      </w:r>
    </w:p>
    <w:p w14:paraId="3E09DF6D" w14:textId="77777777" w:rsidR="002A0C3E" w:rsidRDefault="002A0C3E" w:rsidP="00F5434E">
      <w:pPr>
        <w:pStyle w:val="a7"/>
      </w:pPr>
    </w:p>
    <w:p w14:paraId="1BCD3F7A" w14:textId="77777777" w:rsidR="002A0C3E" w:rsidRDefault="002A0C3E" w:rsidP="00F5434E">
      <w:pPr>
        <w:pStyle w:val="a7"/>
      </w:pPr>
      <w:r>
        <w:t>scala&gt; acc1.value</w:t>
      </w:r>
    </w:p>
    <w:p w14:paraId="2C08EDDC" w14:textId="77777777" w:rsidR="002A0C3E" w:rsidRDefault="002A0C3E" w:rsidP="00F5434E">
      <w:pPr>
        <w:pStyle w:val="a7"/>
      </w:pPr>
      <w:r>
        <w:t>res0: Long = 0</w:t>
      </w:r>
    </w:p>
    <w:p w14:paraId="6D99CFC9" w14:textId="77777777" w:rsidR="002A0C3E" w:rsidRDefault="002A0C3E" w:rsidP="00F5434E">
      <w:pPr>
        <w:pStyle w:val="a7"/>
      </w:pPr>
    </w:p>
    <w:p w14:paraId="40C53B12" w14:textId="77777777" w:rsidR="002A0C3E" w:rsidRDefault="002A0C3E" w:rsidP="00F5434E">
      <w:pPr>
        <w:pStyle w:val="a7"/>
      </w:pPr>
      <w:r>
        <w:t>scala&gt; someRDD.count</w:t>
      </w:r>
    </w:p>
    <w:p w14:paraId="6977EE7D" w14:textId="77777777" w:rsidR="002A0C3E" w:rsidRDefault="002A0C3E" w:rsidP="00F5434E">
      <w:pPr>
        <w:pStyle w:val="a7"/>
      </w:pPr>
      <w:r>
        <w:t>res1: Long = 351</w:t>
      </w:r>
    </w:p>
    <w:p w14:paraId="39052028" w14:textId="77777777" w:rsidR="002A0C3E" w:rsidRDefault="002A0C3E" w:rsidP="00F5434E">
      <w:pPr>
        <w:pStyle w:val="a7"/>
      </w:pPr>
    </w:p>
    <w:p w14:paraId="14AF63D8" w14:textId="77777777" w:rsidR="002A0C3E" w:rsidRDefault="002A0C3E" w:rsidP="00F5434E">
      <w:pPr>
        <w:pStyle w:val="a7"/>
      </w:pPr>
      <w:r>
        <w:t>scala&gt; acc1.value</w:t>
      </w:r>
    </w:p>
    <w:p w14:paraId="2796099F" w14:textId="77777777" w:rsidR="002A0C3E" w:rsidRDefault="002A0C3E" w:rsidP="00F5434E">
      <w:pPr>
        <w:pStyle w:val="a7"/>
      </w:pPr>
      <w:r>
        <w:t>res2: Long = 351</w:t>
      </w:r>
    </w:p>
    <w:p w14:paraId="41FBDC6C" w14:textId="77777777" w:rsidR="002A0C3E" w:rsidRDefault="002A0C3E" w:rsidP="00F5434E">
      <w:pPr>
        <w:pStyle w:val="a7"/>
      </w:pPr>
    </w:p>
    <w:p w14:paraId="7643F5E5" w14:textId="77777777" w:rsidR="002A0C3E" w:rsidRDefault="002A0C3E" w:rsidP="00F5434E">
      <w:pPr>
        <w:pStyle w:val="a7"/>
      </w:pPr>
      <w:r>
        <w:t>scala&gt; acc1</w:t>
      </w:r>
    </w:p>
    <w:p w14:paraId="1145BF4D" w14:textId="283D4A27" w:rsidR="00012B32" w:rsidRDefault="002A0C3E" w:rsidP="00F5434E">
      <w:pPr>
        <w:pStyle w:val="a7"/>
        <w:rPr>
          <w:rFonts w:hint="eastAsia"/>
        </w:rPr>
      </w:pPr>
      <w:r>
        <w:t>res3: org.apache.spark.util.LongAccumulator = LongAccumulator(id: 0, name: Some(acc1), value: 351)</w:t>
      </w:r>
    </w:p>
    <w:p w14:paraId="5991E02A" w14:textId="0E4DCD1A" w:rsidR="00D87F7F" w:rsidRDefault="0076171E" w:rsidP="00D87F7F">
      <w:pPr>
        <w:ind w:firstLine="420"/>
        <w:rPr>
          <w:rFonts w:hint="eastAsia"/>
        </w:rPr>
      </w:pPr>
      <w:r>
        <w:rPr>
          <w:rFonts w:hint="eastAsia"/>
        </w:rPr>
        <w:t>内置的累加器</w:t>
      </w:r>
      <w:r w:rsidR="00D87F7F">
        <w:rPr>
          <w:rFonts w:hint="eastAsia"/>
        </w:rPr>
        <w:t>可用于许多用例</w:t>
      </w:r>
      <w:r>
        <w:rPr>
          <w:rFonts w:hint="eastAsia"/>
        </w:rPr>
        <w:t>，其中包括</w:t>
      </w:r>
      <w:r w:rsidR="00D87F7F">
        <w:rPr>
          <w:rFonts w:hint="eastAsia"/>
        </w:rPr>
        <w:t>：</w:t>
      </w:r>
    </w:p>
    <w:p w14:paraId="4C51998D" w14:textId="72805DC2" w:rsidR="00D87F7F" w:rsidRDefault="00465E53" w:rsidP="00D87F7F">
      <w:pPr>
        <w:ind w:firstLine="420"/>
        <w:rPr>
          <w:rFonts w:hint="eastAsia"/>
        </w:rPr>
      </w:pPr>
      <w:r>
        <w:rPr>
          <w:rFonts w:hint="eastAsia"/>
        </w:rPr>
        <w:t>（</w:t>
      </w:r>
      <w:r>
        <w:rPr>
          <w:rFonts w:hint="eastAsia"/>
        </w:rPr>
        <w:t>1</w:t>
      </w:r>
      <w:r>
        <w:rPr>
          <w:rFonts w:hint="eastAsia"/>
        </w:rPr>
        <w:t>）</w:t>
      </w:r>
      <w:r w:rsidR="00D87F7F">
        <w:rPr>
          <w:rFonts w:hint="eastAsia"/>
        </w:rPr>
        <w:t>LongAccumulator</w:t>
      </w:r>
      <w:r w:rsidR="00D87F7F">
        <w:rPr>
          <w:rFonts w:hint="eastAsia"/>
        </w:rPr>
        <w:t>：用于计算</w:t>
      </w:r>
      <w:r w:rsidR="00D87F7F">
        <w:rPr>
          <w:rFonts w:hint="eastAsia"/>
        </w:rPr>
        <w:t>64</w:t>
      </w:r>
      <w:r w:rsidR="00D87F7F">
        <w:rPr>
          <w:rFonts w:hint="eastAsia"/>
        </w:rPr>
        <w:t>位整数的和、计数和平均值</w:t>
      </w:r>
    </w:p>
    <w:p w14:paraId="717C9E72" w14:textId="4199BE3B" w:rsidR="00D87F7F" w:rsidRDefault="00465E53" w:rsidP="00D87F7F">
      <w:pPr>
        <w:ind w:firstLine="420"/>
        <w:rPr>
          <w:rFonts w:hint="eastAsia"/>
        </w:rPr>
      </w:pPr>
      <w:r>
        <w:rPr>
          <w:rFonts w:hint="eastAsia"/>
        </w:rPr>
        <w:t>（</w:t>
      </w:r>
      <w:r>
        <w:rPr>
          <w:rFonts w:hint="eastAsia"/>
        </w:rPr>
        <w:t>2</w:t>
      </w:r>
      <w:r>
        <w:rPr>
          <w:rFonts w:hint="eastAsia"/>
        </w:rPr>
        <w:t>）</w:t>
      </w:r>
      <w:r w:rsidR="00D87F7F">
        <w:rPr>
          <w:rFonts w:hint="eastAsia"/>
        </w:rPr>
        <w:t>DoubleAccumulator</w:t>
      </w:r>
      <w:r w:rsidR="00C33C3A">
        <w:rPr>
          <w:rFonts w:hint="eastAsia"/>
        </w:rPr>
        <w:t>：用于计算双精度浮点数的总和、</w:t>
      </w:r>
      <w:r w:rsidR="00D87F7F">
        <w:rPr>
          <w:rFonts w:hint="eastAsia"/>
        </w:rPr>
        <w:t>计数和平均值。</w:t>
      </w:r>
    </w:p>
    <w:p w14:paraId="4905AEFA" w14:textId="569E2A17" w:rsidR="00F5434E" w:rsidRDefault="00465E53" w:rsidP="00D87F7F">
      <w:pPr>
        <w:ind w:firstLine="420"/>
        <w:rPr>
          <w:rFonts w:hint="eastAsia"/>
        </w:rPr>
      </w:pPr>
      <w:r>
        <w:rPr>
          <w:rFonts w:hint="eastAsia"/>
        </w:rPr>
        <w:t>（</w:t>
      </w:r>
      <w:r>
        <w:rPr>
          <w:rFonts w:hint="eastAsia"/>
        </w:rPr>
        <w:t>3</w:t>
      </w:r>
      <w:r>
        <w:rPr>
          <w:rFonts w:hint="eastAsia"/>
        </w:rPr>
        <w:t>）</w:t>
      </w:r>
      <w:r w:rsidR="00D87F7F">
        <w:rPr>
          <w:rFonts w:hint="eastAsia"/>
        </w:rPr>
        <w:t>CollectionAccumulator [T]</w:t>
      </w:r>
      <w:r w:rsidR="00D87F7F">
        <w:rPr>
          <w:rFonts w:hint="eastAsia"/>
        </w:rPr>
        <w:t>：用于收集元素列表</w:t>
      </w:r>
    </w:p>
    <w:p w14:paraId="01C0C60B" w14:textId="1F5F4C24" w:rsidR="002B72FC" w:rsidRDefault="00631F35" w:rsidP="00D87F7F">
      <w:pPr>
        <w:ind w:firstLine="420"/>
        <w:rPr>
          <w:rFonts w:hint="eastAsia"/>
        </w:rPr>
      </w:pPr>
      <w:r>
        <w:rPr>
          <w:rFonts w:hint="eastAsia"/>
        </w:rPr>
        <w:t>尽管上面的例子使用了</w:t>
      </w:r>
      <w:r w:rsidRPr="00631F35">
        <w:rPr>
          <w:rFonts w:hint="eastAsia"/>
        </w:rPr>
        <w:t>内置支持</w:t>
      </w:r>
      <w:r>
        <w:rPr>
          <w:rFonts w:hint="eastAsia"/>
        </w:rPr>
        <w:t>的整数类型累加器</w:t>
      </w:r>
      <w:r w:rsidR="00714A72">
        <w:rPr>
          <w:rFonts w:hint="eastAsia"/>
        </w:rPr>
        <w:t>，我们</w:t>
      </w:r>
      <w:r w:rsidRPr="00631F35">
        <w:rPr>
          <w:rFonts w:hint="eastAsia"/>
        </w:rPr>
        <w:t>也可以通过将</w:t>
      </w:r>
      <w:r w:rsidRPr="00631F35">
        <w:rPr>
          <w:rFonts w:hint="eastAsia"/>
        </w:rPr>
        <w:t>AccumulatorV2</w:t>
      </w:r>
      <w:r w:rsidRPr="00631F35">
        <w:rPr>
          <w:rFonts w:hint="eastAsia"/>
        </w:rPr>
        <w:t>子类化来创建自己的类型。</w:t>
      </w:r>
      <w:r w:rsidRPr="00631F35">
        <w:rPr>
          <w:rFonts w:hint="eastAsia"/>
        </w:rPr>
        <w:t>AccumulatorV2</w:t>
      </w:r>
      <w:r w:rsidR="00714A72">
        <w:rPr>
          <w:rFonts w:hint="eastAsia"/>
        </w:rPr>
        <w:t>抽象类具有几种必须重写的方法：</w:t>
      </w:r>
      <w:r w:rsidR="00714A72">
        <w:rPr>
          <w:rFonts w:hint="eastAsia"/>
        </w:rPr>
        <w:t>reset()</w:t>
      </w:r>
      <w:r w:rsidR="00E565C5">
        <w:rPr>
          <w:rFonts w:hint="eastAsia"/>
        </w:rPr>
        <w:t>用于将累加器重置为零；</w:t>
      </w:r>
      <w:r w:rsidR="00E565C5">
        <w:rPr>
          <w:rFonts w:hint="eastAsia"/>
        </w:rPr>
        <w:t>add()</w:t>
      </w:r>
      <w:r w:rsidR="00470BFA">
        <w:rPr>
          <w:rFonts w:hint="eastAsia"/>
        </w:rPr>
        <w:t>用于将另一个值添加到累加器；</w:t>
      </w:r>
      <w:r w:rsidR="00470BFA">
        <w:rPr>
          <w:rFonts w:hint="eastAsia"/>
        </w:rPr>
        <w:t>merge()</w:t>
      </w:r>
      <w:r w:rsidRPr="00631F35">
        <w:rPr>
          <w:rFonts w:hint="eastAsia"/>
        </w:rPr>
        <w:t>将另一个相同类型的累加器合并到该方法中。</w:t>
      </w:r>
      <w:r w:rsidRPr="00631F35">
        <w:rPr>
          <w:rFonts w:hint="eastAsia"/>
        </w:rPr>
        <w:t>API</w:t>
      </w:r>
      <w:r w:rsidRPr="00631F35">
        <w:rPr>
          <w:rFonts w:hint="eastAsia"/>
        </w:rPr>
        <w:t>文档中包含其他必须重写的方法。</w:t>
      </w:r>
      <w:r w:rsidR="002625DE" w:rsidRPr="002625DE">
        <w:rPr>
          <w:rFonts w:hint="eastAsia"/>
        </w:rPr>
        <w:t>接下来，我们将看一个自定义累加器的实际示例。同样，我们将为此使用</w:t>
      </w:r>
      <w:r w:rsidR="002625DE" w:rsidRPr="002625DE">
        <w:rPr>
          <w:rFonts w:hint="eastAsia"/>
        </w:rPr>
        <w:t>statesPopulation CSV</w:t>
      </w:r>
      <w:r w:rsidR="002625DE" w:rsidRPr="002625DE">
        <w:rPr>
          <w:rFonts w:hint="eastAsia"/>
        </w:rPr>
        <w:t>文件。我们的目标是在自定义累加器中累加年份和人口总数。</w:t>
      </w:r>
    </w:p>
    <w:p w14:paraId="13AAED53" w14:textId="7C7DFCB5" w:rsidR="00964DF9" w:rsidRDefault="007D6586" w:rsidP="00D87F7F">
      <w:pPr>
        <w:ind w:firstLine="420"/>
        <w:rPr>
          <w:rFonts w:hint="eastAsia"/>
        </w:rPr>
      </w:pPr>
      <w:r w:rsidRPr="007D6586">
        <w:rPr>
          <w:rFonts w:hint="eastAsia"/>
        </w:rPr>
        <w:t>步骤</w:t>
      </w:r>
      <w:r w:rsidRPr="007D6586">
        <w:rPr>
          <w:rFonts w:hint="eastAsia"/>
        </w:rPr>
        <w:t>1.</w:t>
      </w:r>
      <w:r w:rsidRPr="007D6586">
        <w:rPr>
          <w:rFonts w:hint="eastAsia"/>
        </w:rPr>
        <w:t>导入包含</w:t>
      </w:r>
      <w:r w:rsidRPr="007D6586">
        <w:rPr>
          <w:rFonts w:hint="eastAsia"/>
        </w:rPr>
        <w:t>AccumulatorV2</w:t>
      </w:r>
      <w:r w:rsidRPr="007D6586">
        <w:rPr>
          <w:rFonts w:hint="eastAsia"/>
        </w:rPr>
        <w:t>类的软件包：</w:t>
      </w:r>
    </w:p>
    <w:p w14:paraId="7EE344A4" w14:textId="37AF3476" w:rsidR="0064514F" w:rsidRDefault="0064514F" w:rsidP="0064514F">
      <w:pPr>
        <w:pStyle w:val="a7"/>
        <w:rPr>
          <w:rFonts w:hint="eastAsia"/>
        </w:rPr>
      </w:pPr>
      <w:r w:rsidRPr="0064514F">
        <w:t>import org.apache.spark.util.AccumulatorV2</w:t>
      </w:r>
    </w:p>
    <w:p w14:paraId="0854B840" w14:textId="7159BB3E" w:rsidR="007D6586" w:rsidRDefault="00110B62" w:rsidP="00D87F7F">
      <w:pPr>
        <w:ind w:firstLine="420"/>
        <w:rPr>
          <w:rFonts w:hint="eastAsia"/>
        </w:rPr>
      </w:pPr>
      <w:r w:rsidRPr="00110B62">
        <w:rPr>
          <w:rFonts w:hint="eastAsia"/>
        </w:rPr>
        <w:t>步骤</w:t>
      </w:r>
      <w:r w:rsidRPr="00110B62">
        <w:rPr>
          <w:rFonts w:hint="eastAsia"/>
        </w:rPr>
        <w:t>2.</w:t>
      </w:r>
      <w:r w:rsidRPr="00110B62">
        <w:rPr>
          <w:rFonts w:hint="eastAsia"/>
        </w:rPr>
        <w:t>包含年份和人口的案例类别：</w:t>
      </w:r>
    </w:p>
    <w:p w14:paraId="66157C32" w14:textId="0476E533" w:rsidR="00BE4763" w:rsidRDefault="00FA5649" w:rsidP="006133FF">
      <w:pPr>
        <w:pStyle w:val="a7"/>
        <w:rPr>
          <w:rFonts w:hint="eastAsia"/>
        </w:rPr>
      </w:pPr>
      <w:r w:rsidRPr="00FA5649">
        <w:t>case class YearPopulation(year: Int, population: Long)</w:t>
      </w:r>
    </w:p>
    <w:p w14:paraId="1A71293F" w14:textId="7440DFF9" w:rsidR="00110B62" w:rsidRDefault="0001795F" w:rsidP="00D87F7F">
      <w:pPr>
        <w:ind w:firstLine="420"/>
        <w:rPr>
          <w:rFonts w:hint="eastAsia"/>
        </w:rPr>
      </w:pPr>
      <w:r w:rsidRPr="0001795F">
        <w:rPr>
          <w:rFonts w:hint="eastAsia"/>
        </w:rPr>
        <w:t>步骤</w:t>
      </w:r>
      <w:r w:rsidRPr="0001795F">
        <w:rPr>
          <w:rFonts w:hint="eastAsia"/>
        </w:rPr>
        <w:t>3. StateAccumulator</w:t>
      </w:r>
      <w:r w:rsidRPr="0001795F">
        <w:rPr>
          <w:rFonts w:hint="eastAsia"/>
        </w:rPr>
        <w:t>类扩展了</w:t>
      </w:r>
      <w:r w:rsidRPr="0001795F">
        <w:rPr>
          <w:rFonts w:hint="eastAsia"/>
        </w:rPr>
        <w:t>AccumulatorV2</w:t>
      </w:r>
      <w:r w:rsidRPr="0001795F">
        <w:rPr>
          <w:rFonts w:hint="eastAsia"/>
        </w:rPr>
        <w:t>：</w:t>
      </w:r>
    </w:p>
    <w:p w14:paraId="5C92E68B" w14:textId="77777777" w:rsidR="006133FF" w:rsidRDefault="006133FF" w:rsidP="006133FF">
      <w:pPr>
        <w:pStyle w:val="a7"/>
      </w:pPr>
      <w:r>
        <w:t xml:space="preserve">class StateAccumulator extends AccumulatorV2[YearPopulation, YearPopulation] { </w:t>
      </w:r>
    </w:p>
    <w:p w14:paraId="0AA33A3E" w14:textId="1AEB60F5" w:rsidR="006133FF" w:rsidRDefault="006133FF" w:rsidP="006133FF">
      <w:pPr>
        <w:pStyle w:val="a7"/>
      </w:pPr>
      <w:r>
        <w:t xml:space="preserve">      //</w:t>
      </w:r>
      <w:r w:rsidR="00CD3CAC">
        <w:rPr>
          <w:rFonts w:hint="eastAsia"/>
        </w:rPr>
        <w:t>为年份和人口数量声明两个变量</w:t>
      </w:r>
    </w:p>
    <w:p w14:paraId="32FE0489" w14:textId="77777777" w:rsidR="006133FF" w:rsidRDefault="006133FF" w:rsidP="006133FF">
      <w:pPr>
        <w:pStyle w:val="a7"/>
      </w:pPr>
      <w:r>
        <w:t xml:space="preserve">      private var year = 0 </w:t>
      </w:r>
    </w:p>
    <w:p w14:paraId="5600D575" w14:textId="77777777" w:rsidR="006133FF" w:rsidRDefault="006133FF" w:rsidP="006133FF">
      <w:pPr>
        <w:pStyle w:val="a7"/>
      </w:pPr>
      <w:r>
        <w:t xml:space="preserve">      private var population:Long = 0L</w:t>
      </w:r>
    </w:p>
    <w:p w14:paraId="7909D399" w14:textId="77777777" w:rsidR="006133FF" w:rsidRDefault="006133FF" w:rsidP="006133FF">
      <w:pPr>
        <w:pStyle w:val="a7"/>
      </w:pPr>
      <w:r>
        <w:lastRenderedPageBreak/>
        <w:t xml:space="preserve"> </w:t>
      </w:r>
    </w:p>
    <w:p w14:paraId="09079C95" w14:textId="37CF1B81" w:rsidR="006133FF" w:rsidRDefault="006133FF" w:rsidP="006133FF">
      <w:pPr>
        <w:pStyle w:val="a7"/>
      </w:pPr>
      <w:r>
        <w:t xml:space="preserve">      //</w:t>
      </w:r>
      <w:r w:rsidR="008B0D3A">
        <w:rPr>
          <w:rFonts w:hint="eastAsia"/>
        </w:rPr>
        <w:t>如果年份和人口数量为零返回</w:t>
      </w:r>
      <w:r>
        <w:t>iszero</w:t>
      </w:r>
    </w:p>
    <w:p w14:paraId="040EA752" w14:textId="77777777" w:rsidR="006133FF" w:rsidRDefault="006133FF" w:rsidP="006133FF">
      <w:pPr>
        <w:pStyle w:val="a7"/>
      </w:pPr>
      <w:r>
        <w:t xml:space="preserve">      override def isZero: Boolean = year == 0 &amp;&amp; population == 0L</w:t>
      </w:r>
    </w:p>
    <w:p w14:paraId="4135A831" w14:textId="77777777" w:rsidR="006133FF" w:rsidRDefault="006133FF" w:rsidP="006133FF">
      <w:pPr>
        <w:pStyle w:val="a7"/>
      </w:pPr>
      <w:r>
        <w:t xml:space="preserve"> </w:t>
      </w:r>
    </w:p>
    <w:p w14:paraId="42822A81" w14:textId="750DDDAC" w:rsidR="006133FF" w:rsidRDefault="006133FF" w:rsidP="006133FF">
      <w:pPr>
        <w:pStyle w:val="a7"/>
      </w:pPr>
      <w:r>
        <w:t xml:space="preserve">      //</w:t>
      </w:r>
      <w:r w:rsidR="008B0D3A">
        <w:rPr>
          <w:rFonts w:hint="eastAsia"/>
        </w:rPr>
        <w:t>拷贝累加器并且返回一个新的累加器</w:t>
      </w:r>
    </w:p>
    <w:p w14:paraId="16A57460" w14:textId="77777777" w:rsidR="006133FF" w:rsidRDefault="006133FF" w:rsidP="006133FF">
      <w:pPr>
        <w:pStyle w:val="a7"/>
      </w:pPr>
      <w:r>
        <w:t xml:space="preserve">      override def copy(): StateAccumulator = {  </w:t>
      </w:r>
    </w:p>
    <w:p w14:paraId="646E54B9" w14:textId="77777777" w:rsidR="006133FF" w:rsidRDefault="006133FF" w:rsidP="006133FF">
      <w:pPr>
        <w:pStyle w:val="a7"/>
      </w:pPr>
      <w:r>
        <w:t xml:space="preserve">           val newAcc = new StateAccumulator  </w:t>
      </w:r>
    </w:p>
    <w:p w14:paraId="77B532D7" w14:textId="77777777" w:rsidR="006133FF" w:rsidRDefault="006133FF" w:rsidP="006133FF">
      <w:pPr>
        <w:pStyle w:val="a7"/>
      </w:pPr>
      <w:r>
        <w:t xml:space="preserve">           newAcc.year =     this.year  </w:t>
      </w:r>
    </w:p>
    <w:p w14:paraId="7D6C690C" w14:textId="77777777" w:rsidR="006133FF" w:rsidRDefault="006133FF" w:rsidP="006133FF">
      <w:pPr>
        <w:pStyle w:val="a7"/>
      </w:pPr>
      <w:r>
        <w:t xml:space="preserve">           newAcc.population = this.population  </w:t>
      </w:r>
    </w:p>
    <w:p w14:paraId="4306F6CF" w14:textId="77777777" w:rsidR="006133FF" w:rsidRDefault="006133FF" w:rsidP="006133FF">
      <w:pPr>
        <w:pStyle w:val="a7"/>
      </w:pPr>
      <w:r>
        <w:t xml:space="preserve">           newAcc </w:t>
      </w:r>
    </w:p>
    <w:p w14:paraId="7D372A01" w14:textId="77777777" w:rsidR="006133FF" w:rsidRDefault="006133FF" w:rsidP="006133FF">
      <w:pPr>
        <w:pStyle w:val="a7"/>
      </w:pPr>
      <w:r>
        <w:t xml:space="preserve">       }</w:t>
      </w:r>
    </w:p>
    <w:p w14:paraId="48535B27" w14:textId="77777777" w:rsidR="006133FF" w:rsidRDefault="006133FF" w:rsidP="006133FF">
      <w:pPr>
        <w:pStyle w:val="a7"/>
      </w:pPr>
    </w:p>
    <w:p w14:paraId="40DCCB7F" w14:textId="4F86ED1C" w:rsidR="006133FF" w:rsidRDefault="006133FF" w:rsidP="006133FF">
      <w:pPr>
        <w:pStyle w:val="a7"/>
      </w:pPr>
      <w:r>
        <w:t xml:space="preserve">       //</w:t>
      </w:r>
      <w:r w:rsidR="008B0D3A">
        <w:rPr>
          <w:rFonts w:hint="eastAsia"/>
        </w:rPr>
        <w:t>重置年份和人口数量为零</w:t>
      </w:r>
      <w:r>
        <w:t xml:space="preserve"> </w:t>
      </w:r>
    </w:p>
    <w:p w14:paraId="7177A94A" w14:textId="77777777" w:rsidR="006133FF" w:rsidRDefault="006133FF" w:rsidP="006133FF">
      <w:pPr>
        <w:pStyle w:val="a7"/>
      </w:pPr>
      <w:r>
        <w:t xml:space="preserve">       override def reset(): Unit = { year = 0 ; population = 0L }</w:t>
      </w:r>
    </w:p>
    <w:p w14:paraId="16A67A24" w14:textId="77777777" w:rsidR="006133FF" w:rsidRDefault="006133FF" w:rsidP="006133FF">
      <w:pPr>
        <w:pStyle w:val="a7"/>
      </w:pPr>
      <w:r>
        <w:t xml:space="preserve"> </w:t>
      </w:r>
    </w:p>
    <w:p w14:paraId="0BA86D1B" w14:textId="41687EA5" w:rsidR="006133FF" w:rsidRDefault="006133FF" w:rsidP="006133FF">
      <w:pPr>
        <w:pStyle w:val="a7"/>
      </w:pPr>
      <w:r>
        <w:t xml:space="preserve">       //</w:t>
      </w:r>
      <w:r w:rsidR="008B0D3A">
        <w:rPr>
          <w:rFonts w:hint="eastAsia"/>
        </w:rPr>
        <w:t>添加值到累加器中</w:t>
      </w:r>
    </w:p>
    <w:p w14:paraId="576E56DC" w14:textId="77777777" w:rsidR="006133FF" w:rsidRDefault="006133FF" w:rsidP="006133FF">
      <w:pPr>
        <w:pStyle w:val="a7"/>
      </w:pPr>
      <w:r>
        <w:t xml:space="preserve">       override def add(v: YearPopulation): Unit = { </w:t>
      </w:r>
    </w:p>
    <w:p w14:paraId="3F071CA6" w14:textId="77777777" w:rsidR="006133FF" w:rsidRDefault="006133FF" w:rsidP="006133FF">
      <w:pPr>
        <w:pStyle w:val="a7"/>
      </w:pPr>
      <w:r>
        <w:t xml:space="preserve">           year += v.year </w:t>
      </w:r>
    </w:p>
    <w:p w14:paraId="0EE2E745" w14:textId="77777777" w:rsidR="006133FF" w:rsidRDefault="006133FF" w:rsidP="006133FF">
      <w:pPr>
        <w:pStyle w:val="a7"/>
      </w:pPr>
      <w:r>
        <w:t xml:space="preserve">           population += v.population </w:t>
      </w:r>
    </w:p>
    <w:p w14:paraId="31CF092D" w14:textId="77777777" w:rsidR="006133FF" w:rsidRDefault="006133FF" w:rsidP="006133FF">
      <w:pPr>
        <w:pStyle w:val="a7"/>
      </w:pPr>
      <w:r>
        <w:t xml:space="preserve">       }</w:t>
      </w:r>
    </w:p>
    <w:p w14:paraId="6E9FC548" w14:textId="77777777" w:rsidR="006133FF" w:rsidRDefault="006133FF" w:rsidP="006133FF">
      <w:pPr>
        <w:pStyle w:val="a7"/>
      </w:pPr>
      <w:r>
        <w:t xml:space="preserve"> </w:t>
      </w:r>
    </w:p>
    <w:p w14:paraId="0260555E" w14:textId="7FB4629B" w:rsidR="006133FF" w:rsidRDefault="006133FF" w:rsidP="006133FF">
      <w:pPr>
        <w:pStyle w:val="a7"/>
      </w:pPr>
      <w:r>
        <w:t xml:space="preserve">       //</w:t>
      </w:r>
      <w:r w:rsidR="008B0D3A">
        <w:rPr>
          <w:rFonts w:hint="eastAsia"/>
        </w:rPr>
        <w:t>合并两个累加器</w:t>
      </w:r>
    </w:p>
    <w:p w14:paraId="44B7B484" w14:textId="77777777" w:rsidR="006133FF" w:rsidRDefault="006133FF" w:rsidP="006133FF">
      <w:pPr>
        <w:pStyle w:val="a7"/>
      </w:pPr>
      <w:r>
        <w:t xml:space="preserve">       override def merge(other: AccumulatorV2[YearPopulation, YearPopulation]): Unit = {  </w:t>
      </w:r>
    </w:p>
    <w:p w14:paraId="5694FCBA" w14:textId="77777777" w:rsidR="006133FF" w:rsidRDefault="006133FF" w:rsidP="006133FF">
      <w:pPr>
        <w:pStyle w:val="a7"/>
      </w:pPr>
      <w:r>
        <w:t xml:space="preserve">           other match {               </w:t>
      </w:r>
    </w:p>
    <w:p w14:paraId="2CB05512" w14:textId="77777777" w:rsidR="006133FF" w:rsidRDefault="006133FF" w:rsidP="006133FF">
      <w:pPr>
        <w:pStyle w:val="a7"/>
      </w:pPr>
      <w:r>
        <w:t xml:space="preserve">               case o: StateAccumulator =&gt; {     </w:t>
      </w:r>
    </w:p>
    <w:p w14:paraId="03BC63CB" w14:textId="77777777" w:rsidR="006133FF" w:rsidRDefault="006133FF" w:rsidP="006133FF">
      <w:pPr>
        <w:pStyle w:val="a7"/>
      </w:pPr>
      <w:r>
        <w:t xml:space="preserve">                       year += o.year </w:t>
      </w:r>
    </w:p>
    <w:p w14:paraId="6D4D0476" w14:textId="77777777" w:rsidR="006133FF" w:rsidRDefault="006133FF" w:rsidP="006133FF">
      <w:pPr>
        <w:pStyle w:val="a7"/>
      </w:pPr>
      <w:r>
        <w:t xml:space="preserve">                       population += o.population    </w:t>
      </w:r>
    </w:p>
    <w:p w14:paraId="3EB11908" w14:textId="77777777" w:rsidR="006133FF" w:rsidRDefault="006133FF" w:rsidP="006133FF">
      <w:pPr>
        <w:pStyle w:val="a7"/>
      </w:pPr>
      <w:r>
        <w:t xml:space="preserve">               }    </w:t>
      </w:r>
    </w:p>
    <w:p w14:paraId="2B1A0C9E" w14:textId="77777777" w:rsidR="006133FF" w:rsidRDefault="006133FF" w:rsidP="006133FF">
      <w:pPr>
        <w:pStyle w:val="a7"/>
      </w:pPr>
      <w:r>
        <w:t xml:space="preserve">               case _ =&gt;   </w:t>
      </w:r>
    </w:p>
    <w:p w14:paraId="2162D288" w14:textId="77777777" w:rsidR="006133FF" w:rsidRDefault="006133FF" w:rsidP="006133FF">
      <w:pPr>
        <w:pStyle w:val="a7"/>
      </w:pPr>
      <w:r>
        <w:t xml:space="preserve">           } </w:t>
      </w:r>
    </w:p>
    <w:p w14:paraId="673369AB" w14:textId="77777777" w:rsidR="006133FF" w:rsidRDefault="006133FF" w:rsidP="006133FF">
      <w:pPr>
        <w:pStyle w:val="a7"/>
      </w:pPr>
      <w:r>
        <w:t xml:space="preserve">        }</w:t>
      </w:r>
    </w:p>
    <w:p w14:paraId="3A69C327" w14:textId="77777777" w:rsidR="006133FF" w:rsidRDefault="006133FF" w:rsidP="006133FF">
      <w:pPr>
        <w:pStyle w:val="a7"/>
      </w:pPr>
    </w:p>
    <w:p w14:paraId="06707694" w14:textId="77777777" w:rsidR="006133FF" w:rsidRDefault="006133FF" w:rsidP="006133FF">
      <w:pPr>
        <w:pStyle w:val="a7"/>
      </w:pPr>
      <w:r>
        <w:t xml:space="preserve"> </w:t>
      </w:r>
    </w:p>
    <w:p w14:paraId="2381C337" w14:textId="75384591" w:rsidR="006133FF" w:rsidRDefault="006133FF" w:rsidP="006133FF">
      <w:pPr>
        <w:pStyle w:val="a7"/>
      </w:pPr>
      <w:r>
        <w:t xml:space="preserve">       //</w:t>
      </w:r>
      <w:r w:rsidR="00120400">
        <w:rPr>
          <w:rFonts w:hint="eastAsia"/>
        </w:rPr>
        <w:t>被</w:t>
      </w:r>
      <w:r w:rsidR="00120400">
        <w:rPr>
          <w:rFonts w:hint="eastAsia"/>
        </w:rPr>
        <w:t>spark</w:t>
      </w:r>
      <w:r w:rsidR="00120400">
        <w:rPr>
          <w:rFonts w:hint="eastAsia"/>
        </w:rPr>
        <w:t>调用的函数，访问累加器的值</w:t>
      </w:r>
    </w:p>
    <w:p w14:paraId="442AD857" w14:textId="77777777" w:rsidR="006133FF" w:rsidRDefault="006133FF" w:rsidP="006133FF">
      <w:pPr>
        <w:pStyle w:val="a7"/>
      </w:pPr>
      <w:r>
        <w:t xml:space="preserve">       override def value: YearPopulation = YearPopulation(year, population)</w:t>
      </w:r>
    </w:p>
    <w:p w14:paraId="4D23CD58" w14:textId="3ABA66C2" w:rsidR="00A153C1" w:rsidRDefault="006133FF" w:rsidP="006133FF">
      <w:pPr>
        <w:pStyle w:val="a7"/>
        <w:rPr>
          <w:rFonts w:hint="eastAsia"/>
        </w:rPr>
      </w:pPr>
      <w:r>
        <w:t>}</w:t>
      </w:r>
    </w:p>
    <w:p w14:paraId="77DD3DA1" w14:textId="18F58965" w:rsidR="0001795F" w:rsidRDefault="00E35C74" w:rsidP="00D87F7F">
      <w:pPr>
        <w:ind w:firstLine="420"/>
        <w:rPr>
          <w:rFonts w:hint="eastAsia"/>
        </w:rPr>
      </w:pPr>
      <w:r w:rsidRPr="00E35C74">
        <w:rPr>
          <w:rFonts w:hint="eastAsia"/>
        </w:rPr>
        <w:t>步骤</w:t>
      </w:r>
      <w:r w:rsidRPr="00E35C74">
        <w:rPr>
          <w:rFonts w:hint="eastAsia"/>
        </w:rPr>
        <w:t>4.</w:t>
      </w:r>
      <w:r w:rsidRPr="00E35C74">
        <w:rPr>
          <w:rFonts w:hint="eastAsia"/>
        </w:rPr>
        <w:t>创建一个新的</w:t>
      </w:r>
      <w:r w:rsidRPr="00E35C74">
        <w:rPr>
          <w:rFonts w:hint="eastAsia"/>
        </w:rPr>
        <w:t>StateAccumulator</w:t>
      </w:r>
      <w:r w:rsidRPr="00E35C74">
        <w:rPr>
          <w:rFonts w:hint="eastAsia"/>
        </w:rPr>
        <w:t>并将其注册到</w:t>
      </w:r>
      <w:r w:rsidRPr="00E35C74">
        <w:rPr>
          <w:rFonts w:hint="eastAsia"/>
        </w:rPr>
        <w:t>SparkContext</w:t>
      </w:r>
      <w:r w:rsidRPr="00E35C74">
        <w:rPr>
          <w:rFonts w:hint="eastAsia"/>
        </w:rPr>
        <w:t>：</w:t>
      </w:r>
    </w:p>
    <w:p w14:paraId="2FA0EBC5" w14:textId="77777777" w:rsidR="00F70C1C" w:rsidRDefault="00F70C1C" w:rsidP="00F70C1C">
      <w:pPr>
        <w:pStyle w:val="a7"/>
        <w:rPr>
          <w:rFonts w:hint="eastAsia"/>
        </w:rPr>
      </w:pPr>
      <w:r w:rsidRPr="00F70C1C">
        <w:t>val statePopAcc = new StateAccumulator</w:t>
      </w:r>
    </w:p>
    <w:p w14:paraId="544D4DC2" w14:textId="4B81B856" w:rsidR="003930BF" w:rsidRDefault="00F70C1C" w:rsidP="00F70C1C">
      <w:pPr>
        <w:pStyle w:val="a7"/>
        <w:rPr>
          <w:rFonts w:hint="eastAsia"/>
        </w:rPr>
      </w:pPr>
      <w:r w:rsidRPr="00F70C1C">
        <w:t>sc.register(statePopAcc, "statePopAcc")</w:t>
      </w:r>
    </w:p>
    <w:p w14:paraId="1EA4B745" w14:textId="280A4255" w:rsidR="00E35C74" w:rsidRDefault="00603693" w:rsidP="00D87F7F">
      <w:pPr>
        <w:ind w:firstLine="420"/>
        <w:rPr>
          <w:rFonts w:hint="eastAsia"/>
        </w:rPr>
      </w:pPr>
      <w:r>
        <w:rPr>
          <w:rFonts w:hint="eastAsia"/>
        </w:rPr>
        <w:t>步骤</w:t>
      </w:r>
      <w:r w:rsidR="00FA04B8" w:rsidRPr="00FA04B8">
        <w:rPr>
          <w:rFonts w:hint="eastAsia"/>
        </w:rPr>
        <w:t>5</w:t>
      </w:r>
      <w:r>
        <w:rPr>
          <w:rFonts w:hint="eastAsia"/>
        </w:rPr>
        <w:t>.</w:t>
      </w:r>
      <w:r w:rsidR="00FA04B8" w:rsidRPr="00FA04B8">
        <w:rPr>
          <w:rFonts w:hint="eastAsia"/>
        </w:rPr>
        <w:t>将</w:t>
      </w:r>
      <w:r w:rsidR="00FA04B8" w:rsidRPr="00FA04B8">
        <w:rPr>
          <w:rFonts w:hint="eastAsia"/>
        </w:rPr>
        <w:t>statesPopulation.csv</w:t>
      </w:r>
      <w:r w:rsidR="00FA04B8" w:rsidRPr="00FA04B8">
        <w:rPr>
          <w:rFonts w:hint="eastAsia"/>
        </w:rPr>
        <w:t>阅读为</w:t>
      </w:r>
      <w:r w:rsidR="00FA04B8" w:rsidRPr="00FA04B8">
        <w:rPr>
          <w:rFonts w:hint="eastAsia"/>
        </w:rPr>
        <w:t>RDD</w:t>
      </w:r>
      <w:r w:rsidR="00FA04B8" w:rsidRPr="00FA04B8">
        <w:rPr>
          <w:rFonts w:hint="eastAsia"/>
        </w:rPr>
        <w:t>：</w:t>
      </w:r>
    </w:p>
    <w:p w14:paraId="4A8997EE" w14:textId="1C211C34" w:rsidR="00F70C1C" w:rsidRDefault="004A5394" w:rsidP="003D48D6">
      <w:pPr>
        <w:pStyle w:val="a7"/>
        <w:rPr>
          <w:rFonts w:hint="eastAsia"/>
        </w:rPr>
      </w:pPr>
      <w:r w:rsidRPr="004A5394">
        <w:t>val statesPopulationRDD =sc.textFile("statesPopulation.csv").filter(_.split(",")(0) != "State")</w:t>
      </w:r>
    </w:p>
    <w:p w14:paraId="08169620" w14:textId="29BB2593" w:rsidR="003D48D6" w:rsidRPr="003D48D6" w:rsidRDefault="003D48D6" w:rsidP="003D48D6">
      <w:pPr>
        <w:pStyle w:val="a7"/>
        <w:rPr>
          <w:rFonts w:hint="eastAsia"/>
        </w:rPr>
      </w:pPr>
      <w:r w:rsidRPr="003D48D6">
        <w:t>statesPopulationRDD.take(10)</w:t>
      </w:r>
    </w:p>
    <w:p w14:paraId="7123A076" w14:textId="03D01D65" w:rsidR="00603693" w:rsidRDefault="00603693" w:rsidP="00D87F7F">
      <w:pPr>
        <w:ind w:firstLine="420"/>
        <w:rPr>
          <w:rFonts w:hint="eastAsia"/>
        </w:rPr>
      </w:pPr>
      <w:r w:rsidRPr="00603693">
        <w:rPr>
          <w:rFonts w:hint="eastAsia"/>
        </w:rPr>
        <w:t>步骤</w:t>
      </w:r>
      <w:r w:rsidRPr="00603693">
        <w:rPr>
          <w:rFonts w:hint="eastAsia"/>
        </w:rPr>
        <w:t>6.</w:t>
      </w:r>
      <w:r w:rsidRPr="00603693">
        <w:rPr>
          <w:rFonts w:hint="eastAsia"/>
        </w:rPr>
        <w:t>使用</w:t>
      </w:r>
      <w:r w:rsidRPr="00603693">
        <w:rPr>
          <w:rFonts w:hint="eastAsia"/>
        </w:rPr>
        <w:t>StateAccumulator</w:t>
      </w:r>
      <w:r w:rsidRPr="00603693">
        <w:rPr>
          <w:rFonts w:hint="eastAsia"/>
        </w:rPr>
        <w:t>：</w:t>
      </w:r>
    </w:p>
    <w:p w14:paraId="739E790C" w14:textId="77777777" w:rsidR="00477F70" w:rsidRDefault="00477F70" w:rsidP="00477F70">
      <w:pPr>
        <w:pStyle w:val="a7"/>
      </w:pPr>
      <w:r>
        <w:t>statesPopulationRDD.map(x =&gt; {</w:t>
      </w:r>
    </w:p>
    <w:p w14:paraId="2196A949" w14:textId="77777777" w:rsidR="00477F70" w:rsidRDefault="00477F70" w:rsidP="00477F70">
      <w:pPr>
        <w:pStyle w:val="a7"/>
      </w:pPr>
      <w:r>
        <w:tab/>
        <w:t>val toks = x.split(",")</w:t>
      </w:r>
    </w:p>
    <w:p w14:paraId="2BE92CF6" w14:textId="77777777" w:rsidR="00477F70" w:rsidRDefault="00477F70" w:rsidP="00477F70">
      <w:pPr>
        <w:pStyle w:val="a7"/>
      </w:pPr>
      <w:r>
        <w:tab/>
        <w:t>val year = toks(1).toInt</w:t>
      </w:r>
    </w:p>
    <w:p w14:paraId="2B6EB23C" w14:textId="77777777" w:rsidR="00477F70" w:rsidRDefault="00477F70" w:rsidP="00477F70">
      <w:pPr>
        <w:pStyle w:val="a7"/>
      </w:pPr>
      <w:r>
        <w:tab/>
        <w:t>val pop = toks(2).toLong</w:t>
      </w:r>
    </w:p>
    <w:p w14:paraId="50B86B9B" w14:textId="77777777" w:rsidR="00477F70" w:rsidRDefault="00477F70" w:rsidP="00477F70">
      <w:pPr>
        <w:pStyle w:val="a7"/>
      </w:pPr>
      <w:r>
        <w:tab/>
        <w:t>statePopAcc.add(YearPopulation(year, pop))</w:t>
      </w:r>
    </w:p>
    <w:p w14:paraId="4E0501E8" w14:textId="77777777" w:rsidR="00477F70" w:rsidRDefault="00477F70" w:rsidP="00477F70">
      <w:pPr>
        <w:pStyle w:val="a7"/>
      </w:pPr>
      <w:r>
        <w:tab/>
        <w:t>x</w:t>
      </w:r>
    </w:p>
    <w:p w14:paraId="5ED43A76" w14:textId="31271100" w:rsidR="00E10E18" w:rsidRDefault="00477F70" w:rsidP="00477F70">
      <w:pPr>
        <w:pStyle w:val="a7"/>
        <w:rPr>
          <w:rFonts w:hint="eastAsia"/>
        </w:rPr>
      </w:pPr>
      <w:r>
        <w:lastRenderedPageBreak/>
        <w:t>}).count</w:t>
      </w:r>
    </w:p>
    <w:p w14:paraId="5C6C0A3E" w14:textId="62DE9BF2" w:rsidR="004405E5" w:rsidRDefault="008A63D4" w:rsidP="00D87F7F">
      <w:pPr>
        <w:ind w:firstLine="420"/>
        <w:rPr>
          <w:rFonts w:hint="eastAsia"/>
        </w:rPr>
      </w:pPr>
      <w:r w:rsidRPr="008A63D4">
        <w:rPr>
          <w:rFonts w:hint="eastAsia"/>
        </w:rPr>
        <w:t>步骤</w:t>
      </w:r>
      <w:r w:rsidRPr="008A63D4">
        <w:rPr>
          <w:rFonts w:hint="eastAsia"/>
        </w:rPr>
        <w:t>7.</w:t>
      </w:r>
      <w:r>
        <w:rPr>
          <w:rFonts w:hint="eastAsia"/>
        </w:rPr>
        <w:t>现在</w:t>
      </w:r>
      <w:r w:rsidRPr="008A63D4">
        <w:rPr>
          <w:rFonts w:hint="eastAsia"/>
        </w:rPr>
        <w:t>我们可以检查</w:t>
      </w:r>
      <w:r w:rsidRPr="008A63D4">
        <w:rPr>
          <w:rFonts w:hint="eastAsia"/>
        </w:rPr>
        <w:t>StateAccumulator</w:t>
      </w:r>
      <w:r w:rsidRPr="008A63D4">
        <w:rPr>
          <w:rFonts w:hint="eastAsia"/>
        </w:rPr>
        <w:t>的值：</w:t>
      </w:r>
    </w:p>
    <w:p w14:paraId="166C36A4" w14:textId="77777777" w:rsidR="00A66013" w:rsidRPr="00A66013" w:rsidRDefault="00A66013" w:rsidP="00A66013">
      <w:pPr>
        <w:pStyle w:val="a7"/>
      </w:pPr>
      <w:r w:rsidRPr="00A66013">
        <w:t>statePopAcc.value</w:t>
      </w:r>
    </w:p>
    <w:p w14:paraId="7BF1B61E" w14:textId="5BE9E82F" w:rsidR="00091A98" w:rsidRDefault="00A66013" w:rsidP="00D87F7F">
      <w:pPr>
        <w:ind w:firstLine="420"/>
        <w:rPr>
          <w:rFonts w:hint="eastAsia"/>
        </w:rPr>
      </w:pPr>
      <w:r>
        <w:rPr>
          <w:rFonts w:hint="eastAsia"/>
        </w:rPr>
        <w:t>上面的步骤是自定义累加器的分步骤讲解，其中包括数据的提取、累加器的定义、执行和结果输出，可以将上面每一步的代码汇总到一个文件中。在本教程的虚拟实验环境中集成的上述代码，</w:t>
      </w:r>
      <w:r w:rsidR="00064C21">
        <w:rPr>
          <w:rFonts w:hint="eastAsia"/>
        </w:rPr>
        <w:t>可以在</w:t>
      </w:r>
      <w:r w:rsidR="00064C21">
        <w:rPr>
          <w:rFonts w:hint="eastAsia"/>
        </w:rPr>
        <w:t>/data/code/</w:t>
      </w:r>
      <w:r w:rsidR="00064C21" w:rsidRPr="00064C21">
        <w:t>AccumulatorsExample.txt</w:t>
      </w:r>
      <w:r w:rsidR="00064C21">
        <w:rPr>
          <w:rFonts w:hint="eastAsia"/>
        </w:rPr>
        <w:t>中找到。通过可以通过</w:t>
      </w:r>
      <w:r w:rsidR="00064C21">
        <w:rPr>
          <w:rFonts w:hint="eastAsia"/>
        </w:rPr>
        <w:t>Scala</w:t>
      </w:r>
      <w:r w:rsidR="000C5A98">
        <w:rPr>
          <w:rFonts w:hint="eastAsia"/>
        </w:rPr>
        <w:t>的交互</w:t>
      </w:r>
      <w:r w:rsidR="00064C21">
        <w:rPr>
          <w:rFonts w:hint="eastAsia"/>
        </w:rPr>
        <w:t>界面调用和执行这个文件中的代码，查看运行结果：</w:t>
      </w:r>
    </w:p>
    <w:p w14:paraId="2EB3B145" w14:textId="77777777" w:rsidR="00C74DA8" w:rsidRDefault="00C74DA8" w:rsidP="00C74DA8">
      <w:pPr>
        <w:pStyle w:val="a7"/>
      </w:pPr>
      <w:r>
        <w:t>scala&gt; :load /data/code/AccumulatorsExample.txt</w:t>
      </w:r>
    </w:p>
    <w:p w14:paraId="3EA46F4B" w14:textId="77777777" w:rsidR="00C74DA8" w:rsidRDefault="00C74DA8" w:rsidP="00C74DA8">
      <w:pPr>
        <w:pStyle w:val="a7"/>
      </w:pPr>
      <w:r>
        <w:t>Loading /data/code/AccumulatorsExample.txt...</w:t>
      </w:r>
    </w:p>
    <w:p w14:paraId="454E782C" w14:textId="77777777" w:rsidR="00C74DA8" w:rsidRDefault="00C74DA8" w:rsidP="00C74DA8">
      <w:pPr>
        <w:pStyle w:val="a7"/>
      </w:pPr>
      <w:r>
        <w:t>import org.apache.spark.util.AccumulatorV2</w:t>
      </w:r>
    </w:p>
    <w:p w14:paraId="6E650759" w14:textId="77777777" w:rsidR="00C74DA8" w:rsidRDefault="00C74DA8" w:rsidP="00C74DA8">
      <w:pPr>
        <w:pStyle w:val="a7"/>
      </w:pPr>
      <w:r>
        <w:t>defined class YearPopulation</w:t>
      </w:r>
    </w:p>
    <w:p w14:paraId="34D7D998" w14:textId="77777777" w:rsidR="00C74DA8" w:rsidRDefault="00C74DA8" w:rsidP="00C74DA8">
      <w:pPr>
        <w:pStyle w:val="a7"/>
      </w:pPr>
      <w:r>
        <w:t>defined class StateAccumulator</w:t>
      </w:r>
    </w:p>
    <w:p w14:paraId="57C36439" w14:textId="77777777" w:rsidR="00C74DA8" w:rsidRDefault="00C74DA8" w:rsidP="00C74DA8">
      <w:pPr>
        <w:pStyle w:val="a7"/>
      </w:pPr>
      <w:r>
        <w:t>statePopAcc: StateAccumulator = Un-registered Accumulator: StateAccumulator</w:t>
      </w:r>
    </w:p>
    <w:p w14:paraId="7DE8CDE6" w14:textId="77777777" w:rsidR="00C74DA8" w:rsidRDefault="00C74DA8" w:rsidP="00C74DA8">
      <w:pPr>
        <w:pStyle w:val="a7"/>
      </w:pPr>
      <w:r>
        <w:t>statesPopulationRDD: org.apache.spark.rdd.RDD[String] = MapPartitionsRDD[2] at filter at /data/code/AccumulatorsExample.txt:25</w:t>
      </w:r>
    </w:p>
    <w:p w14:paraId="672FDFAC" w14:textId="77777777" w:rsidR="00C74DA8" w:rsidRDefault="00C74DA8" w:rsidP="00C74DA8">
      <w:pPr>
        <w:pStyle w:val="a7"/>
      </w:pPr>
      <w:r>
        <w:t>res1: Array[String] = Array(Alabama,2010,4785492, Alaska,2010,714031, Arizona,2010,6408312, Arkansas,2010,2921995, California,2010,37332685, Colorado,2010,5048644, Delaware,2010,899816, District of Columbia,2010,605183, Florida,2010,18849098, Georgia,2010,9713521)</w:t>
      </w:r>
    </w:p>
    <w:p w14:paraId="32A4B1B6" w14:textId="77777777" w:rsidR="00C74DA8" w:rsidRDefault="00C74DA8" w:rsidP="00C74DA8">
      <w:pPr>
        <w:pStyle w:val="a7"/>
      </w:pPr>
      <w:r>
        <w:t>res2: Long = 350</w:t>
      </w:r>
    </w:p>
    <w:p w14:paraId="7EA68A83" w14:textId="73425FFE" w:rsidR="00064C21" w:rsidRDefault="00C74DA8" w:rsidP="00C74DA8">
      <w:pPr>
        <w:pStyle w:val="a7"/>
        <w:rPr>
          <w:rFonts w:hint="eastAsia"/>
        </w:rPr>
      </w:pPr>
      <w:r>
        <w:t>res3: YearPopulation = YearPopulation(0,0)</w:t>
      </w:r>
    </w:p>
    <w:p w14:paraId="2ECC0B6F" w14:textId="1AD0CC59" w:rsidR="00732C99" w:rsidRPr="00732C99" w:rsidRDefault="00133BF8" w:rsidP="00732C99">
      <w:pPr>
        <w:ind w:firstLine="420"/>
        <w:rPr>
          <w:rFonts w:hint="eastAsia"/>
        </w:rPr>
      </w:pPr>
      <w:r w:rsidRPr="00133BF8">
        <w:rPr>
          <w:rFonts w:hint="eastAsia"/>
        </w:rPr>
        <w:t>在本节中，我们研究了累加器以及如何构建自定义累加器。</w:t>
      </w:r>
      <w:r w:rsidR="00E55EAD">
        <w:rPr>
          <w:rFonts w:hint="eastAsia"/>
        </w:rPr>
        <w:t>因此</w:t>
      </w:r>
      <w:r w:rsidR="00D17087">
        <w:rPr>
          <w:rFonts w:hint="eastAsia"/>
        </w:rPr>
        <w:t>使用前面</w:t>
      </w:r>
      <w:r w:rsidR="008E1A5A">
        <w:rPr>
          <w:rFonts w:hint="eastAsia"/>
        </w:rPr>
        <w:t>的示例，我们</w:t>
      </w:r>
      <w:r w:rsidRPr="00133BF8">
        <w:rPr>
          <w:rFonts w:hint="eastAsia"/>
        </w:rPr>
        <w:t>可以创建复杂的累加器以满足需求。</w:t>
      </w:r>
    </w:p>
    <w:p w14:paraId="560EC1E6" w14:textId="0830A4B5" w:rsidR="00C534DA" w:rsidRDefault="00C534DA" w:rsidP="00384564">
      <w:pPr>
        <w:pStyle w:val="Heading2"/>
        <w:rPr>
          <w:rFonts w:hint="eastAsia"/>
        </w:rPr>
      </w:pPr>
      <w:r>
        <w:rPr>
          <w:rFonts w:hint="eastAsia"/>
        </w:rPr>
        <w:t>Scala</w:t>
      </w:r>
      <w:r>
        <w:rPr>
          <w:rFonts w:hint="eastAsia"/>
        </w:rPr>
        <w:t>高级语法</w:t>
      </w:r>
    </w:p>
    <w:p w14:paraId="6AE8737C" w14:textId="77777777" w:rsidR="00017731" w:rsidRPr="00017731" w:rsidRDefault="00017731" w:rsidP="00017731">
      <w:pPr>
        <w:ind w:firstLine="420"/>
        <w:rPr>
          <w:rFonts w:hint="eastAsia"/>
        </w:rPr>
      </w:pPr>
    </w:p>
    <w:p w14:paraId="1955ED92" w14:textId="2D383F04" w:rsidR="0042715F" w:rsidRDefault="00C65236" w:rsidP="00410133">
      <w:pPr>
        <w:pStyle w:val="Heading3"/>
        <w:rPr>
          <w:rFonts w:hint="eastAsia"/>
        </w:rPr>
      </w:pPr>
      <w:r>
        <w:rPr>
          <w:rFonts w:hint="eastAsia"/>
        </w:rPr>
        <w:t>高阶</w:t>
      </w:r>
      <w:r w:rsidR="0042715F">
        <w:rPr>
          <w:rFonts w:hint="eastAsia"/>
        </w:rPr>
        <w:t>函数</w:t>
      </w:r>
    </w:p>
    <w:p w14:paraId="107FB32E" w14:textId="74562F19" w:rsidR="00AF1E53" w:rsidRDefault="00014774" w:rsidP="00014774">
      <w:pPr>
        <w:ind w:firstLine="420"/>
        <w:rPr>
          <w:rFonts w:hint="eastAsia"/>
        </w:rPr>
      </w:pPr>
      <w:r>
        <w:rPr>
          <w:rFonts w:hint="eastAsia"/>
        </w:rPr>
        <w:t>高阶函数是指使用其他函数作为参数、或者返回一个函数作为结果的函数。</w:t>
      </w:r>
      <w:r w:rsidR="00816129">
        <w:rPr>
          <w:rFonts w:hint="eastAsia"/>
        </w:rPr>
        <w:t>因为在</w:t>
      </w:r>
      <w:r w:rsidR="00816129" w:rsidRPr="00C6756D">
        <w:rPr>
          <w:rFonts w:hint="eastAsia"/>
        </w:rPr>
        <w:t>Scala</w:t>
      </w:r>
      <w:r w:rsidR="00816129">
        <w:rPr>
          <w:rFonts w:hint="eastAsia"/>
        </w:rPr>
        <w:t>中函数</w:t>
      </w:r>
      <w:r w:rsidR="00DD586B">
        <w:rPr>
          <w:rFonts w:hint="eastAsia"/>
        </w:rPr>
        <w:t>使用</w:t>
      </w:r>
      <w:r w:rsidR="00816129">
        <w:rPr>
          <w:rFonts w:hint="eastAsia"/>
        </w:rPr>
        <w:t>得</w:t>
      </w:r>
      <w:r w:rsidR="00DD586B">
        <w:rPr>
          <w:rFonts w:hint="eastAsia"/>
        </w:rPr>
        <w:t>最多</w:t>
      </w:r>
      <w:r w:rsidR="00C6756D" w:rsidRPr="00C6756D">
        <w:rPr>
          <w:rFonts w:hint="eastAsia"/>
        </w:rPr>
        <w:t>，该术语可能会引起</w:t>
      </w:r>
      <w:r w:rsidR="00816129">
        <w:rPr>
          <w:rFonts w:hint="eastAsia"/>
        </w:rPr>
        <w:t>混淆，对于将函数作为参数或返回函数的方法和函数，我们将其定义为高阶函数</w:t>
      </w:r>
      <w:r w:rsidR="00C6756D" w:rsidRPr="00C6756D">
        <w:rPr>
          <w:rFonts w:hint="eastAsia"/>
        </w:rPr>
        <w:t>。</w:t>
      </w:r>
      <w:r w:rsidR="00576FA6" w:rsidRPr="00576FA6">
        <w:rPr>
          <w:rFonts w:hint="eastAsia"/>
        </w:rPr>
        <w:t>从计算机科学的角度来看，函数可以具有多种</w:t>
      </w:r>
      <w:r w:rsidR="00617FED">
        <w:rPr>
          <w:rFonts w:hint="eastAsia"/>
        </w:rPr>
        <w:t>形式，例如一阶函数、</w:t>
      </w:r>
      <w:r w:rsidR="00600AD0">
        <w:rPr>
          <w:rFonts w:hint="eastAsia"/>
        </w:rPr>
        <w:t>高阶函数或纯函数。从数学的角度来看也是如此，</w:t>
      </w:r>
      <w:r w:rsidR="00576FA6" w:rsidRPr="00576FA6">
        <w:rPr>
          <w:rFonts w:hint="eastAsia"/>
        </w:rPr>
        <w:t>使用高阶函数是可以执行以下操作之一：</w:t>
      </w:r>
    </w:p>
    <w:p w14:paraId="256B80BC" w14:textId="079021F9" w:rsidR="00AF1E53" w:rsidRDefault="009519DF" w:rsidP="00014774">
      <w:pPr>
        <w:ind w:firstLine="420"/>
        <w:rPr>
          <w:rFonts w:hint="eastAsia"/>
        </w:rPr>
      </w:pPr>
      <w:r>
        <w:rPr>
          <w:rFonts w:hint="eastAsia"/>
        </w:rPr>
        <w:t>（</w:t>
      </w:r>
      <w:r>
        <w:rPr>
          <w:rFonts w:hint="eastAsia"/>
        </w:rPr>
        <w:t>1</w:t>
      </w:r>
      <w:r>
        <w:rPr>
          <w:rFonts w:hint="eastAsia"/>
        </w:rPr>
        <w:t>）</w:t>
      </w:r>
      <w:r w:rsidR="00576FA6" w:rsidRPr="00576FA6">
        <w:rPr>
          <w:rFonts w:hint="eastAsia"/>
        </w:rPr>
        <w:t>将一个或多个函数作为参数来执行某些操作</w:t>
      </w:r>
    </w:p>
    <w:p w14:paraId="2653704B" w14:textId="0D8F3497" w:rsidR="00A22DE1" w:rsidRDefault="009519DF" w:rsidP="00014774">
      <w:pPr>
        <w:ind w:firstLine="420"/>
        <w:rPr>
          <w:rFonts w:hint="eastAsia"/>
        </w:rPr>
      </w:pPr>
      <w:r>
        <w:rPr>
          <w:rFonts w:hint="eastAsia"/>
        </w:rPr>
        <w:t>（</w:t>
      </w:r>
      <w:r>
        <w:rPr>
          <w:rFonts w:hint="eastAsia"/>
        </w:rPr>
        <w:t>2</w:t>
      </w:r>
      <w:r>
        <w:rPr>
          <w:rFonts w:hint="eastAsia"/>
        </w:rPr>
        <w:t>）</w:t>
      </w:r>
      <w:r w:rsidR="00A22DE1">
        <w:rPr>
          <w:rFonts w:hint="eastAsia"/>
        </w:rPr>
        <w:t>将一个函数返回作为结果</w:t>
      </w:r>
    </w:p>
    <w:p w14:paraId="045211A6" w14:textId="77777777" w:rsidR="00D82D39" w:rsidRDefault="00537AC6" w:rsidP="00014774">
      <w:pPr>
        <w:ind w:firstLine="420"/>
        <w:rPr>
          <w:rFonts w:hint="eastAsia"/>
        </w:rPr>
      </w:pPr>
      <w:r>
        <w:rPr>
          <w:rFonts w:hint="eastAsia"/>
        </w:rPr>
        <w:t>除高阶函数外的所有其他函数均为一阶函数。但是，从数学的角度来看</w:t>
      </w:r>
      <w:r w:rsidR="00576FA6" w:rsidRPr="00576FA6">
        <w:rPr>
          <w:rFonts w:hint="eastAsia"/>
        </w:rPr>
        <w:t>高阶函数也称为运算符或函数。另一方面，如果函数的返回值仅由其输入确定则称为纯函数。在本节中，我们将简要讨论为什么以及如何在</w:t>
      </w:r>
      <w:r w:rsidR="00576FA6" w:rsidRPr="00576FA6">
        <w:rPr>
          <w:rFonts w:hint="eastAsia"/>
        </w:rPr>
        <w:t>scala</w:t>
      </w:r>
      <w:r w:rsidR="00576FA6" w:rsidRPr="00576FA6">
        <w:rPr>
          <w:rFonts w:hint="eastAsia"/>
        </w:rPr>
        <w:t>中使用不同的函数范式。特别地，将讨论纯函数和高阶函数。在本节还将提供使用匿名函数的简要概述，因为在使用</w:t>
      </w:r>
      <w:r w:rsidR="00576FA6" w:rsidRPr="00576FA6">
        <w:rPr>
          <w:rFonts w:hint="eastAsia"/>
        </w:rPr>
        <w:t>Scala</w:t>
      </w:r>
      <w:r w:rsidR="00576FA6" w:rsidRPr="00576FA6">
        <w:rPr>
          <w:rFonts w:hint="eastAsia"/>
        </w:rPr>
        <w:t>开发</w:t>
      </w:r>
      <w:r w:rsidR="00576FA6" w:rsidRPr="00576FA6">
        <w:rPr>
          <w:rFonts w:hint="eastAsia"/>
        </w:rPr>
        <w:t>Spark</w:t>
      </w:r>
      <w:r w:rsidR="00576FA6" w:rsidRPr="00576FA6">
        <w:rPr>
          <w:rFonts w:hint="eastAsia"/>
        </w:rPr>
        <w:t>应用程序时经常使用匿名函数。</w:t>
      </w:r>
    </w:p>
    <w:p w14:paraId="5C155067" w14:textId="41E924D7" w:rsidR="00D82D39" w:rsidRDefault="00D82D39" w:rsidP="00D82D39">
      <w:pPr>
        <w:ind w:firstLine="420"/>
        <w:rPr>
          <w:rFonts w:hint="eastAsia"/>
        </w:rPr>
      </w:pPr>
      <w:r>
        <w:rPr>
          <w:rFonts w:hint="eastAsia"/>
        </w:rPr>
        <w:t>纯函数是这样一种函数，输入输出数据流全是显式的。显式的意思是，函数与外界交换数据只有一个唯一渠道</w:t>
      </w:r>
      <w:r w:rsidR="007D73EF">
        <w:rPr>
          <w:rFonts w:hint="eastAsia"/>
        </w:rPr>
        <w:t>：</w:t>
      </w:r>
      <w:r w:rsidR="00CB39A1">
        <w:rPr>
          <w:rFonts w:hint="eastAsia"/>
        </w:rPr>
        <w:t>参数</w:t>
      </w:r>
      <w:r w:rsidR="00934211">
        <w:rPr>
          <w:rFonts w:hint="eastAsia"/>
        </w:rPr>
        <w:t>到</w:t>
      </w:r>
      <w:r w:rsidR="007D73EF">
        <w:rPr>
          <w:rFonts w:hint="eastAsia"/>
        </w:rPr>
        <w:t>返回值，</w:t>
      </w:r>
      <w:r>
        <w:rPr>
          <w:rFonts w:hint="eastAsia"/>
        </w:rPr>
        <w:t>函数从函数外部接受的所有输入信息都通过参数传递到该函数内部；函数输出到函数外部的所有信息都通过返回值传递到该函数外部。如果一个函数通过隐式</w:t>
      </w:r>
      <w:r w:rsidR="00934211">
        <w:rPr>
          <w:rFonts w:hint="eastAsia"/>
        </w:rPr>
        <w:t>方式，从外界获取数据，或者向外部输出数据，那么该函数就</w:t>
      </w:r>
      <w:r>
        <w:rPr>
          <w:rFonts w:hint="eastAsia"/>
        </w:rPr>
        <w:t>是</w:t>
      </w:r>
      <w:r w:rsidR="00934211">
        <w:rPr>
          <w:rFonts w:hint="eastAsia"/>
        </w:rPr>
        <w:t>非</w:t>
      </w:r>
      <w:r>
        <w:rPr>
          <w:rFonts w:hint="eastAsia"/>
        </w:rPr>
        <w:t>纯函数。</w:t>
      </w:r>
      <w:r>
        <w:rPr>
          <w:rFonts w:hint="eastAsia"/>
        </w:rPr>
        <w:lastRenderedPageBreak/>
        <w:t>隐式的意</w:t>
      </w:r>
      <w:r w:rsidR="00934211">
        <w:rPr>
          <w:rFonts w:hint="eastAsia"/>
        </w:rPr>
        <w:t>思是，函数通过参数和返回值以外的渠道，和外界进行数据交换，比如读取全局变量和修改全局变量都叫作以隐式的方式和外界进行数据交换；比如</w:t>
      </w:r>
      <w:r>
        <w:rPr>
          <w:rFonts w:hint="eastAsia"/>
        </w:rPr>
        <w:t>利用输入输出系统函数库读取配置文件，或者输出到文件，打印到屏幕，都叫做隐式的方式和外界进行数据交换。</w:t>
      </w:r>
      <w:r w:rsidR="00934211">
        <w:rPr>
          <w:rFonts w:hint="eastAsia"/>
        </w:rPr>
        <w:t>我们看一下纯函数与非纯函数的例子：</w:t>
      </w:r>
    </w:p>
    <w:p w14:paraId="14E23883" w14:textId="77224BA6" w:rsidR="007B2487" w:rsidRDefault="007B2487" w:rsidP="007B2487">
      <w:pPr>
        <w:pStyle w:val="a5"/>
        <w:ind w:left="420" w:firstLine="420"/>
      </w:pPr>
      <w:r>
        <w:rPr>
          <w:rFonts w:hint="eastAsia"/>
        </w:rPr>
        <w:t>纯函数</w:t>
      </w:r>
    </w:p>
    <w:p w14:paraId="0E6E3E53" w14:textId="7C5646AC" w:rsidR="009C033A" w:rsidRDefault="009C033A" w:rsidP="009C033A">
      <w:pPr>
        <w:pStyle w:val="a7"/>
        <w:rPr>
          <w:rFonts w:hint="eastAsia"/>
        </w:rPr>
      </w:pPr>
      <w:r>
        <w:t>scala&gt; def add(a:Int,b:Int) = a + b</w:t>
      </w:r>
      <w:r>
        <w:rPr>
          <w:rFonts w:hint="eastAsia"/>
        </w:rPr>
        <w:t xml:space="preserve"> </w:t>
      </w:r>
    </w:p>
    <w:p w14:paraId="0BBF6157" w14:textId="77777777" w:rsidR="009C033A" w:rsidRDefault="009C033A" w:rsidP="009C033A">
      <w:pPr>
        <w:pStyle w:val="a7"/>
      </w:pPr>
    </w:p>
    <w:p w14:paraId="4805F450" w14:textId="77777777" w:rsidR="009C033A" w:rsidRDefault="009C033A" w:rsidP="009C033A">
      <w:pPr>
        <w:pStyle w:val="a7"/>
      </w:pPr>
      <w:r>
        <w:t>add: (a: Int, b: Int)Int</w:t>
      </w:r>
    </w:p>
    <w:p w14:paraId="277A7343" w14:textId="77777777" w:rsidR="009C033A" w:rsidRDefault="009C033A" w:rsidP="009C033A">
      <w:pPr>
        <w:pStyle w:val="a7"/>
      </w:pPr>
    </w:p>
    <w:p w14:paraId="1B93256F" w14:textId="77777777" w:rsidR="009C033A" w:rsidRDefault="009C033A" w:rsidP="009C033A">
      <w:pPr>
        <w:pStyle w:val="a7"/>
      </w:pPr>
      <w:r>
        <w:t>scala&gt; var a = 1</w:t>
      </w:r>
    </w:p>
    <w:p w14:paraId="770FC6A6" w14:textId="77777777" w:rsidR="009C033A" w:rsidRDefault="009C033A" w:rsidP="009C033A">
      <w:pPr>
        <w:pStyle w:val="a7"/>
        <w:rPr>
          <w:rFonts w:hint="eastAsia"/>
        </w:rPr>
      </w:pPr>
      <w:r>
        <w:t>a: Int = 1</w:t>
      </w:r>
    </w:p>
    <w:p w14:paraId="3344B867" w14:textId="0A2F66E4" w:rsidR="009C033A" w:rsidRDefault="00D2654C" w:rsidP="007B2487">
      <w:pPr>
        <w:pStyle w:val="a5"/>
        <w:ind w:left="420" w:firstLine="420"/>
        <w:rPr>
          <w:rFonts w:hint="eastAsia"/>
        </w:rPr>
      </w:pPr>
      <w:r>
        <w:rPr>
          <w:rFonts w:hint="eastAsia"/>
        </w:rPr>
        <w:t>非纯函数</w:t>
      </w:r>
    </w:p>
    <w:p w14:paraId="6E63290C" w14:textId="2441959A" w:rsidR="009C033A" w:rsidRDefault="009C033A" w:rsidP="009C033A">
      <w:pPr>
        <w:pStyle w:val="a7"/>
        <w:rPr>
          <w:rFonts w:hint="eastAsia"/>
        </w:rPr>
      </w:pPr>
      <w:r>
        <w:t>scala&gt; def addA(b:Int) = a + b</w:t>
      </w:r>
      <w:r>
        <w:rPr>
          <w:rFonts w:hint="eastAsia"/>
        </w:rPr>
        <w:t xml:space="preserve"> </w:t>
      </w:r>
    </w:p>
    <w:p w14:paraId="6D2AA532" w14:textId="77777777" w:rsidR="009C033A" w:rsidRDefault="009C033A" w:rsidP="009C033A">
      <w:pPr>
        <w:pStyle w:val="a7"/>
      </w:pPr>
      <w:r>
        <w:t>addA: (b: Int)Int</w:t>
      </w:r>
    </w:p>
    <w:p w14:paraId="1810687A" w14:textId="77777777" w:rsidR="009C033A" w:rsidRDefault="009C033A" w:rsidP="009C033A">
      <w:pPr>
        <w:pStyle w:val="a7"/>
      </w:pPr>
    </w:p>
    <w:p w14:paraId="4884C6CB" w14:textId="77777777" w:rsidR="009C033A" w:rsidRDefault="009C033A" w:rsidP="009C033A">
      <w:pPr>
        <w:pStyle w:val="a7"/>
      </w:pPr>
      <w:r>
        <w:t>scala&gt;</w:t>
      </w:r>
    </w:p>
    <w:p w14:paraId="28CB359C" w14:textId="77777777" w:rsidR="009C033A" w:rsidRDefault="009C033A" w:rsidP="009C033A">
      <w:pPr>
        <w:pStyle w:val="a7"/>
      </w:pPr>
    </w:p>
    <w:p w14:paraId="16D46FAD" w14:textId="77777777" w:rsidR="009C033A" w:rsidRDefault="009C033A" w:rsidP="009C033A">
      <w:pPr>
        <w:pStyle w:val="a7"/>
      </w:pPr>
      <w:r>
        <w:t>scala&gt; def add(a:Int,b:Int) = {</w:t>
      </w:r>
    </w:p>
    <w:p w14:paraId="6ECCF6B1" w14:textId="77777777" w:rsidR="009C033A" w:rsidRDefault="009C033A" w:rsidP="009C033A">
      <w:pPr>
        <w:pStyle w:val="a7"/>
      </w:pPr>
      <w:r>
        <w:t xml:space="preserve">     |   println(s"a:$a b:$b")</w:t>
      </w:r>
    </w:p>
    <w:p w14:paraId="4820E301" w14:textId="77777777" w:rsidR="009C033A" w:rsidRDefault="009C033A" w:rsidP="009C033A">
      <w:pPr>
        <w:pStyle w:val="a7"/>
      </w:pPr>
      <w:r>
        <w:t xml:space="preserve">     |   a + b</w:t>
      </w:r>
    </w:p>
    <w:p w14:paraId="30B17D33" w14:textId="77777777" w:rsidR="009C033A" w:rsidRDefault="009C033A" w:rsidP="009C033A">
      <w:pPr>
        <w:pStyle w:val="a7"/>
      </w:pPr>
      <w:r>
        <w:t xml:space="preserve">     | }</w:t>
      </w:r>
    </w:p>
    <w:p w14:paraId="241CCD38" w14:textId="77777777" w:rsidR="009C033A" w:rsidRDefault="009C033A" w:rsidP="009C033A">
      <w:pPr>
        <w:pStyle w:val="a7"/>
      </w:pPr>
      <w:r>
        <w:t>add: (a: Int, b: Int)Int</w:t>
      </w:r>
    </w:p>
    <w:p w14:paraId="7FF99FF4" w14:textId="77777777" w:rsidR="009C033A" w:rsidRDefault="009C033A" w:rsidP="009C033A">
      <w:pPr>
        <w:pStyle w:val="a7"/>
      </w:pPr>
    </w:p>
    <w:p w14:paraId="267A3FD7" w14:textId="77777777" w:rsidR="009C033A" w:rsidRDefault="009C033A" w:rsidP="009C033A">
      <w:pPr>
        <w:pStyle w:val="a7"/>
      </w:pPr>
      <w:r>
        <w:t>scala&gt; def randInt() = Random.nextInt()</w:t>
      </w:r>
    </w:p>
    <w:p w14:paraId="3AEFD9AC" w14:textId="77777777" w:rsidR="009C033A" w:rsidRDefault="009C033A" w:rsidP="009C033A">
      <w:pPr>
        <w:pStyle w:val="a7"/>
      </w:pPr>
      <w:r>
        <w:t>&lt;console&gt;:30: error: not found: value Random</w:t>
      </w:r>
    </w:p>
    <w:p w14:paraId="1E7E68AA" w14:textId="77777777" w:rsidR="009C033A" w:rsidRDefault="009C033A" w:rsidP="009C033A">
      <w:pPr>
        <w:pStyle w:val="a7"/>
      </w:pPr>
      <w:r>
        <w:t xml:space="preserve">       def randInt() = Random.nextInt()</w:t>
      </w:r>
    </w:p>
    <w:p w14:paraId="7281F8AD" w14:textId="77777777" w:rsidR="009C033A" w:rsidRDefault="009C033A" w:rsidP="009C033A">
      <w:pPr>
        <w:pStyle w:val="a7"/>
      </w:pPr>
      <w:r>
        <w:t xml:space="preserve">                       ^</w:t>
      </w:r>
    </w:p>
    <w:p w14:paraId="7F2E0A84" w14:textId="77777777" w:rsidR="009C033A" w:rsidRDefault="009C033A" w:rsidP="009C033A">
      <w:pPr>
        <w:pStyle w:val="a7"/>
      </w:pPr>
    </w:p>
    <w:p w14:paraId="24566BF5" w14:textId="77777777" w:rsidR="009C033A" w:rsidRDefault="009C033A" w:rsidP="009C033A">
      <w:pPr>
        <w:pStyle w:val="a7"/>
      </w:pPr>
      <w:r>
        <w:t>scala&gt; import scala.util.Random</w:t>
      </w:r>
    </w:p>
    <w:p w14:paraId="22784F2D" w14:textId="77777777" w:rsidR="009C033A" w:rsidRDefault="009C033A" w:rsidP="009C033A">
      <w:pPr>
        <w:pStyle w:val="a7"/>
      </w:pPr>
      <w:r>
        <w:t>import scala.util.Random</w:t>
      </w:r>
    </w:p>
    <w:p w14:paraId="7C823B86" w14:textId="77777777" w:rsidR="009C033A" w:rsidRDefault="009C033A" w:rsidP="009C033A">
      <w:pPr>
        <w:pStyle w:val="a7"/>
      </w:pPr>
    </w:p>
    <w:p w14:paraId="2B327D24" w14:textId="77777777" w:rsidR="009C033A" w:rsidRDefault="009C033A" w:rsidP="009C033A">
      <w:pPr>
        <w:pStyle w:val="a7"/>
      </w:pPr>
      <w:r>
        <w:t>scala&gt; def randInt() = Random.nextInt()</w:t>
      </w:r>
    </w:p>
    <w:p w14:paraId="16BB9908" w14:textId="77777777" w:rsidR="009C033A" w:rsidRDefault="009C033A" w:rsidP="009C033A">
      <w:pPr>
        <w:pStyle w:val="a7"/>
        <w:rPr>
          <w:rFonts w:hint="eastAsia"/>
        </w:rPr>
      </w:pPr>
      <w:r>
        <w:t>randInt: ()Int</w:t>
      </w:r>
    </w:p>
    <w:p w14:paraId="6E29D0C5" w14:textId="77777777" w:rsidR="00174249" w:rsidRDefault="007A3DD4" w:rsidP="009C033A">
      <w:pPr>
        <w:ind w:firstLine="420"/>
        <w:rPr>
          <w:rFonts w:hint="eastAsia"/>
        </w:rPr>
      </w:pPr>
      <w:r w:rsidRPr="007A3DD4">
        <w:rPr>
          <w:rFonts w:hint="eastAsia"/>
        </w:rPr>
        <w:t>那么纯函数有什么好处？</w:t>
      </w:r>
      <w:r w:rsidR="00FB7692">
        <w:rPr>
          <w:rFonts w:hint="eastAsia"/>
        </w:rPr>
        <w:t>纯函数通常比其他</w:t>
      </w:r>
      <w:r w:rsidRPr="007A3DD4">
        <w:rPr>
          <w:rFonts w:hint="eastAsia"/>
        </w:rPr>
        <w:t>函数</w:t>
      </w:r>
      <w:r w:rsidR="00FB7692">
        <w:rPr>
          <w:rFonts w:hint="eastAsia"/>
        </w:rPr>
        <w:t>代码量要少，尽管这也取决于其他因素，例如编程语言。并且由于看起来像数学函数，因此更容易被我们</w:t>
      </w:r>
      <w:r w:rsidRPr="007A3DD4">
        <w:rPr>
          <w:rFonts w:hint="eastAsia"/>
        </w:rPr>
        <w:t>解释和理解。</w:t>
      </w:r>
      <w:r w:rsidR="004F2963">
        <w:rPr>
          <w:rFonts w:hint="eastAsia"/>
        </w:rPr>
        <w:t>纯函数是</w:t>
      </w:r>
      <w:r w:rsidR="00621022">
        <w:rPr>
          <w:rFonts w:hint="eastAsia"/>
        </w:rPr>
        <w:t>函数式编程</w:t>
      </w:r>
      <w:r w:rsidR="004F2963">
        <w:rPr>
          <w:rFonts w:hint="eastAsia"/>
        </w:rPr>
        <w:t>的</w:t>
      </w:r>
      <w:r w:rsidR="002C5D78">
        <w:rPr>
          <w:rFonts w:hint="eastAsia"/>
        </w:rPr>
        <w:t>核心功能</w:t>
      </w:r>
      <w:r w:rsidR="004F2963">
        <w:rPr>
          <w:rFonts w:hint="eastAsia"/>
        </w:rPr>
        <w:t>，也是一种最佳实践，我们</w:t>
      </w:r>
      <w:r w:rsidR="00621022" w:rsidRPr="00621022">
        <w:rPr>
          <w:rFonts w:hint="eastAsia"/>
        </w:rPr>
        <w:t>需要使用纯函数构建应用程序的核心</w:t>
      </w:r>
      <w:r w:rsidR="00F121AC">
        <w:rPr>
          <w:rFonts w:hint="eastAsia"/>
        </w:rPr>
        <w:t>部分</w:t>
      </w:r>
      <w:r w:rsidR="00621022" w:rsidRPr="00621022">
        <w:rPr>
          <w:rFonts w:hint="eastAsia"/>
        </w:rPr>
        <w:t>。</w:t>
      </w:r>
      <w:r w:rsidR="006075E1">
        <w:rPr>
          <w:rFonts w:hint="eastAsia"/>
        </w:rPr>
        <w:t>在编程领域中，函数是一段通过</w:t>
      </w:r>
      <w:r w:rsidR="0012707C">
        <w:rPr>
          <w:rFonts w:hint="eastAsia"/>
        </w:rPr>
        <w:t>名称调用的代码，</w:t>
      </w:r>
      <w:r w:rsidR="00FA6435">
        <w:rPr>
          <w:rFonts w:hint="eastAsia"/>
        </w:rPr>
        <w:t>可以传递数据</w:t>
      </w:r>
      <w:r w:rsidR="0012707C" w:rsidRPr="0012707C">
        <w:rPr>
          <w:rFonts w:hint="eastAsia"/>
        </w:rPr>
        <w:t>作为参数以对其进行操作并可以返回数据</w:t>
      </w:r>
      <w:r w:rsidR="0012707C" w:rsidRPr="0012707C">
        <w:rPr>
          <w:rFonts w:hint="eastAsia"/>
        </w:rPr>
        <w:t xml:space="preserve"> </w:t>
      </w:r>
      <w:r w:rsidR="0012707C" w:rsidRPr="0012707C">
        <w:rPr>
          <w:rFonts w:hint="eastAsia"/>
        </w:rPr>
        <w:t>传递给函数的所有数据都会显式传递。</w:t>
      </w:r>
      <w:r w:rsidR="00FA6435">
        <w:rPr>
          <w:rFonts w:hint="eastAsia"/>
        </w:rPr>
        <w:t>另一方面，方法也是一段通过</w:t>
      </w:r>
      <w:r w:rsidR="0012707C" w:rsidRPr="0012707C">
        <w:rPr>
          <w:rFonts w:hint="eastAsia"/>
        </w:rPr>
        <w:t>名称调用的代码。但是，</w:t>
      </w:r>
      <w:r w:rsidR="00C224AB">
        <w:rPr>
          <w:rFonts w:hint="eastAsia"/>
        </w:rPr>
        <w:t>一个</w:t>
      </w:r>
      <w:r w:rsidR="0012707C" w:rsidRPr="0012707C">
        <w:rPr>
          <w:rFonts w:hint="eastAsia"/>
        </w:rPr>
        <w:t>方法始终与</w:t>
      </w:r>
      <w:r w:rsidR="00C224AB">
        <w:rPr>
          <w:rFonts w:hint="eastAsia"/>
        </w:rPr>
        <w:t>一个对象相关联，作为对象的一个属性。</w:t>
      </w:r>
      <w:r w:rsidR="007768AA" w:rsidRPr="007768AA">
        <w:rPr>
          <w:rFonts w:hint="eastAsia"/>
        </w:rPr>
        <w:t>在大多数情况下方法与功能</w:t>
      </w:r>
      <w:r w:rsidR="00174249">
        <w:rPr>
          <w:rFonts w:hint="eastAsia"/>
        </w:rPr>
        <w:t>是</w:t>
      </w:r>
      <w:r w:rsidR="007768AA" w:rsidRPr="007768AA">
        <w:rPr>
          <w:rFonts w:hint="eastAsia"/>
        </w:rPr>
        <w:t>相同</w:t>
      </w:r>
      <w:r w:rsidR="00174249">
        <w:rPr>
          <w:rFonts w:hint="eastAsia"/>
        </w:rPr>
        <w:t>的，除了两个主要区别</w:t>
      </w:r>
      <w:r w:rsidR="007768AA" w:rsidRPr="007768AA">
        <w:rPr>
          <w:rFonts w:hint="eastAsia"/>
        </w:rPr>
        <w:t>：</w:t>
      </w:r>
    </w:p>
    <w:p w14:paraId="51EDCFDE" w14:textId="34F37513" w:rsidR="00174249" w:rsidRDefault="00174249" w:rsidP="009C033A">
      <w:pPr>
        <w:ind w:firstLine="420"/>
        <w:rPr>
          <w:rFonts w:hint="eastAsia"/>
        </w:rPr>
      </w:pPr>
      <w:r>
        <w:rPr>
          <w:rFonts w:hint="eastAsia"/>
        </w:rPr>
        <w:t>（</w:t>
      </w:r>
      <w:r>
        <w:rPr>
          <w:rFonts w:hint="eastAsia"/>
        </w:rPr>
        <w:t>1</w:t>
      </w:r>
      <w:r>
        <w:rPr>
          <w:rFonts w:hint="eastAsia"/>
        </w:rPr>
        <w:t>）</w:t>
      </w:r>
      <w:r w:rsidR="007768AA" w:rsidRPr="007768AA">
        <w:rPr>
          <w:rFonts w:hint="eastAsia"/>
        </w:rPr>
        <w:t>方法被隐式地传递给被调用的对象</w:t>
      </w:r>
    </w:p>
    <w:p w14:paraId="391016CC" w14:textId="2E05F038" w:rsidR="007A3DD4" w:rsidRDefault="00174249" w:rsidP="009C033A">
      <w:pPr>
        <w:ind w:firstLine="420"/>
        <w:rPr>
          <w:rFonts w:hint="eastAsia"/>
        </w:rPr>
      </w:pPr>
      <w:r>
        <w:rPr>
          <w:rFonts w:hint="eastAsia"/>
        </w:rPr>
        <w:t>（</w:t>
      </w:r>
      <w:r>
        <w:rPr>
          <w:rFonts w:hint="eastAsia"/>
        </w:rPr>
        <w:t>2</w:t>
      </w:r>
      <w:r>
        <w:rPr>
          <w:rFonts w:hint="eastAsia"/>
        </w:rPr>
        <w:t>）方法可以对类中包含的数据进行操作</w:t>
      </w:r>
    </w:p>
    <w:p w14:paraId="4CDED5B2" w14:textId="6B222508" w:rsidR="003F7BF0" w:rsidRDefault="00B8748E" w:rsidP="003F7BF0">
      <w:pPr>
        <w:ind w:firstLine="420"/>
        <w:rPr>
          <w:rFonts w:hint="eastAsia"/>
        </w:rPr>
      </w:pPr>
      <w:r>
        <w:rPr>
          <w:rFonts w:hint="eastAsia"/>
        </w:rPr>
        <w:t>有时在的代码中，</w:t>
      </w:r>
      <w:r w:rsidR="00A76B5D">
        <w:rPr>
          <w:rFonts w:hint="eastAsia"/>
        </w:rPr>
        <w:t>我们</w:t>
      </w:r>
      <w:r w:rsidRPr="00B8748E">
        <w:rPr>
          <w:rFonts w:hint="eastAsia"/>
        </w:rPr>
        <w:t>不想在使用函数之前先定义一个函数，也许是因为</w:t>
      </w:r>
      <w:r w:rsidR="00A76B5D">
        <w:rPr>
          <w:rFonts w:hint="eastAsia"/>
        </w:rPr>
        <w:t>只需要</w:t>
      </w:r>
      <w:r w:rsidRPr="00B8748E">
        <w:rPr>
          <w:rFonts w:hint="eastAsia"/>
        </w:rPr>
        <w:t>在一个地方</w:t>
      </w:r>
      <w:r w:rsidR="00A76B5D">
        <w:rPr>
          <w:rFonts w:hint="eastAsia"/>
        </w:rPr>
        <w:t>被使用，</w:t>
      </w:r>
      <w:r w:rsidR="00641A9A">
        <w:rPr>
          <w:rFonts w:hint="eastAsia"/>
        </w:rPr>
        <w:t>而不</w:t>
      </w:r>
      <w:r w:rsidR="005165B2">
        <w:rPr>
          <w:rFonts w:hint="eastAsia"/>
        </w:rPr>
        <w:t>需</w:t>
      </w:r>
      <w:r w:rsidR="00641A9A">
        <w:rPr>
          <w:rFonts w:hint="eastAsia"/>
        </w:rPr>
        <w:t>要通过函数名在其他地方调用</w:t>
      </w:r>
      <w:r w:rsidR="005165B2">
        <w:rPr>
          <w:rFonts w:hint="eastAsia"/>
        </w:rPr>
        <w:t>。在函数式编程中，有一类函数非常适合这种情况，</w:t>
      </w:r>
      <w:r w:rsidRPr="00B8748E">
        <w:rPr>
          <w:rFonts w:hint="eastAsia"/>
        </w:rPr>
        <w:t>称为匿名函数。</w:t>
      </w:r>
      <w:r w:rsidR="003F7BF0">
        <w:rPr>
          <w:rFonts w:hint="eastAsia"/>
        </w:rPr>
        <w:t>Scala</w:t>
      </w:r>
      <w:r w:rsidR="003F7BF0">
        <w:rPr>
          <w:rFonts w:hint="eastAsia"/>
        </w:rPr>
        <w:t>中的匿名函数是没有方法名，也不用</w:t>
      </w:r>
      <w:r w:rsidR="003F7BF0">
        <w:rPr>
          <w:rFonts w:hint="eastAsia"/>
        </w:rPr>
        <w:t>def</w:t>
      </w:r>
      <w:r w:rsidR="008C05D5">
        <w:rPr>
          <w:rFonts w:hint="eastAsia"/>
        </w:rPr>
        <w:t>定义</w:t>
      </w:r>
      <w:r w:rsidR="003F7BF0">
        <w:rPr>
          <w:rFonts w:hint="eastAsia"/>
        </w:rPr>
        <w:t>函数。一般匿名函数都是一个表达式</w:t>
      </w:r>
      <w:r w:rsidR="00FC0400">
        <w:rPr>
          <w:rFonts w:hint="eastAsia"/>
        </w:rPr>
        <w:t>，</w:t>
      </w:r>
      <w:r w:rsidR="003F7BF0">
        <w:rPr>
          <w:rFonts w:hint="eastAsia"/>
        </w:rPr>
        <w:t>因此匿名函数非常适合替换那些只用一次且任务简单的常规函数</w:t>
      </w:r>
      <w:r w:rsidR="003657C4">
        <w:rPr>
          <w:rFonts w:hint="eastAsia"/>
        </w:rPr>
        <w:t>，所以</w:t>
      </w:r>
      <w:r w:rsidR="003F7BF0">
        <w:rPr>
          <w:rFonts w:hint="eastAsia"/>
        </w:rPr>
        <w:t>使得我们的代码变得更简洁了。匿名函数的语法很简单，箭头</w:t>
      </w:r>
      <w:r w:rsidR="00A14E48">
        <w:rPr>
          <w:rFonts w:hint="eastAsia"/>
        </w:rPr>
        <w:t>“</w:t>
      </w:r>
      <w:r w:rsidR="00A14E48" w:rsidRPr="00A14E48">
        <w:t>=&gt;</w:t>
      </w:r>
      <w:r w:rsidR="00A14E48">
        <w:rPr>
          <w:rFonts w:hint="eastAsia"/>
        </w:rPr>
        <w:t>”</w:t>
      </w:r>
      <w:r w:rsidR="003F7BF0">
        <w:rPr>
          <w:rFonts w:hint="eastAsia"/>
        </w:rPr>
        <w:t>左边是参数列表，</w:t>
      </w:r>
      <w:r w:rsidR="003F7BF0">
        <w:rPr>
          <w:rFonts w:hint="eastAsia"/>
        </w:rPr>
        <w:lastRenderedPageBreak/>
        <w:t>右边是函数体。定义匿名函数的语法为</w:t>
      </w:r>
      <w:r w:rsidR="003F7BF0">
        <w:rPr>
          <w:rFonts w:hint="eastAsia"/>
        </w:rPr>
        <w:t>:</w:t>
      </w:r>
    </w:p>
    <w:p w14:paraId="1F037822" w14:textId="17F38398" w:rsidR="003F7BF0" w:rsidRDefault="003F7BF0" w:rsidP="00A14E48">
      <w:pPr>
        <w:pStyle w:val="a7"/>
      </w:pPr>
      <w:r>
        <w:t>(param1,</w:t>
      </w:r>
      <w:r w:rsidR="00A14E48">
        <w:rPr>
          <w:rFonts w:hint="eastAsia"/>
        </w:rPr>
        <w:t xml:space="preserve"> </w:t>
      </w:r>
      <w:r>
        <w:t>param2) =&gt; [expression]</w:t>
      </w:r>
    </w:p>
    <w:p w14:paraId="632475BC" w14:textId="51263CEB" w:rsidR="003F7BF0" w:rsidRDefault="00B1281F" w:rsidP="003F7BF0">
      <w:pPr>
        <w:ind w:firstLine="420"/>
        <w:rPr>
          <w:rFonts w:hint="eastAsia"/>
        </w:rPr>
      </w:pPr>
      <w:r>
        <w:rPr>
          <w:rFonts w:hint="eastAsia"/>
        </w:rPr>
        <w:t>下面的表达式就定义了一个接受</w:t>
      </w:r>
      <w:r w:rsidR="003F7BF0">
        <w:rPr>
          <w:rFonts w:hint="eastAsia"/>
        </w:rPr>
        <w:t>Int</w:t>
      </w:r>
      <w:r w:rsidR="003F7BF0">
        <w:rPr>
          <w:rFonts w:hint="eastAsia"/>
        </w:rPr>
        <w:t>类型输入参数的匿名函数</w:t>
      </w:r>
      <w:r w:rsidR="003F7BF0">
        <w:rPr>
          <w:rFonts w:hint="eastAsia"/>
        </w:rPr>
        <w:t>:</w:t>
      </w:r>
    </w:p>
    <w:p w14:paraId="16FDAEC3" w14:textId="77777777" w:rsidR="00885F64" w:rsidRDefault="00885F64" w:rsidP="00885F64">
      <w:pPr>
        <w:pStyle w:val="a7"/>
      </w:pPr>
      <w:r>
        <w:t>scala&gt; var inc = (x:Int) =&gt; x+1</w:t>
      </w:r>
    </w:p>
    <w:p w14:paraId="59B4BDF8" w14:textId="77777777" w:rsidR="00885F64" w:rsidRDefault="00885F64" w:rsidP="00885F64">
      <w:pPr>
        <w:pStyle w:val="a7"/>
        <w:rPr>
          <w:rFonts w:hint="eastAsia"/>
        </w:rPr>
      </w:pPr>
      <w:r>
        <w:t>inc: Int =&gt; Int = &lt;function1&gt;</w:t>
      </w:r>
    </w:p>
    <w:p w14:paraId="29DD2BF8" w14:textId="0285D5E7" w:rsidR="003F7BF0" w:rsidRDefault="003F7BF0" w:rsidP="00FE3B38">
      <w:pPr>
        <w:ind w:firstLine="420"/>
        <w:rPr>
          <w:rFonts w:hint="eastAsia"/>
        </w:rPr>
      </w:pPr>
      <w:r>
        <w:rPr>
          <w:rFonts w:hint="eastAsia"/>
        </w:rPr>
        <w:t>上述定义的匿名函数，其实是下面这个常规函数的简写：</w:t>
      </w:r>
    </w:p>
    <w:p w14:paraId="24EC8710" w14:textId="77777777" w:rsidR="003F7BF0" w:rsidRDefault="003F7BF0" w:rsidP="00885F64">
      <w:pPr>
        <w:pStyle w:val="a7"/>
      </w:pPr>
      <w:r>
        <w:t>def add(x:Int):Int {</w:t>
      </w:r>
    </w:p>
    <w:p w14:paraId="21062C9C" w14:textId="77777777" w:rsidR="003F7BF0" w:rsidRDefault="003F7BF0" w:rsidP="00885F64">
      <w:pPr>
        <w:pStyle w:val="a7"/>
      </w:pPr>
      <w:r>
        <w:t xml:space="preserve">    return x+1;</w:t>
      </w:r>
    </w:p>
    <w:p w14:paraId="04EA0E34" w14:textId="77777777" w:rsidR="003F7BF0" w:rsidRDefault="003F7BF0" w:rsidP="00885F64">
      <w:pPr>
        <w:pStyle w:val="a7"/>
      </w:pPr>
      <w:r>
        <w:t>}</w:t>
      </w:r>
    </w:p>
    <w:p w14:paraId="222F96D7" w14:textId="53CFD976" w:rsidR="003F7BF0" w:rsidRDefault="003F7BF0" w:rsidP="003F7BF0">
      <w:pPr>
        <w:ind w:firstLine="420"/>
        <w:rPr>
          <w:rFonts w:hint="eastAsia"/>
        </w:rPr>
      </w:pPr>
      <w:r>
        <w:rPr>
          <w:rFonts w:hint="eastAsia"/>
        </w:rPr>
        <w:t>以上范例</w:t>
      </w:r>
      <w:r w:rsidR="006B62A6">
        <w:rPr>
          <w:rFonts w:hint="eastAsia"/>
        </w:rPr>
        <w:t>中</w:t>
      </w:r>
      <w:r>
        <w:rPr>
          <w:rFonts w:hint="eastAsia"/>
        </w:rPr>
        <w:t>的</w:t>
      </w:r>
      <w:r>
        <w:rPr>
          <w:rFonts w:hint="eastAsia"/>
        </w:rPr>
        <w:t xml:space="preserve"> inc</w:t>
      </w:r>
      <w:r w:rsidR="006B62A6">
        <w:rPr>
          <w:rFonts w:hint="eastAsia"/>
        </w:rPr>
        <w:t>被定义</w:t>
      </w:r>
      <w:r w:rsidR="00885F64">
        <w:rPr>
          <w:rFonts w:hint="eastAsia"/>
        </w:rPr>
        <w:t>一个值，</w:t>
      </w:r>
      <w:r>
        <w:rPr>
          <w:rFonts w:hint="eastAsia"/>
        </w:rPr>
        <w:t>使用方式如下：</w:t>
      </w:r>
    </w:p>
    <w:p w14:paraId="5245247D" w14:textId="77777777" w:rsidR="008C2BE4" w:rsidRDefault="008C2BE4" w:rsidP="008C2BE4">
      <w:pPr>
        <w:pStyle w:val="a7"/>
      </w:pPr>
      <w:r>
        <w:t>scala&gt; var x = inc(7)-1</w:t>
      </w:r>
    </w:p>
    <w:p w14:paraId="0CEF1713" w14:textId="4195AFB1" w:rsidR="003F7BF0" w:rsidRDefault="008C2BE4" w:rsidP="008C2BE4">
      <w:pPr>
        <w:pStyle w:val="a7"/>
      </w:pPr>
      <w:r>
        <w:t>x: Int = 7</w:t>
      </w:r>
    </w:p>
    <w:p w14:paraId="4B54E821" w14:textId="77777777" w:rsidR="003F7BF0" w:rsidRDefault="003F7BF0" w:rsidP="003F7BF0">
      <w:pPr>
        <w:ind w:firstLine="420"/>
        <w:rPr>
          <w:rFonts w:hint="eastAsia"/>
        </w:rPr>
      </w:pPr>
      <w:r>
        <w:rPr>
          <w:rFonts w:hint="eastAsia"/>
        </w:rPr>
        <w:t>同样我们可以在匿名函数中定义多个参数：</w:t>
      </w:r>
    </w:p>
    <w:p w14:paraId="309E44C5" w14:textId="77777777" w:rsidR="008C2BE4" w:rsidRDefault="008C2BE4" w:rsidP="008C2BE4">
      <w:pPr>
        <w:pStyle w:val="a7"/>
      </w:pPr>
      <w:r>
        <w:t>scala&gt; var mul = (x: Int, y: Int) =&gt; x*y</w:t>
      </w:r>
    </w:p>
    <w:p w14:paraId="42C105EB" w14:textId="77777777" w:rsidR="008C2BE4" w:rsidRDefault="008C2BE4" w:rsidP="008C2BE4">
      <w:pPr>
        <w:pStyle w:val="a7"/>
      </w:pPr>
      <w:r>
        <w:t>mul: (Int, Int) =&gt; Int = &lt;function2&gt;</w:t>
      </w:r>
    </w:p>
    <w:p w14:paraId="020CE5BC" w14:textId="77777777" w:rsidR="008C2BE4" w:rsidRDefault="008C2BE4" w:rsidP="008C2BE4">
      <w:pPr>
        <w:pStyle w:val="a7"/>
      </w:pPr>
    </w:p>
    <w:p w14:paraId="43D61D36" w14:textId="77777777" w:rsidR="008C2BE4" w:rsidRDefault="008C2BE4" w:rsidP="008C2BE4">
      <w:pPr>
        <w:pStyle w:val="a7"/>
      </w:pPr>
      <w:r>
        <w:t>scala&gt; println(mul(3, 4))</w:t>
      </w:r>
    </w:p>
    <w:p w14:paraId="7F6FF7F0" w14:textId="082B7824" w:rsidR="003F7BF0" w:rsidRDefault="008C2BE4" w:rsidP="008C2BE4">
      <w:pPr>
        <w:pStyle w:val="a7"/>
      </w:pPr>
      <w:r>
        <w:t>12</w:t>
      </w:r>
    </w:p>
    <w:p w14:paraId="2FDDC60C" w14:textId="77777777" w:rsidR="003F7BF0" w:rsidRDefault="003F7BF0" w:rsidP="003F7BF0">
      <w:pPr>
        <w:ind w:firstLine="420"/>
        <w:rPr>
          <w:rFonts w:hint="eastAsia"/>
        </w:rPr>
      </w:pPr>
      <w:r>
        <w:rPr>
          <w:rFonts w:hint="eastAsia"/>
        </w:rPr>
        <w:t>我们也可以不给匿名函数设置参数，如下所示：</w:t>
      </w:r>
    </w:p>
    <w:p w14:paraId="210E3EB6" w14:textId="77777777" w:rsidR="008C2BE4" w:rsidRDefault="008C2BE4" w:rsidP="008C2BE4">
      <w:pPr>
        <w:pStyle w:val="a7"/>
      </w:pPr>
      <w:r>
        <w:t>scala&gt; var userDir = () =&gt; { System.getProperty("user.dir") }</w:t>
      </w:r>
    </w:p>
    <w:p w14:paraId="3A889207" w14:textId="77777777" w:rsidR="008C2BE4" w:rsidRDefault="008C2BE4" w:rsidP="008C2BE4">
      <w:pPr>
        <w:pStyle w:val="a7"/>
      </w:pPr>
      <w:r>
        <w:t>userDir: () =&gt; String = &lt;function0&gt;</w:t>
      </w:r>
    </w:p>
    <w:p w14:paraId="2456DC14" w14:textId="77777777" w:rsidR="008C2BE4" w:rsidRDefault="008C2BE4" w:rsidP="008C2BE4">
      <w:pPr>
        <w:pStyle w:val="a7"/>
      </w:pPr>
    </w:p>
    <w:p w14:paraId="3345B452" w14:textId="77777777" w:rsidR="008C2BE4" w:rsidRDefault="008C2BE4" w:rsidP="008C2BE4">
      <w:pPr>
        <w:pStyle w:val="a7"/>
      </w:pPr>
      <w:r>
        <w:t>scala&gt; println( userDir() )</w:t>
      </w:r>
    </w:p>
    <w:p w14:paraId="32A99691" w14:textId="77777777" w:rsidR="008C2BE4" w:rsidRDefault="008C2BE4" w:rsidP="008C2BE4">
      <w:pPr>
        <w:pStyle w:val="a7"/>
        <w:rPr>
          <w:rFonts w:hint="eastAsia"/>
        </w:rPr>
      </w:pPr>
      <w:r>
        <w:t>/root</w:t>
      </w:r>
    </w:p>
    <w:p w14:paraId="7ABBA415" w14:textId="3BB58B04" w:rsidR="008C2BE4" w:rsidRDefault="00992648" w:rsidP="008C2BE4">
      <w:pPr>
        <w:ind w:firstLine="420"/>
        <w:rPr>
          <w:rFonts w:hint="eastAsia"/>
        </w:rPr>
      </w:pPr>
      <w:r w:rsidRPr="00992648">
        <w:rPr>
          <w:rFonts w:hint="eastAsia"/>
        </w:rPr>
        <w:t>下划线</w:t>
      </w:r>
      <w:r>
        <w:rPr>
          <w:rFonts w:hint="eastAsia"/>
        </w:rPr>
        <w:t>“</w:t>
      </w:r>
      <w:r>
        <w:rPr>
          <w:rFonts w:hint="eastAsia"/>
        </w:rPr>
        <w:t>_</w:t>
      </w:r>
      <w:r>
        <w:rPr>
          <w:rFonts w:hint="eastAsia"/>
        </w:rPr>
        <w:t>”</w:t>
      </w:r>
      <w:r w:rsidRPr="00992648">
        <w:rPr>
          <w:rFonts w:hint="eastAsia"/>
        </w:rPr>
        <w:t>可用作是匿名函</w:t>
      </w:r>
      <w:r w:rsidR="0046532B">
        <w:rPr>
          <w:rFonts w:hint="eastAsia"/>
        </w:rPr>
        <w:t>数</w:t>
      </w:r>
      <w:r w:rsidR="00CB488E">
        <w:rPr>
          <w:rFonts w:hint="eastAsia"/>
        </w:rPr>
        <w:t>参数的占位符，但对于每一个参数，只能用下划线占位一次。</w:t>
      </w:r>
      <w:r w:rsidRPr="00992648">
        <w:rPr>
          <w:rFonts w:hint="eastAsia"/>
        </w:rPr>
        <w:t>在</w:t>
      </w:r>
      <w:r w:rsidRPr="00992648">
        <w:rPr>
          <w:rFonts w:hint="eastAsia"/>
        </w:rPr>
        <w:t xml:space="preserve"> Scala </w:t>
      </w:r>
      <w:r w:rsidRPr="00992648">
        <w:rPr>
          <w:rFonts w:hint="eastAsia"/>
        </w:rPr>
        <w:t>中，</w:t>
      </w:r>
      <w:r w:rsidRPr="00992648">
        <w:rPr>
          <w:rFonts w:hint="eastAsia"/>
        </w:rPr>
        <w:t xml:space="preserve">_ * _ </w:t>
      </w:r>
      <w:r w:rsidRPr="00992648">
        <w:rPr>
          <w:rFonts w:hint="eastAsia"/>
        </w:rPr>
        <w:t>表示匿名函数接受</w:t>
      </w:r>
      <w:r w:rsidR="00CB488E">
        <w:rPr>
          <w:rFonts w:hint="eastAsia"/>
        </w:rPr>
        <w:t>2</w:t>
      </w:r>
      <w:r w:rsidRPr="00992648">
        <w:rPr>
          <w:rFonts w:hint="eastAsia"/>
        </w:rPr>
        <w:t>个参数，函数返回值是两个参数的乘积。</w:t>
      </w:r>
      <w:r w:rsidR="001F4C13">
        <w:rPr>
          <w:rFonts w:hint="eastAsia"/>
        </w:rPr>
        <w:t>例如</w:t>
      </w:r>
      <w:r w:rsidRPr="00992648">
        <w:rPr>
          <w:rFonts w:hint="eastAsia"/>
        </w:rPr>
        <w:t>下列</w:t>
      </w:r>
      <w:r w:rsidRPr="00992648">
        <w:rPr>
          <w:rFonts w:hint="eastAsia"/>
        </w:rPr>
        <w:t xml:space="preserve"> Scala </w:t>
      </w:r>
      <w:r w:rsidRPr="00992648">
        <w:rPr>
          <w:rFonts w:hint="eastAsia"/>
        </w:rPr>
        <w:t>代码中的</w:t>
      </w:r>
      <w:r w:rsidRPr="00992648">
        <w:rPr>
          <w:rFonts w:hint="eastAsia"/>
        </w:rPr>
        <w:t xml:space="preserve"> print(_) </w:t>
      </w:r>
      <w:r w:rsidRPr="00992648">
        <w:rPr>
          <w:rFonts w:hint="eastAsia"/>
        </w:rPr>
        <w:t>相当于</w:t>
      </w:r>
      <w:r w:rsidRPr="00992648">
        <w:rPr>
          <w:rFonts w:hint="eastAsia"/>
        </w:rPr>
        <w:t xml:space="preserve"> x =&gt; print(x)</w:t>
      </w:r>
      <w:r w:rsidRPr="00992648">
        <w:rPr>
          <w:rFonts w:hint="eastAsia"/>
        </w:rPr>
        <w:t>：</w:t>
      </w:r>
    </w:p>
    <w:p w14:paraId="560AE7FC" w14:textId="77777777" w:rsidR="00D33A31" w:rsidRDefault="00D33A31" w:rsidP="00D33A31">
      <w:pPr>
        <w:pStyle w:val="a7"/>
      </w:pPr>
      <w:r>
        <w:t>scala&gt; List(1, 2, 3, 4, 5).foreach(print(_))</w:t>
      </w:r>
    </w:p>
    <w:p w14:paraId="7B728622" w14:textId="77777777" w:rsidR="00D33A31" w:rsidRDefault="00D33A31" w:rsidP="00D33A31">
      <w:pPr>
        <w:pStyle w:val="a7"/>
      </w:pPr>
      <w:r>
        <w:t>12345</w:t>
      </w:r>
    </w:p>
    <w:p w14:paraId="7390D383" w14:textId="77777777" w:rsidR="00D33A31" w:rsidRDefault="00D33A31" w:rsidP="00D33A31">
      <w:pPr>
        <w:pStyle w:val="a7"/>
      </w:pPr>
      <w:r>
        <w:t>scala&gt; List(1, 2, 3, 4, 5).reduceLeft(_ + _)</w:t>
      </w:r>
    </w:p>
    <w:p w14:paraId="27FE64B4" w14:textId="160F50E3" w:rsidR="00D33A31" w:rsidRDefault="00D33A31" w:rsidP="00D33A31">
      <w:pPr>
        <w:pStyle w:val="a7"/>
        <w:rPr>
          <w:rFonts w:hint="eastAsia"/>
        </w:rPr>
      </w:pPr>
      <w:r>
        <w:t>res52: Int = 15</w:t>
      </w:r>
    </w:p>
    <w:p w14:paraId="14B44039" w14:textId="2F01FFB6" w:rsidR="00014774" w:rsidRDefault="00014774" w:rsidP="008C2BE4">
      <w:pPr>
        <w:ind w:firstLine="420"/>
      </w:pPr>
      <w:r>
        <w:rPr>
          <w:rFonts w:hint="eastAsia"/>
        </w:rPr>
        <w:t>最常见的一个例子是</w:t>
      </w:r>
      <w:r>
        <w:rPr>
          <w:rFonts w:hint="eastAsia"/>
        </w:rPr>
        <w:t>Scala</w:t>
      </w:r>
      <w:r>
        <w:rPr>
          <w:rFonts w:hint="eastAsia"/>
        </w:rPr>
        <w:t>集合类的高阶函数</w:t>
      </w:r>
      <w:r>
        <w:rPr>
          <w:rFonts w:hint="eastAsia"/>
        </w:rPr>
        <w:t>map</w:t>
      </w:r>
      <w:r w:rsidR="00B74453">
        <w:rPr>
          <w:rFonts w:hint="eastAsia"/>
        </w:rPr>
        <w:t>()</w:t>
      </w:r>
      <w:r w:rsidR="00B74453">
        <w:rPr>
          <w:rFonts w:hint="eastAsia"/>
        </w:rPr>
        <w:t>：</w:t>
      </w:r>
    </w:p>
    <w:p w14:paraId="420729BD" w14:textId="77777777" w:rsidR="00131E70" w:rsidRDefault="00131E70" w:rsidP="00131E70">
      <w:pPr>
        <w:pStyle w:val="a7"/>
      </w:pPr>
      <w:r>
        <w:t>scala&gt; val salaries = Seq(20000, 70000, 40000)</w:t>
      </w:r>
    </w:p>
    <w:p w14:paraId="27D919D1" w14:textId="77777777" w:rsidR="00131E70" w:rsidRDefault="00131E70" w:rsidP="00131E70">
      <w:pPr>
        <w:pStyle w:val="a7"/>
      </w:pPr>
      <w:r>
        <w:t>salaries: Seq[Int] = List(20000, 70000, 40000)</w:t>
      </w:r>
    </w:p>
    <w:p w14:paraId="4EC03ED1" w14:textId="77777777" w:rsidR="00131E70" w:rsidRDefault="00131E70" w:rsidP="00131E70">
      <w:pPr>
        <w:pStyle w:val="a7"/>
      </w:pPr>
    </w:p>
    <w:p w14:paraId="4036B43D" w14:textId="77777777" w:rsidR="00131E70" w:rsidRDefault="00131E70" w:rsidP="00131E70">
      <w:pPr>
        <w:pStyle w:val="a7"/>
      </w:pPr>
      <w:r>
        <w:t>scala&gt; val doubleSalary = (x: Int) =&gt; x * 2</w:t>
      </w:r>
    </w:p>
    <w:p w14:paraId="0DAD599C" w14:textId="77777777" w:rsidR="00131E70" w:rsidRDefault="00131E70" w:rsidP="00131E70">
      <w:pPr>
        <w:pStyle w:val="a7"/>
      </w:pPr>
      <w:r>
        <w:t>doubleSalary: Int =&gt; Int = &lt;function1&gt;</w:t>
      </w:r>
    </w:p>
    <w:p w14:paraId="4E537A28" w14:textId="77777777" w:rsidR="00131E70" w:rsidRDefault="00131E70" w:rsidP="00131E70">
      <w:pPr>
        <w:pStyle w:val="a7"/>
      </w:pPr>
    </w:p>
    <w:p w14:paraId="73822B1E" w14:textId="77777777" w:rsidR="00131E70" w:rsidRDefault="00131E70" w:rsidP="00131E70">
      <w:pPr>
        <w:pStyle w:val="a7"/>
      </w:pPr>
      <w:r>
        <w:t>scala&gt; val newSalaries = salaries.map(doubleSalary)</w:t>
      </w:r>
    </w:p>
    <w:p w14:paraId="5EF9AEB9" w14:textId="63BD0EE3" w:rsidR="00014774" w:rsidRDefault="00131E70" w:rsidP="00131E70">
      <w:pPr>
        <w:pStyle w:val="a7"/>
      </w:pPr>
      <w:r>
        <w:t>newSalaries: Seq[Int] = List(40000, 140000, 80000)</w:t>
      </w:r>
      <w:r w:rsidR="00014774">
        <w:t xml:space="preserve"> </w:t>
      </w:r>
    </w:p>
    <w:p w14:paraId="52D505A1" w14:textId="7186A098" w:rsidR="00014774" w:rsidRDefault="00014774" w:rsidP="00A35678">
      <w:pPr>
        <w:ind w:firstLine="420"/>
        <w:rPr>
          <w:rFonts w:hint="eastAsia"/>
        </w:rPr>
      </w:pPr>
      <w:r>
        <w:rPr>
          <w:rFonts w:hint="eastAsia"/>
        </w:rPr>
        <w:t>函数</w:t>
      </w:r>
      <w:r>
        <w:rPr>
          <w:rFonts w:hint="eastAsia"/>
        </w:rPr>
        <w:t>doubleSalary</w:t>
      </w:r>
      <w:r w:rsidR="00B41DEB">
        <w:rPr>
          <w:rFonts w:hint="eastAsia"/>
        </w:rPr>
        <w:t>()</w:t>
      </w:r>
      <w:r>
        <w:rPr>
          <w:rFonts w:hint="eastAsia"/>
        </w:rPr>
        <w:t>有一个整型参数</w:t>
      </w:r>
      <w:r>
        <w:rPr>
          <w:rFonts w:hint="eastAsia"/>
        </w:rPr>
        <w:t>x</w:t>
      </w:r>
      <w:r>
        <w:rPr>
          <w:rFonts w:hint="eastAsia"/>
        </w:rPr>
        <w:t>，返回</w:t>
      </w:r>
      <w:r>
        <w:rPr>
          <w:rFonts w:hint="eastAsia"/>
        </w:rPr>
        <w:t>x * 2</w:t>
      </w:r>
      <w:r>
        <w:rPr>
          <w:rFonts w:hint="eastAsia"/>
        </w:rPr>
        <w:t>。一般来说，在</w:t>
      </w:r>
      <w:r w:rsidR="00AA1CE7">
        <w:rPr>
          <w:rFonts w:hint="eastAsia"/>
        </w:rPr>
        <w:t>“</w:t>
      </w:r>
      <w:r>
        <w:rPr>
          <w:rFonts w:hint="eastAsia"/>
        </w:rPr>
        <w:t>=&gt;</w:t>
      </w:r>
      <w:r w:rsidR="00AA1CE7">
        <w:rPr>
          <w:rFonts w:hint="eastAsia"/>
        </w:rPr>
        <w:t>”</w:t>
      </w:r>
      <w:r>
        <w:rPr>
          <w:rFonts w:hint="eastAsia"/>
        </w:rPr>
        <w:t>左边的元组是函数的参数列表，而右边表达式的值则为函数的返回值。</w:t>
      </w:r>
      <w:r w:rsidR="00AA1CE7">
        <w:rPr>
          <w:rFonts w:hint="eastAsia"/>
        </w:rPr>
        <w:t>在</w:t>
      </w:r>
      <w:r w:rsidR="00AA1CE7">
        <w:rPr>
          <w:rFonts w:hint="eastAsia"/>
        </w:rPr>
        <w:t>map()</w:t>
      </w:r>
      <w:r w:rsidR="00AA1CE7">
        <w:rPr>
          <w:rFonts w:hint="eastAsia"/>
        </w:rPr>
        <w:t>中调用</w:t>
      </w:r>
      <w:r>
        <w:rPr>
          <w:rFonts w:hint="eastAsia"/>
        </w:rPr>
        <w:t>函数</w:t>
      </w:r>
      <w:r>
        <w:rPr>
          <w:rFonts w:hint="eastAsia"/>
        </w:rPr>
        <w:t>doubleSalary</w:t>
      </w:r>
      <w:r w:rsidR="00AA1CE7">
        <w:rPr>
          <w:rFonts w:hint="eastAsia"/>
        </w:rPr>
        <w:t>()</w:t>
      </w:r>
      <w:r w:rsidR="00AA1CE7">
        <w:rPr>
          <w:rFonts w:hint="eastAsia"/>
        </w:rPr>
        <w:t>将其应用到</w:t>
      </w:r>
      <w:r>
        <w:rPr>
          <w:rFonts w:hint="eastAsia"/>
        </w:rPr>
        <w:t>列表</w:t>
      </w:r>
      <w:r>
        <w:rPr>
          <w:rFonts w:hint="eastAsia"/>
        </w:rPr>
        <w:t>salaries</w:t>
      </w:r>
      <w:r>
        <w:rPr>
          <w:rFonts w:hint="eastAsia"/>
        </w:rPr>
        <w:t>中的每一个元素</w:t>
      </w:r>
      <w:r w:rsidR="00AA1CE7">
        <w:rPr>
          <w:rFonts w:hint="eastAsia"/>
        </w:rPr>
        <w:t>上</w:t>
      </w:r>
      <w:r>
        <w:rPr>
          <w:rFonts w:hint="eastAsia"/>
        </w:rPr>
        <w:t>。为了简化压缩代码，我们可以使用匿名函数，直接作为参数传递给</w:t>
      </w:r>
      <w:r>
        <w:rPr>
          <w:rFonts w:hint="eastAsia"/>
        </w:rPr>
        <w:t>map</w:t>
      </w:r>
      <w:r w:rsidR="006536BA">
        <w:rPr>
          <w:rFonts w:hint="eastAsia"/>
        </w:rPr>
        <w:t>()</w:t>
      </w:r>
      <w:r w:rsidR="00111D69">
        <w:rPr>
          <w:rFonts w:hint="eastAsia"/>
        </w:rPr>
        <w:t>。</w:t>
      </w:r>
      <w:r>
        <w:rPr>
          <w:rFonts w:hint="eastAsia"/>
        </w:rPr>
        <w:t>注意在上述示例中</w:t>
      </w:r>
      <w:r>
        <w:rPr>
          <w:rFonts w:hint="eastAsia"/>
        </w:rPr>
        <w:t>x</w:t>
      </w:r>
      <w:r>
        <w:rPr>
          <w:rFonts w:hint="eastAsia"/>
        </w:rPr>
        <w:t>没有被显式声明为</w:t>
      </w:r>
      <w:r>
        <w:rPr>
          <w:rFonts w:hint="eastAsia"/>
        </w:rPr>
        <w:t>Int</w:t>
      </w:r>
      <w:r>
        <w:rPr>
          <w:rFonts w:hint="eastAsia"/>
        </w:rPr>
        <w:t>类型，这是因为编译器能够根据</w:t>
      </w:r>
      <w:r>
        <w:rPr>
          <w:rFonts w:hint="eastAsia"/>
        </w:rPr>
        <w:t>map</w:t>
      </w:r>
      <w:r>
        <w:rPr>
          <w:rFonts w:hint="eastAsia"/>
        </w:rPr>
        <w:t>函数期望的类型推断出</w:t>
      </w:r>
      <w:r>
        <w:rPr>
          <w:rFonts w:hint="eastAsia"/>
        </w:rPr>
        <w:t>x</w:t>
      </w:r>
      <w:r>
        <w:rPr>
          <w:rFonts w:hint="eastAsia"/>
        </w:rPr>
        <w:t>的类型。对于上述代码，一种更惯用的写法为：</w:t>
      </w:r>
    </w:p>
    <w:p w14:paraId="3FBC4508" w14:textId="77777777" w:rsidR="00D65843" w:rsidRDefault="00D65843" w:rsidP="00D65843">
      <w:pPr>
        <w:pStyle w:val="a7"/>
      </w:pPr>
      <w:r>
        <w:t>scala&gt; val newSalaries = salaries.map(_ * 2)</w:t>
      </w:r>
    </w:p>
    <w:p w14:paraId="080E8E3D" w14:textId="77777777" w:rsidR="00D65843" w:rsidRDefault="00D65843" w:rsidP="00D65843">
      <w:pPr>
        <w:pStyle w:val="a7"/>
        <w:rPr>
          <w:rFonts w:hint="eastAsia"/>
        </w:rPr>
      </w:pPr>
      <w:r>
        <w:t>newSalaries: Seq[Int] = List(40000, 140000, 80000)</w:t>
      </w:r>
    </w:p>
    <w:p w14:paraId="6FB9FE62" w14:textId="5DF95BE4" w:rsidR="00014774" w:rsidRDefault="00014774" w:rsidP="00014774">
      <w:pPr>
        <w:ind w:firstLine="420"/>
        <w:rPr>
          <w:rFonts w:hint="eastAsia"/>
        </w:rPr>
      </w:pPr>
      <w:r>
        <w:rPr>
          <w:rFonts w:hint="eastAsia"/>
        </w:rPr>
        <w:lastRenderedPageBreak/>
        <w:t>既然</w:t>
      </w:r>
      <w:r>
        <w:rPr>
          <w:rFonts w:hint="eastAsia"/>
        </w:rPr>
        <w:t>Scala</w:t>
      </w:r>
      <w:r>
        <w:rPr>
          <w:rFonts w:hint="eastAsia"/>
        </w:rPr>
        <w:t>编译器已经知道了参数的类型</w:t>
      </w:r>
      <w:r w:rsidR="00D65843">
        <w:rPr>
          <w:rFonts w:hint="eastAsia"/>
        </w:rPr>
        <w:t>，我们</w:t>
      </w:r>
      <w:r>
        <w:rPr>
          <w:rFonts w:hint="eastAsia"/>
        </w:rPr>
        <w:t>可以只给出函数的右半部分，不过需要使用</w:t>
      </w:r>
      <w:r w:rsidR="00D65843">
        <w:rPr>
          <w:rFonts w:hint="eastAsia"/>
        </w:rPr>
        <w:t>“</w:t>
      </w:r>
      <w:r>
        <w:rPr>
          <w:rFonts w:hint="eastAsia"/>
        </w:rPr>
        <w:t>_</w:t>
      </w:r>
      <w:r w:rsidR="00D65843">
        <w:rPr>
          <w:rFonts w:hint="eastAsia"/>
        </w:rPr>
        <w:t>”</w:t>
      </w:r>
      <w:r>
        <w:rPr>
          <w:rFonts w:hint="eastAsia"/>
        </w:rPr>
        <w:t>代替参数名</w:t>
      </w:r>
      <w:r w:rsidR="00D65843">
        <w:rPr>
          <w:rFonts w:hint="eastAsia"/>
        </w:rPr>
        <w:t>。我们</w:t>
      </w:r>
      <w:r>
        <w:rPr>
          <w:rFonts w:hint="eastAsia"/>
        </w:rPr>
        <w:t>同样可以传入一个对象方法作为高阶函数的参数，这是因为</w:t>
      </w:r>
      <w:r>
        <w:rPr>
          <w:rFonts w:hint="eastAsia"/>
        </w:rPr>
        <w:t>Scala</w:t>
      </w:r>
      <w:r>
        <w:rPr>
          <w:rFonts w:hint="eastAsia"/>
        </w:rPr>
        <w:t>编译器会将方法强制转换为一个函数。</w:t>
      </w:r>
    </w:p>
    <w:p w14:paraId="32EAD3DA" w14:textId="77777777" w:rsidR="0026072F" w:rsidRDefault="0026072F" w:rsidP="0026072F">
      <w:pPr>
        <w:pStyle w:val="a7"/>
      </w:pPr>
      <w:r>
        <w:t>scala&gt; case class WeeklyWeatherForecast(temperatures: Seq[Double]) {</w:t>
      </w:r>
    </w:p>
    <w:p w14:paraId="75CE0F8F" w14:textId="77777777" w:rsidR="0026072F" w:rsidRDefault="0026072F" w:rsidP="0026072F">
      <w:pPr>
        <w:pStyle w:val="a7"/>
      </w:pPr>
      <w:r>
        <w:t xml:space="preserve">     |   private def convertCtoF(temp: Double) = temp * 1.8 + 32</w:t>
      </w:r>
    </w:p>
    <w:p w14:paraId="7D37D815" w14:textId="77777777" w:rsidR="0026072F" w:rsidRDefault="0026072F" w:rsidP="0026072F">
      <w:pPr>
        <w:pStyle w:val="a7"/>
      </w:pPr>
      <w:r>
        <w:t xml:space="preserve">     |   def forecastInFahrenheit: Seq[Double] = temperatures.map(convertCtoF)</w:t>
      </w:r>
    </w:p>
    <w:p w14:paraId="626996A3" w14:textId="77777777" w:rsidR="0026072F" w:rsidRDefault="0026072F" w:rsidP="0026072F">
      <w:pPr>
        <w:pStyle w:val="a7"/>
      </w:pPr>
      <w:r>
        <w:t xml:space="preserve">     | }</w:t>
      </w:r>
    </w:p>
    <w:p w14:paraId="24CDE47B" w14:textId="77777777" w:rsidR="0026072F" w:rsidRDefault="0026072F" w:rsidP="0026072F">
      <w:pPr>
        <w:pStyle w:val="a7"/>
        <w:rPr>
          <w:rFonts w:hint="eastAsia"/>
        </w:rPr>
      </w:pPr>
      <w:r>
        <w:t>defined class WeeklyWeatherForecast</w:t>
      </w:r>
    </w:p>
    <w:p w14:paraId="7D699CBA" w14:textId="1CB44832" w:rsidR="00014774" w:rsidRDefault="00014774" w:rsidP="00ED3AC7">
      <w:pPr>
        <w:ind w:firstLine="420"/>
        <w:rPr>
          <w:rFonts w:hint="eastAsia"/>
        </w:rPr>
      </w:pPr>
      <w:r>
        <w:rPr>
          <w:rFonts w:hint="eastAsia"/>
        </w:rPr>
        <w:t>在这个例子中，方法</w:t>
      </w:r>
      <w:r>
        <w:rPr>
          <w:rFonts w:hint="eastAsia"/>
        </w:rPr>
        <w:t>convertCtoF</w:t>
      </w:r>
      <w:r w:rsidR="0026072F">
        <w:rPr>
          <w:rFonts w:hint="eastAsia"/>
        </w:rPr>
        <w:t>()</w:t>
      </w:r>
      <w:r>
        <w:rPr>
          <w:rFonts w:hint="eastAsia"/>
        </w:rPr>
        <w:t>被传入</w:t>
      </w:r>
      <w:r>
        <w:rPr>
          <w:rFonts w:hint="eastAsia"/>
        </w:rPr>
        <w:t>forecastInFahrenheit</w:t>
      </w:r>
      <w:r w:rsidR="0026072F">
        <w:rPr>
          <w:rFonts w:hint="eastAsia"/>
        </w:rPr>
        <w:t>()</w:t>
      </w:r>
      <w:r>
        <w:rPr>
          <w:rFonts w:hint="eastAsia"/>
        </w:rPr>
        <w:t>。这是可以的，因为编译器强制将方法</w:t>
      </w:r>
      <w:r>
        <w:rPr>
          <w:rFonts w:hint="eastAsia"/>
        </w:rPr>
        <w:t>convertCtoF</w:t>
      </w:r>
      <w:r>
        <w:rPr>
          <w:rFonts w:hint="eastAsia"/>
        </w:rPr>
        <w:t>转成了函数</w:t>
      </w:r>
      <w:r>
        <w:rPr>
          <w:rFonts w:hint="eastAsia"/>
        </w:rPr>
        <w:t xml:space="preserve">x =&gt; convertCtoF(x) </w:t>
      </w:r>
      <w:r w:rsidR="0026072F">
        <w:rPr>
          <w:rFonts w:hint="eastAsia"/>
        </w:rPr>
        <w:t>，</w:t>
      </w:r>
      <w:r>
        <w:rPr>
          <w:rFonts w:hint="eastAsia"/>
        </w:rPr>
        <w:t>x</w:t>
      </w:r>
      <w:r w:rsidR="0026072F">
        <w:rPr>
          <w:rFonts w:hint="eastAsia"/>
        </w:rPr>
        <w:t>是编译器生成的变量名，保证在其作用域是唯一的。</w:t>
      </w:r>
      <w:r w:rsidR="00ED3AC7">
        <w:rPr>
          <w:rFonts w:hint="eastAsia"/>
        </w:rPr>
        <w:t>有一些情况我们</w:t>
      </w:r>
      <w:r>
        <w:rPr>
          <w:rFonts w:hint="eastAsia"/>
        </w:rPr>
        <w:t>希望生成一个函数，比如：</w:t>
      </w:r>
    </w:p>
    <w:p w14:paraId="24E96652" w14:textId="77777777" w:rsidR="00293F3C" w:rsidRDefault="00293F3C" w:rsidP="00293F3C">
      <w:pPr>
        <w:pStyle w:val="a7"/>
      </w:pPr>
      <w:r>
        <w:t>scala&gt; def urlBuilder(ssl: Boolean, domainName: String): (String, String) =&gt; String = {</w:t>
      </w:r>
    </w:p>
    <w:p w14:paraId="29071741" w14:textId="77777777" w:rsidR="00293F3C" w:rsidRDefault="00293F3C" w:rsidP="00293F3C">
      <w:pPr>
        <w:pStyle w:val="a7"/>
      </w:pPr>
      <w:r>
        <w:t xml:space="preserve">     |   val schema = if (ssl) "https://" else "http://"</w:t>
      </w:r>
    </w:p>
    <w:p w14:paraId="1013ECB0" w14:textId="77777777" w:rsidR="00293F3C" w:rsidRDefault="00293F3C" w:rsidP="00293F3C">
      <w:pPr>
        <w:pStyle w:val="a7"/>
      </w:pPr>
      <w:r>
        <w:t xml:space="preserve">     |   (endpoint: String, query: String) =&gt; s"$schema$domainName/$endpoint?$query"</w:t>
      </w:r>
    </w:p>
    <w:p w14:paraId="676BC7C5" w14:textId="77777777" w:rsidR="00293F3C" w:rsidRDefault="00293F3C" w:rsidP="00293F3C">
      <w:pPr>
        <w:pStyle w:val="a7"/>
      </w:pPr>
      <w:r>
        <w:t xml:space="preserve">     | }</w:t>
      </w:r>
    </w:p>
    <w:p w14:paraId="2CDBB45F" w14:textId="77777777" w:rsidR="00293F3C" w:rsidRDefault="00293F3C" w:rsidP="00293F3C">
      <w:pPr>
        <w:pStyle w:val="a7"/>
      </w:pPr>
      <w:r>
        <w:t>urlBuilder: (ssl: Boolean, domainName: String)(String, String) =&gt; String</w:t>
      </w:r>
    </w:p>
    <w:p w14:paraId="03A37842" w14:textId="77777777" w:rsidR="00293F3C" w:rsidRDefault="00293F3C" w:rsidP="00293F3C">
      <w:pPr>
        <w:pStyle w:val="a7"/>
      </w:pPr>
    </w:p>
    <w:p w14:paraId="314923FD" w14:textId="77777777" w:rsidR="00293F3C" w:rsidRDefault="00293F3C" w:rsidP="00293F3C">
      <w:pPr>
        <w:pStyle w:val="a7"/>
      </w:pPr>
      <w:r>
        <w:t>scala&gt; val domainName = "www.example.com"</w:t>
      </w:r>
    </w:p>
    <w:p w14:paraId="5DF67A99" w14:textId="77777777" w:rsidR="00293F3C" w:rsidRDefault="00293F3C" w:rsidP="00293F3C">
      <w:pPr>
        <w:pStyle w:val="a7"/>
      </w:pPr>
      <w:r>
        <w:t>domainName: String = www.example.com</w:t>
      </w:r>
    </w:p>
    <w:p w14:paraId="53CA29AE" w14:textId="77777777" w:rsidR="00293F3C" w:rsidRDefault="00293F3C" w:rsidP="00293F3C">
      <w:pPr>
        <w:pStyle w:val="a7"/>
      </w:pPr>
    </w:p>
    <w:p w14:paraId="0DADD9D9" w14:textId="77777777" w:rsidR="00293F3C" w:rsidRDefault="00293F3C" w:rsidP="00293F3C">
      <w:pPr>
        <w:pStyle w:val="a7"/>
      </w:pPr>
      <w:r>
        <w:t>scala&gt; def getURL = urlBuilder(ssl=true, domainName)</w:t>
      </w:r>
    </w:p>
    <w:p w14:paraId="618B00F1" w14:textId="77777777" w:rsidR="00293F3C" w:rsidRDefault="00293F3C" w:rsidP="00293F3C">
      <w:pPr>
        <w:pStyle w:val="a7"/>
      </w:pPr>
      <w:r>
        <w:t>getURL: (String, String) =&gt; String</w:t>
      </w:r>
    </w:p>
    <w:p w14:paraId="2CB016B6" w14:textId="77777777" w:rsidR="00293F3C" w:rsidRDefault="00293F3C" w:rsidP="00293F3C">
      <w:pPr>
        <w:pStyle w:val="a7"/>
      </w:pPr>
    </w:p>
    <w:p w14:paraId="7A6412F0" w14:textId="77777777" w:rsidR="00293F3C" w:rsidRDefault="00293F3C" w:rsidP="00293F3C">
      <w:pPr>
        <w:pStyle w:val="a7"/>
      </w:pPr>
      <w:r>
        <w:t>scala&gt; val endpoint = "users"</w:t>
      </w:r>
    </w:p>
    <w:p w14:paraId="6C3784AF" w14:textId="77777777" w:rsidR="00293F3C" w:rsidRDefault="00293F3C" w:rsidP="00293F3C">
      <w:pPr>
        <w:pStyle w:val="a7"/>
      </w:pPr>
      <w:r>
        <w:t>endpoint: String = users</w:t>
      </w:r>
    </w:p>
    <w:p w14:paraId="28EA2563" w14:textId="77777777" w:rsidR="00293F3C" w:rsidRDefault="00293F3C" w:rsidP="00293F3C">
      <w:pPr>
        <w:pStyle w:val="a7"/>
      </w:pPr>
    </w:p>
    <w:p w14:paraId="39A90B86" w14:textId="77777777" w:rsidR="00293F3C" w:rsidRDefault="00293F3C" w:rsidP="00293F3C">
      <w:pPr>
        <w:pStyle w:val="a7"/>
      </w:pPr>
      <w:r>
        <w:t>scala&gt; val query = "id=1"</w:t>
      </w:r>
    </w:p>
    <w:p w14:paraId="252BF53D" w14:textId="77777777" w:rsidR="00293F3C" w:rsidRDefault="00293F3C" w:rsidP="00293F3C">
      <w:pPr>
        <w:pStyle w:val="a7"/>
      </w:pPr>
      <w:r>
        <w:t>query: String = id=1</w:t>
      </w:r>
    </w:p>
    <w:p w14:paraId="226BEBAB" w14:textId="77777777" w:rsidR="00293F3C" w:rsidRDefault="00293F3C" w:rsidP="00293F3C">
      <w:pPr>
        <w:pStyle w:val="a7"/>
      </w:pPr>
    </w:p>
    <w:p w14:paraId="213CD60A" w14:textId="77777777" w:rsidR="00293F3C" w:rsidRDefault="00293F3C" w:rsidP="00293F3C">
      <w:pPr>
        <w:pStyle w:val="a7"/>
      </w:pPr>
      <w:r>
        <w:t>scala&gt; val url = getURL(endpoint, query) // "https://www.example.com/users?id=1": String</w:t>
      </w:r>
    </w:p>
    <w:p w14:paraId="3B986249" w14:textId="78D40A44" w:rsidR="00293F3C" w:rsidRDefault="00293F3C" w:rsidP="00293F3C">
      <w:pPr>
        <w:pStyle w:val="a7"/>
        <w:rPr>
          <w:rFonts w:hint="eastAsia"/>
        </w:rPr>
      </w:pPr>
      <w:r>
        <w:t xml:space="preserve">url: String = </w:t>
      </w:r>
      <w:hyperlink r:id="rId11" w:history="1">
        <w:r w:rsidRPr="00DC204A">
          <w:rPr>
            <w:rStyle w:val="Hyperlink"/>
          </w:rPr>
          <w:t>https://www.example.com/users?id=1</w:t>
        </w:r>
      </w:hyperlink>
    </w:p>
    <w:p w14:paraId="578484CF" w14:textId="26E9AE39" w:rsidR="00014774" w:rsidRPr="00014774" w:rsidRDefault="00014774" w:rsidP="00293F3C">
      <w:pPr>
        <w:ind w:firstLine="420"/>
        <w:rPr>
          <w:rFonts w:hint="eastAsia"/>
        </w:rPr>
      </w:pPr>
      <w:r>
        <w:rPr>
          <w:rFonts w:hint="eastAsia"/>
        </w:rPr>
        <w:t>urlBuilder</w:t>
      </w:r>
      <w:r>
        <w:rPr>
          <w:rFonts w:hint="eastAsia"/>
        </w:rPr>
        <w:t>的返回类型是</w:t>
      </w:r>
      <w:r>
        <w:rPr>
          <w:rFonts w:hint="eastAsia"/>
        </w:rPr>
        <w:t>(String, String) =&gt; String</w:t>
      </w:r>
      <w:r w:rsidR="00293F3C">
        <w:rPr>
          <w:rFonts w:hint="eastAsia"/>
        </w:rPr>
        <w:t>，这意味着返回的是</w:t>
      </w:r>
      <w:r>
        <w:rPr>
          <w:rFonts w:hint="eastAsia"/>
        </w:rPr>
        <w:t>匿名函数</w:t>
      </w:r>
      <w:r w:rsidR="00293F3C">
        <w:rPr>
          <w:rFonts w:hint="eastAsia"/>
        </w:rPr>
        <w:t>，其</w:t>
      </w:r>
      <w:r>
        <w:rPr>
          <w:rFonts w:hint="eastAsia"/>
        </w:rPr>
        <w:t>有两个</w:t>
      </w:r>
      <w:r>
        <w:rPr>
          <w:rFonts w:hint="eastAsia"/>
        </w:rPr>
        <w:t>String</w:t>
      </w:r>
      <w:r>
        <w:rPr>
          <w:rFonts w:hint="eastAsia"/>
        </w:rPr>
        <w:t>参数，返回一个</w:t>
      </w:r>
      <w:r>
        <w:rPr>
          <w:rFonts w:hint="eastAsia"/>
        </w:rPr>
        <w:t>String</w:t>
      </w:r>
      <w:r>
        <w:rPr>
          <w:rFonts w:hint="eastAsia"/>
        </w:rPr>
        <w:t>。</w:t>
      </w:r>
    </w:p>
    <w:p w14:paraId="498A7711" w14:textId="3E289181" w:rsidR="00726F31" w:rsidRDefault="00CC5EC0" w:rsidP="00726F31">
      <w:pPr>
        <w:ind w:firstLine="420"/>
        <w:rPr>
          <w:rFonts w:hint="eastAsia"/>
        </w:rPr>
      </w:pPr>
      <w:r w:rsidRPr="00CC5EC0">
        <w:rPr>
          <w:rFonts w:hint="eastAsia"/>
        </w:rPr>
        <w:t>在</w:t>
      </w:r>
      <w:r w:rsidRPr="00CC5EC0">
        <w:rPr>
          <w:rFonts w:hint="eastAsia"/>
        </w:rPr>
        <w:t>scala</w:t>
      </w:r>
      <w:r w:rsidRPr="00CC5EC0">
        <w:rPr>
          <w:rFonts w:hint="eastAsia"/>
        </w:rPr>
        <w:t>相关的教程与参考文档里，经常会看到柯里化函数这个词。但是对于具体什么是柯</w:t>
      </w:r>
      <w:r w:rsidR="005E1755">
        <w:rPr>
          <w:rFonts w:hint="eastAsia"/>
        </w:rPr>
        <w:t>里化函数，柯里化函数又有什么作用，其实可能很多同学都会有些疑惑，</w:t>
      </w:r>
      <w:r w:rsidR="005E1755" w:rsidRPr="005E1755">
        <w:rPr>
          <w:rFonts w:hint="eastAsia"/>
        </w:rPr>
        <w:t>首先看两个简单的函数：</w:t>
      </w:r>
    </w:p>
    <w:p w14:paraId="32A91EF0" w14:textId="77777777" w:rsidR="005E1755" w:rsidRDefault="005E1755" w:rsidP="005E1755">
      <w:pPr>
        <w:pStyle w:val="a7"/>
      </w:pPr>
      <w:r>
        <w:t>scala&gt; def add(x: Int, y: Int) = x + y</w:t>
      </w:r>
    </w:p>
    <w:p w14:paraId="1D14B5FB" w14:textId="77777777" w:rsidR="005E1755" w:rsidRDefault="005E1755" w:rsidP="005E1755">
      <w:pPr>
        <w:pStyle w:val="a7"/>
      </w:pPr>
      <w:r>
        <w:t>add: (x: Int, y: Int)Int</w:t>
      </w:r>
    </w:p>
    <w:p w14:paraId="28C2E50F" w14:textId="77777777" w:rsidR="005E1755" w:rsidRDefault="005E1755" w:rsidP="005E1755">
      <w:pPr>
        <w:pStyle w:val="a7"/>
        <w:ind w:firstLineChars="0" w:firstLine="0"/>
        <w:rPr>
          <w:rFonts w:hint="eastAsia"/>
        </w:rPr>
      </w:pPr>
    </w:p>
    <w:p w14:paraId="57DA36A8" w14:textId="40670AA4" w:rsidR="005E1755" w:rsidRDefault="00BC3AAC" w:rsidP="005E1755">
      <w:pPr>
        <w:pStyle w:val="a7"/>
      </w:pPr>
      <w:r>
        <w:t>scala&gt; add(2</w:t>
      </w:r>
      <w:r w:rsidR="005E1755">
        <w:t>, 1)</w:t>
      </w:r>
    </w:p>
    <w:p w14:paraId="696FAC70" w14:textId="210F4ED2" w:rsidR="005E1755" w:rsidRDefault="00BC3AAC" w:rsidP="005E1755">
      <w:pPr>
        <w:pStyle w:val="a7"/>
        <w:rPr>
          <w:rFonts w:hint="eastAsia"/>
        </w:rPr>
      </w:pPr>
      <w:r>
        <w:t>res54: Int = 3</w:t>
      </w:r>
    </w:p>
    <w:p w14:paraId="7C37239E" w14:textId="77777777" w:rsidR="005E1755" w:rsidRDefault="005E1755" w:rsidP="005E1755">
      <w:pPr>
        <w:pStyle w:val="a7"/>
      </w:pPr>
    </w:p>
    <w:p w14:paraId="6A5E69EB" w14:textId="77777777" w:rsidR="005E1755" w:rsidRDefault="005E1755" w:rsidP="005E1755">
      <w:pPr>
        <w:pStyle w:val="a7"/>
      </w:pPr>
      <w:r>
        <w:t>scala&gt; def addCurry(x: Int)(y: Int) = x + y</w:t>
      </w:r>
    </w:p>
    <w:p w14:paraId="43125096" w14:textId="77777777" w:rsidR="005E1755" w:rsidRDefault="005E1755" w:rsidP="005E1755">
      <w:pPr>
        <w:pStyle w:val="a7"/>
      </w:pPr>
      <w:r>
        <w:t>addCurry: (x: Int)(y: Int)Int</w:t>
      </w:r>
    </w:p>
    <w:p w14:paraId="30AA59C5" w14:textId="77777777" w:rsidR="005E1755" w:rsidRDefault="005E1755" w:rsidP="005E1755">
      <w:pPr>
        <w:pStyle w:val="a7"/>
      </w:pPr>
    </w:p>
    <w:p w14:paraId="124294CA" w14:textId="003FBF31" w:rsidR="005E1755" w:rsidRDefault="00BC3AAC" w:rsidP="005E1755">
      <w:pPr>
        <w:pStyle w:val="a7"/>
      </w:pPr>
      <w:r>
        <w:t>scala&gt; addCurry(2</w:t>
      </w:r>
      <w:r w:rsidR="005E1755">
        <w:t>)(1)</w:t>
      </w:r>
    </w:p>
    <w:p w14:paraId="3562D20A" w14:textId="2F44FDA1" w:rsidR="005E1755" w:rsidRDefault="00BC3AAC" w:rsidP="005E1755">
      <w:pPr>
        <w:pStyle w:val="a7"/>
        <w:rPr>
          <w:rFonts w:hint="eastAsia"/>
        </w:rPr>
      </w:pPr>
      <w:r>
        <w:t>res55: Int = 3</w:t>
      </w:r>
    </w:p>
    <w:p w14:paraId="0B9C32AD" w14:textId="58ED4517" w:rsidR="00AE618F" w:rsidRDefault="00BC3AAC" w:rsidP="00AE618F">
      <w:pPr>
        <w:ind w:firstLine="420"/>
        <w:rPr>
          <w:rFonts w:hint="eastAsia"/>
        </w:rPr>
      </w:pPr>
      <w:r w:rsidRPr="00BC3AAC">
        <w:rPr>
          <w:rFonts w:hint="eastAsia"/>
        </w:rPr>
        <w:t>以上两个函数实现的都是两个整数相加的功能。对于</w:t>
      </w:r>
      <w:r w:rsidRPr="00BC3AAC">
        <w:rPr>
          <w:rFonts w:hint="eastAsia"/>
        </w:rPr>
        <w:t>add</w:t>
      </w:r>
      <w:r w:rsidR="00C75F93">
        <w:rPr>
          <w:rFonts w:hint="eastAsia"/>
        </w:rPr>
        <w:t>函数</w:t>
      </w:r>
      <w:r w:rsidRPr="00BC3AAC">
        <w:rPr>
          <w:rFonts w:hint="eastAsia"/>
        </w:rPr>
        <w:t>，调用方式为</w:t>
      </w:r>
      <w:r w:rsidRPr="00BC3AAC">
        <w:rPr>
          <w:rFonts w:hint="eastAsia"/>
        </w:rPr>
        <w:t>add(1,2)</w:t>
      </w:r>
      <w:r w:rsidRPr="00BC3AAC">
        <w:rPr>
          <w:rFonts w:hint="eastAsia"/>
        </w:rPr>
        <w:t>。对于</w:t>
      </w:r>
      <w:r w:rsidRPr="00BC3AAC">
        <w:rPr>
          <w:rFonts w:hint="eastAsia"/>
        </w:rPr>
        <w:t>addCurry</w:t>
      </w:r>
      <w:r w:rsidR="00C75F93">
        <w:rPr>
          <w:rFonts w:hint="eastAsia"/>
        </w:rPr>
        <w:t>函数</w:t>
      </w:r>
      <w:r w:rsidRPr="00BC3AAC">
        <w:rPr>
          <w:rFonts w:hint="eastAsia"/>
        </w:rPr>
        <w:t>，调用的方式为</w:t>
      </w:r>
      <w:r w:rsidRPr="00BC3AAC">
        <w:rPr>
          <w:rFonts w:hint="eastAsia"/>
        </w:rPr>
        <w:t>addCurry(1)(2)</w:t>
      </w:r>
      <w:r w:rsidR="00C75F93">
        <w:rPr>
          <w:rFonts w:hint="eastAsia"/>
        </w:rPr>
        <w:t>，</w:t>
      </w:r>
      <w:r w:rsidRPr="00BC3AAC">
        <w:rPr>
          <w:rFonts w:hint="eastAsia"/>
        </w:rPr>
        <w:t>这种方式就叫做柯里化。</w:t>
      </w:r>
      <w:r w:rsidR="00AE618F" w:rsidRPr="00BC3AAC">
        <w:rPr>
          <w:rFonts w:hint="eastAsia"/>
        </w:rPr>
        <w:t>addCurry</w:t>
      </w:r>
      <w:r w:rsidR="00AE618F">
        <w:rPr>
          <w:rFonts w:hint="eastAsia"/>
        </w:rPr>
        <w:t xml:space="preserve"> (1)(2) </w:t>
      </w:r>
      <w:r w:rsidR="00AE618F">
        <w:rPr>
          <w:rFonts w:hint="eastAsia"/>
        </w:rPr>
        <w:lastRenderedPageBreak/>
        <w:t>实际上是依次调用两个普通函数，第一次调用使用一个参数</w:t>
      </w:r>
      <w:r w:rsidR="00AE618F">
        <w:rPr>
          <w:rFonts w:hint="eastAsia"/>
        </w:rPr>
        <w:t xml:space="preserve"> x</w:t>
      </w:r>
      <w:r w:rsidR="00AE618F">
        <w:rPr>
          <w:rFonts w:hint="eastAsia"/>
        </w:rPr>
        <w:t>，返回一个函数类型的值，第二次使用参数</w:t>
      </w:r>
      <w:r w:rsidR="00AE618F">
        <w:rPr>
          <w:rFonts w:hint="eastAsia"/>
        </w:rPr>
        <w:t>y</w:t>
      </w:r>
      <w:r w:rsidR="00AE618F">
        <w:rPr>
          <w:rFonts w:hint="eastAsia"/>
        </w:rPr>
        <w:t>调用这个函数类型的值，</w:t>
      </w:r>
      <w:r w:rsidR="00AE618F" w:rsidRPr="00AE618F">
        <w:rPr>
          <w:rFonts w:hint="eastAsia"/>
        </w:rPr>
        <w:t>那么这个函数是什么意思呢？接收一个</w:t>
      </w:r>
      <w:r w:rsidR="00AE618F" w:rsidRPr="00AE618F">
        <w:rPr>
          <w:rFonts w:hint="eastAsia"/>
        </w:rPr>
        <w:t>x</w:t>
      </w:r>
      <w:r w:rsidR="00AE618F" w:rsidRPr="00AE618F">
        <w:rPr>
          <w:rFonts w:hint="eastAsia"/>
        </w:rPr>
        <w:t>为参数，返回一个匿名函数，该匿名函数的定义是：接收一个</w:t>
      </w:r>
      <w:r w:rsidR="00AE618F" w:rsidRPr="00AE618F">
        <w:rPr>
          <w:rFonts w:hint="eastAsia"/>
        </w:rPr>
        <w:t>Int</w:t>
      </w:r>
      <w:r w:rsidR="00AE618F" w:rsidRPr="00AE618F">
        <w:rPr>
          <w:rFonts w:hint="eastAsia"/>
        </w:rPr>
        <w:t>型参数</w:t>
      </w:r>
      <w:r w:rsidR="00AE618F" w:rsidRPr="00AE618F">
        <w:rPr>
          <w:rFonts w:hint="eastAsia"/>
        </w:rPr>
        <w:t>y</w:t>
      </w:r>
      <w:r w:rsidR="00AE618F" w:rsidRPr="00AE618F">
        <w:rPr>
          <w:rFonts w:hint="eastAsia"/>
        </w:rPr>
        <w:t>，函数体为</w:t>
      </w:r>
      <w:r w:rsidR="00AE618F" w:rsidRPr="00AE618F">
        <w:rPr>
          <w:rFonts w:hint="eastAsia"/>
        </w:rPr>
        <w:t>x+y</w:t>
      </w:r>
      <w:r w:rsidR="005258FA">
        <w:rPr>
          <w:rFonts w:hint="eastAsia"/>
        </w:rPr>
        <w:t>。现在我们来对这个函数</w:t>
      </w:r>
      <w:r w:rsidR="00AE618F">
        <w:rPr>
          <w:rFonts w:hint="eastAsia"/>
        </w:rPr>
        <w:t>进行调用：</w:t>
      </w:r>
    </w:p>
    <w:p w14:paraId="4C40ABE6" w14:textId="77777777" w:rsidR="00A6188E" w:rsidRPr="00A6188E" w:rsidRDefault="00A6188E" w:rsidP="00A6188E">
      <w:pPr>
        <w:pStyle w:val="a7"/>
      </w:pPr>
      <w:r w:rsidRPr="00A6188E">
        <w:t>scala&gt; def add(x:Int)=(y:Int)=&gt;x+y</w:t>
      </w:r>
    </w:p>
    <w:p w14:paraId="680F618E" w14:textId="77777777" w:rsidR="00A6188E" w:rsidRPr="00A6188E" w:rsidRDefault="00A6188E" w:rsidP="00A6188E">
      <w:pPr>
        <w:pStyle w:val="a7"/>
      </w:pPr>
      <w:r w:rsidRPr="00A6188E">
        <w:t>add: (x: Int)Int =&gt; Int</w:t>
      </w:r>
    </w:p>
    <w:p w14:paraId="311E7DF9" w14:textId="77777777" w:rsidR="00A6188E" w:rsidRPr="00A6188E" w:rsidRDefault="00A6188E" w:rsidP="00A6188E">
      <w:pPr>
        <w:pStyle w:val="a7"/>
      </w:pPr>
    </w:p>
    <w:p w14:paraId="79D376D2" w14:textId="77777777" w:rsidR="00A6188E" w:rsidRPr="00A6188E" w:rsidRDefault="00A6188E" w:rsidP="00A6188E">
      <w:pPr>
        <w:pStyle w:val="a7"/>
      </w:pPr>
      <w:r w:rsidRPr="00A6188E">
        <w:t>scala&gt; val result = add(1)</w:t>
      </w:r>
    </w:p>
    <w:p w14:paraId="40824D6D" w14:textId="77777777" w:rsidR="00A6188E" w:rsidRPr="00A6188E" w:rsidRDefault="00A6188E" w:rsidP="00A6188E">
      <w:pPr>
        <w:pStyle w:val="a7"/>
      </w:pPr>
      <w:r w:rsidRPr="00A6188E">
        <w:t>result: Int =&gt; Int = &lt;function1&gt;</w:t>
      </w:r>
    </w:p>
    <w:p w14:paraId="61E1213E" w14:textId="77777777" w:rsidR="00A6188E" w:rsidRPr="00A6188E" w:rsidRDefault="00A6188E" w:rsidP="00A6188E">
      <w:pPr>
        <w:pStyle w:val="a7"/>
      </w:pPr>
    </w:p>
    <w:p w14:paraId="14C52EC7" w14:textId="77777777" w:rsidR="00A6188E" w:rsidRPr="00A6188E" w:rsidRDefault="00A6188E" w:rsidP="00A6188E">
      <w:pPr>
        <w:pStyle w:val="a7"/>
      </w:pPr>
      <w:r w:rsidRPr="00A6188E">
        <w:t>scala&gt; val sum = result(2)</w:t>
      </w:r>
    </w:p>
    <w:p w14:paraId="0250BDF7" w14:textId="6BA0474E" w:rsidR="00AE618F" w:rsidRDefault="00A6188E" w:rsidP="00A6188E">
      <w:pPr>
        <w:pStyle w:val="a7"/>
      </w:pPr>
      <w:r w:rsidRPr="00A6188E">
        <w:t>sum: Int = 3</w:t>
      </w:r>
    </w:p>
    <w:p w14:paraId="2B85623B" w14:textId="77777777" w:rsidR="00664473" w:rsidRDefault="00A5040E" w:rsidP="00AE618F">
      <w:pPr>
        <w:ind w:firstLine="420"/>
        <w:rPr>
          <w:rFonts w:hint="eastAsia"/>
        </w:rPr>
      </w:pPr>
      <w:r>
        <w:rPr>
          <w:rFonts w:hint="eastAsia"/>
        </w:rPr>
        <w:t>例子中返回一个</w:t>
      </w:r>
      <w:r>
        <w:rPr>
          <w:rFonts w:hint="eastAsia"/>
        </w:rPr>
        <w:t>result</w:t>
      </w:r>
      <w:r>
        <w:rPr>
          <w:rFonts w:hint="eastAsia"/>
        </w:rPr>
        <w:t>，那</w:t>
      </w:r>
      <w:r>
        <w:rPr>
          <w:rFonts w:hint="eastAsia"/>
        </w:rPr>
        <w:t>result</w:t>
      </w:r>
      <w:r>
        <w:rPr>
          <w:rFonts w:hint="eastAsia"/>
        </w:rPr>
        <w:t>的值应该是一个匿名函数：</w:t>
      </w:r>
      <w:r>
        <w:rPr>
          <w:rFonts w:hint="eastAsia"/>
        </w:rPr>
        <w:t>(y:Int)=&gt;1+y</w:t>
      </w:r>
      <w:r>
        <w:rPr>
          <w:rFonts w:hint="eastAsia"/>
        </w:rPr>
        <w:t>，所以为了得到结果，我们继续调用</w:t>
      </w:r>
      <w:r>
        <w:rPr>
          <w:rFonts w:hint="eastAsia"/>
        </w:rPr>
        <w:t>result</w:t>
      </w:r>
      <w:r w:rsidR="00F06CC0">
        <w:rPr>
          <w:rFonts w:hint="eastAsia"/>
        </w:rPr>
        <w:t>，</w:t>
      </w:r>
      <w:r w:rsidR="00F06CC0" w:rsidRPr="00F06CC0">
        <w:rPr>
          <w:rFonts w:hint="eastAsia"/>
        </w:rPr>
        <w:t>最后打印出来的结果就是</w:t>
      </w:r>
      <w:r w:rsidR="00F06CC0" w:rsidRPr="00F06CC0">
        <w:rPr>
          <w:rFonts w:hint="eastAsia"/>
        </w:rPr>
        <w:t>3</w:t>
      </w:r>
      <w:r w:rsidR="00F06CC0" w:rsidRPr="00F06CC0">
        <w:rPr>
          <w:rFonts w:hint="eastAsia"/>
        </w:rPr>
        <w:t>。</w:t>
      </w:r>
    </w:p>
    <w:p w14:paraId="19D71454" w14:textId="7483CAF2" w:rsidR="00C864B5" w:rsidRDefault="006F3DCA" w:rsidP="00C864B5">
      <w:pPr>
        <w:ind w:firstLine="420"/>
      </w:pPr>
      <w:r>
        <w:rPr>
          <w:rFonts w:hint="eastAsia"/>
        </w:rPr>
        <w:t>柯里函数</w:t>
      </w:r>
      <w:r w:rsidR="002D53E7">
        <w:rPr>
          <w:rFonts w:hint="eastAsia"/>
        </w:rPr>
        <w:t>最大的意义在于把多个参数</w:t>
      </w:r>
      <w:r w:rsidR="00664473">
        <w:rPr>
          <w:rFonts w:hint="eastAsia"/>
        </w:rPr>
        <w:t>的函数等价转化成多个单参数函数的级联，这样所有的函数就都统一</w:t>
      </w:r>
      <w:r w:rsidR="002D53E7">
        <w:rPr>
          <w:rFonts w:hint="eastAsia"/>
        </w:rPr>
        <w:t>方便做</w:t>
      </w:r>
      <w:r w:rsidR="002D53E7">
        <w:rPr>
          <w:rFonts w:hint="eastAsia"/>
        </w:rPr>
        <w:t>lambda</w:t>
      </w:r>
      <w:r w:rsidR="002D53E7">
        <w:rPr>
          <w:rFonts w:hint="eastAsia"/>
        </w:rPr>
        <w:t>演算。在</w:t>
      </w:r>
      <w:r w:rsidR="000D4129">
        <w:rPr>
          <w:rFonts w:hint="eastAsia"/>
        </w:rPr>
        <w:t>S</w:t>
      </w:r>
      <w:r w:rsidR="002D53E7">
        <w:rPr>
          <w:rFonts w:hint="eastAsia"/>
        </w:rPr>
        <w:t>cala</w:t>
      </w:r>
      <w:r w:rsidR="000D4129">
        <w:rPr>
          <w:rFonts w:hint="eastAsia"/>
        </w:rPr>
        <w:t>中</w:t>
      </w:r>
      <w:r w:rsidR="002D53E7">
        <w:rPr>
          <w:rFonts w:hint="eastAsia"/>
        </w:rPr>
        <w:t>，</w:t>
      </w:r>
      <w:r w:rsidR="00084F50">
        <w:rPr>
          <w:rFonts w:hint="eastAsia"/>
        </w:rPr>
        <w:t>函数的柯里</w:t>
      </w:r>
      <w:r w:rsidR="002D53E7">
        <w:rPr>
          <w:rFonts w:hint="eastAsia"/>
        </w:rPr>
        <w:t>化对类型推演也有帮助，</w:t>
      </w:r>
      <w:r w:rsidR="000D4129">
        <w:rPr>
          <w:rFonts w:hint="eastAsia"/>
        </w:rPr>
        <w:t>S</w:t>
      </w:r>
      <w:r w:rsidR="002D53E7">
        <w:rPr>
          <w:rFonts w:hint="eastAsia"/>
        </w:rPr>
        <w:t>cala</w:t>
      </w:r>
      <w:r w:rsidR="002D53E7">
        <w:rPr>
          <w:rFonts w:hint="eastAsia"/>
        </w:rPr>
        <w:t>的类型推演是局部</w:t>
      </w:r>
      <w:r w:rsidR="00F252AF">
        <w:rPr>
          <w:rFonts w:hint="eastAsia"/>
        </w:rPr>
        <w:t>的，在同一个参数列表中后面的参数不能借助前面的参数类型进行推演。</w:t>
      </w:r>
      <w:r w:rsidR="001D49F7">
        <w:rPr>
          <w:rFonts w:hint="eastAsia"/>
        </w:rPr>
        <w:t>通过</w:t>
      </w:r>
      <w:r w:rsidR="000D4129">
        <w:rPr>
          <w:rFonts w:hint="eastAsia"/>
        </w:rPr>
        <w:t>柯里化</w:t>
      </w:r>
      <w:r w:rsidR="001D49F7">
        <w:rPr>
          <w:rFonts w:hint="eastAsia"/>
        </w:rPr>
        <w:t>函数</w:t>
      </w:r>
      <w:r w:rsidR="00F252AF">
        <w:rPr>
          <w:rFonts w:hint="eastAsia"/>
        </w:rPr>
        <w:t>后，</w:t>
      </w:r>
      <w:r w:rsidR="005E456B">
        <w:rPr>
          <w:rFonts w:hint="eastAsia"/>
        </w:rPr>
        <w:t>后面的</w:t>
      </w:r>
      <w:r w:rsidR="002D53E7">
        <w:rPr>
          <w:rFonts w:hint="eastAsia"/>
        </w:rPr>
        <w:t>参数</w:t>
      </w:r>
      <w:r w:rsidR="005E456B">
        <w:rPr>
          <w:rFonts w:hint="eastAsia"/>
        </w:rPr>
        <w:t>可以借助前面的</w:t>
      </w:r>
      <w:r w:rsidR="002D53E7">
        <w:rPr>
          <w:rFonts w:hint="eastAsia"/>
        </w:rPr>
        <w:t>参数参数类型进行推演。</w:t>
      </w:r>
      <w:r w:rsidR="00C864B5">
        <w:rPr>
          <w:rFonts w:hint="eastAsia"/>
        </w:rPr>
        <w:t>两个参数的函数可以拆分，同理三个参数的函数同样也可以柯里化：</w:t>
      </w:r>
    </w:p>
    <w:p w14:paraId="6B33A5D1" w14:textId="77777777" w:rsidR="00C864B5" w:rsidRDefault="00C864B5" w:rsidP="00C864B5">
      <w:pPr>
        <w:pStyle w:val="a7"/>
      </w:pPr>
      <w:r>
        <w:t>scala&gt; def add(x:Int)(y:Int)(z:Int)= x + y + z</w:t>
      </w:r>
    </w:p>
    <w:p w14:paraId="376D31D2" w14:textId="77777777" w:rsidR="00C864B5" w:rsidRDefault="00C864B5" w:rsidP="00C864B5">
      <w:pPr>
        <w:pStyle w:val="a7"/>
      </w:pPr>
      <w:r>
        <w:t>add: (x: Int)(y: Int)(z: Int)Int</w:t>
      </w:r>
    </w:p>
    <w:p w14:paraId="731D1888" w14:textId="77777777" w:rsidR="00C864B5" w:rsidRDefault="00C864B5" w:rsidP="00C864B5">
      <w:pPr>
        <w:pStyle w:val="a7"/>
      </w:pPr>
    </w:p>
    <w:p w14:paraId="3E43120B" w14:textId="77777777" w:rsidR="00C864B5" w:rsidRDefault="00C864B5" w:rsidP="00C864B5">
      <w:pPr>
        <w:pStyle w:val="a7"/>
      </w:pPr>
      <w:r>
        <w:t>scala&gt; add(10)(10)(10)</w:t>
      </w:r>
    </w:p>
    <w:p w14:paraId="3385D7A6" w14:textId="2E17F48F" w:rsidR="00C864B5" w:rsidRDefault="00C864B5" w:rsidP="00C864B5">
      <w:pPr>
        <w:pStyle w:val="a7"/>
      </w:pPr>
      <w:r>
        <w:t>res19: Int = 30</w:t>
      </w:r>
    </w:p>
    <w:p w14:paraId="504365A1" w14:textId="73817DBB" w:rsidR="00726F31" w:rsidRDefault="00C864B5" w:rsidP="00C864B5">
      <w:pPr>
        <w:ind w:firstLine="420"/>
        <w:rPr>
          <w:rFonts w:hint="eastAsia"/>
        </w:rPr>
      </w:pPr>
      <w:r>
        <w:rPr>
          <w:rFonts w:hint="eastAsia"/>
        </w:rPr>
        <w:t>简单看一个柯里化</w:t>
      </w:r>
      <w:r w:rsidR="00726F31">
        <w:rPr>
          <w:rFonts w:hint="eastAsia"/>
        </w:rPr>
        <w:t>函数</w:t>
      </w:r>
      <w:r w:rsidR="00D833A5">
        <w:rPr>
          <w:rFonts w:hint="eastAsia"/>
        </w:rPr>
        <w:t>foldLeft()</w:t>
      </w:r>
      <w:r w:rsidR="00C30C1C">
        <w:rPr>
          <w:rFonts w:hint="eastAsia"/>
        </w:rPr>
        <w:t>的定义</w:t>
      </w:r>
      <w:r w:rsidR="00D833A5">
        <w:rPr>
          <w:rFonts w:hint="eastAsia"/>
        </w:rPr>
        <w:t>：</w:t>
      </w:r>
    </w:p>
    <w:p w14:paraId="5FE25246" w14:textId="147CDEF9" w:rsidR="00726F31" w:rsidRDefault="004F4E2F" w:rsidP="00750DD9">
      <w:pPr>
        <w:pStyle w:val="a4"/>
      </w:pPr>
      <w:r w:rsidRPr="004F4E2F">
        <w:t>def</w:t>
      </w:r>
      <w:r w:rsidR="000D55F2">
        <w:rPr>
          <w:rFonts w:hint="eastAsia"/>
        </w:rPr>
        <w:t xml:space="preserve"> </w:t>
      </w:r>
      <w:r w:rsidRPr="004F4E2F">
        <w:t xml:space="preserve">foldLeft[B](z: B)(op: (B, A) </w:t>
      </w:r>
      <w:r w:rsidRPr="004F4E2F">
        <w:rPr>
          <w:rFonts w:ascii="MS Mincho" w:eastAsia="MS Mincho" w:hAnsi="MS Mincho" w:cs="MS Mincho"/>
        </w:rPr>
        <w:t>⇒</w:t>
      </w:r>
      <w:r w:rsidRPr="004F4E2F">
        <w:t xml:space="preserve"> B): B</w:t>
      </w:r>
    </w:p>
    <w:p w14:paraId="0B57A886" w14:textId="3F7B6121" w:rsidR="00726F31" w:rsidRDefault="00726F31" w:rsidP="00FB546A">
      <w:pPr>
        <w:ind w:firstLine="420"/>
      </w:pPr>
      <w:r>
        <w:rPr>
          <w:rFonts w:hint="eastAsia"/>
        </w:rPr>
        <w:t>这个函数在集合中很有用，</w:t>
      </w:r>
      <w:r w:rsidR="00E7381D">
        <w:rPr>
          <w:rFonts w:hint="eastAsia"/>
        </w:rPr>
        <w:t>其中</w:t>
      </w:r>
      <w:r>
        <w:rPr>
          <w:rFonts w:hint="eastAsia"/>
        </w:rPr>
        <w:t>B</w:t>
      </w:r>
      <w:r>
        <w:rPr>
          <w:rFonts w:hint="eastAsia"/>
        </w:rPr>
        <w:t>表示泛型，</w:t>
      </w:r>
      <w:r w:rsidR="0066010A">
        <w:rPr>
          <w:rFonts w:hint="eastAsia"/>
        </w:rPr>
        <w:t>第一个</w:t>
      </w:r>
      <w:r w:rsidR="0066010A" w:rsidRPr="0066010A">
        <w:t>(z: B)</w:t>
      </w:r>
      <w:r>
        <w:rPr>
          <w:rFonts w:hint="eastAsia"/>
        </w:rPr>
        <w:t>传递一个</w:t>
      </w:r>
      <w:r>
        <w:rPr>
          <w:rFonts w:hint="eastAsia"/>
        </w:rPr>
        <w:t>B</w:t>
      </w:r>
      <w:r>
        <w:rPr>
          <w:rFonts w:hint="eastAsia"/>
        </w:rPr>
        <w:t>类型的参数</w:t>
      </w:r>
      <w:r w:rsidR="00DC02C0">
        <w:rPr>
          <w:rFonts w:hint="eastAsia"/>
        </w:rPr>
        <w:t>z</w:t>
      </w:r>
      <w:r>
        <w:rPr>
          <w:rFonts w:hint="eastAsia"/>
        </w:rPr>
        <w:t>，</w:t>
      </w:r>
      <w:r w:rsidR="0066010A">
        <w:rPr>
          <w:rFonts w:hint="eastAsia"/>
        </w:rPr>
        <w:t>第二个</w:t>
      </w:r>
      <w:r w:rsidR="0066010A" w:rsidRPr="0066010A">
        <w:t xml:space="preserve">(op: (B, A) </w:t>
      </w:r>
      <w:r w:rsidR="0066010A" w:rsidRPr="0066010A">
        <w:rPr>
          <w:rFonts w:ascii="MS Mincho" w:eastAsia="MS Mincho" w:hAnsi="MS Mincho" w:cs="MS Mincho"/>
        </w:rPr>
        <w:t>⇒</w:t>
      </w:r>
      <w:r w:rsidR="0066010A" w:rsidRPr="0066010A">
        <w:t xml:space="preserve"> B)</w:t>
      </w:r>
      <w:r w:rsidR="0066010A">
        <w:rPr>
          <w:rFonts w:hint="eastAsia"/>
        </w:rPr>
        <w:t>表示</w:t>
      </w:r>
      <w:r w:rsidR="0066010A">
        <w:rPr>
          <w:rFonts w:hint="eastAsia"/>
        </w:rPr>
        <w:t>op</w:t>
      </w:r>
      <w:r w:rsidR="0066010A">
        <w:rPr>
          <w:rFonts w:hint="eastAsia"/>
        </w:rPr>
        <w:t>参数</w:t>
      </w:r>
      <w:r w:rsidR="00FB546A">
        <w:rPr>
          <w:rFonts w:hint="eastAsia"/>
        </w:rPr>
        <w:t>表示</w:t>
      </w:r>
      <w:r w:rsidR="0066010A">
        <w:rPr>
          <w:rFonts w:hint="eastAsia"/>
        </w:rPr>
        <w:t>为</w:t>
      </w:r>
      <w:r>
        <w:rPr>
          <w:rFonts w:hint="eastAsia"/>
        </w:rPr>
        <w:t>一个匿名函数，</w:t>
      </w:r>
      <w:r w:rsidR="000D55F2" w:rsidRPr="000D55F2">
        <w:t>foldLeft</w:t>
      </w:r>
      <w:r w:rsidR="000D55F2">
        <w:rPr>
          <w:rFonts w:hint="eastAsia"/>
        </w:rPr>
        <w:t>()</w:t>
      </w:r>
      <w:r w:rsidR="000D55F2">
        <w:rPr>
          <w:rFonts w:hint="eastAsia"/>
        </w:rPr>
        <w:t>函数</w:t>
      </w:r>
      <w:r>
        <w:rPr>
          <w:rFonts w:hint="eastAsia"/>
        </w:rPr>
        <w:t>返回一个</w:t>
      </w:r>
      <w:r>
        <w:rPr>
          <w:rFonts w:hint="eastAsia"/>
        </w:rPr>
        <w:t>B</w:t>
      </w:r>
      <w:r>
        <w:rPr>
          <w:rFonts w:hint="eastAsia"/>
        </w:rPr>
        <w:t>类型的参数</w:t>
      </w:r>
      <w:r w:rsidR="004A5A79">
        <w:rPr>
          <w:rFonts w:hint="eastAsia"/>
        </w:rPr>
        <w:t>。</w:t>
      </w:r>
      <w:r w:rsidR="00FB546A">
        <w:rPr>
          <w:rFonts w:hint="eastAsia"/>
        </w:rPr>
        <w:t>foldLeft()</w:t>
      </w:r>
      <w:r w:rsidR="00FB546A">
        <w:rPr>
          <w:rFonts w:hint="eastAsia"/>
        </w:rPr>
        <w:t>函数将包含两个参数的函数</w:t>
      </w:r>
      <w:r w:rsidR="00FB546A">
        <w:rPr>
          <w:rFonts w:hint="eastAsia"/>
        </w:rPr>
        <w:t>op</w:t>
      </w:r>
      <w:r w:rsidR="00FB546A">
        <w:rPr>
          <w:rFonts w:hint="eastAsia"/>
        </w:rPr>
        <w:t>应用于初始值</w:t>
      </w:r>
      <w:r w:rsidR="00FB546A">
        <w:rPr>
          <w:rFonts w:hint="eastAsia"/>
        </w:rPr>
        <w:t>z</w:t>
      </w:r>
      <w:r w:rsidR="00FB546A">
        <w:rPr>
          <w:rFonts w:hint="eastAsia"/>
        </w:rPr>
        <w:t>和该集合的所有元素上，从左到右。</w:t>
      </w:r>
      <w:r w:rsidR="00FB546A">
        <w:rPr>
          <w:rFonts w:hint="eastAsia"/>
        </w:rPr>
        <w:t xml:space="preserve"> </w:t>
      </w:r>
      <w:r w:rsidR="00FB546A">
        <w:rPr>
          <w:rFonts w:hint="eastAsia"/>
        </w:rPr>
        <w:t>下面显示的是其用法示例。从初始值</w:t>
      </w:r>
      <w:r w:rsidR="00FB546A">
        <w:rPr>
          <w:rFonts w:hint="eastAsia"/>
        </w:rPr>
        <w:t>0</w:t>
      </w:r>
      <w:r w:rsidR="00FB546A">
        <w:rPr>
          <w:rFonts w:hint="eastAsia"/>
        </w:rPr>
        <w:t>开始，此处</w:t>
      </w:r>
      <w:r w:rsidR="00FB546A">
        <w:rPr>
          <w:rFonts w:hint="eastAsia"/>
        </w:rPr>
        <w:t>foldLeft</w:t>
      </w:r>
      <w:r w:rsidR="00FB546A">
        <w:rPr>
          <w:rFonts w:hint="eastAsia"/>
        </w:rPr>
        <w:t>将函数</w:t>
      </w:r>
      <w:r w:rsidR="00574CB1" w:rsidRPr="00574CB1">
        <w:t>(m, n) =&gt; m + n</w:t>
      </w:r>
      <w:r w:rsidR="00574CB1">
        <w:rPr>
          <w:rFonts w:hint="eastAsia"/>
        </w:rPr>
        <w:t>作为参数</w:t>
      </w:r>
      <w:r w:rsidR="00574CB1">
        <w:rPr>
          <w:rFonts w:hint="eastAsia"/>
        </w:rPr>
        <w:t>op</w:t>
      </w:r>
      <w:r w:rsidR="00574CB1">
        <w:rPr>
          <w:rFonts w:hint="eastAsia"/>
        </w:rPr>
        <w:t>，</w:t>
      </w:r>
      <w:r w:rsidR="00FB546A">
        <w:rPr>
          <w:rFonts w:hint="eastAsia"/>
        </w:rPr>
        <w:t>应用于列表</w:t>
      </w:r>
      <w:r w:rsidR="00574CB1">
        <w:t>array</w:t>
      </w:r>
      <w:r w:rsidR="00FB546A">
        <w:rPr>
          <w:rFonts w:hint="eastAsia"/>
        </w:rPr>
        <w:t>中的每个元素和先前的累加值</w:t>
      </w:r>
      <w:r w:rsidR="00574CB1">
        <w:rPr>
          <w:rFonts w:hint="eastAsia"/>
        </w:rPr>
        <w:t>0</w:t>
      </w:r>
      <w:r w:rsidR="00FB546A">
        <w:rPr>
          <w:rFonts w:hint="eastAsia"/>
        </w:rPr>
        <w:t>：</w:t>
      </w:r>
    </w:p>
    <w:p w14:paraId="4349B31E" w14:textId="77777777" w:rsidR="00574CB1" w:rsidRDefault="00574CB1" w:rsidP="001774B8">
      <w:pPr>
        <w:pStyle w:val="a7"/>
      </w:pPr>
      <w:r>
        <w:t>scala&gt; val numbers = List(1, 2, 3, 4, 5, 6, 7, 8, 9, 10)</w:t>
      </w:r>
    </w:p>
    <w:p w14:paraId="7D694D60" w14:textId="77777777" w:rsidR="00574CB1" w:rsidRDefault="00574CB1" w:rsidP="001774B8">
      <w:pPr>
        <w:pStyle w:val="a7"/>
      </w:pPr>
      <w:r>
        <w:t>numbers: List[Int] = List(1, 2, 3, 4, 5, 6, 7, 8, 9, 10)</w:t>
      </w:r>
    </w:p>
    <w:p w14:paraId="4BCA6704" w14:textId="77777777" w:rsidR="00574CB1" w:rsidRDefault="00574CB1" w:rsidP="001774B8">
      <w:pPr>
        <w:pStyle w:val="a7"/>
      </w:pPr>
    </w:p>
    <w:p w14:paraId="6D88D882" w14:textId="77777777" w:rsidR="00AF3586" w:rsidRDefault="00AF3586" w:rsidP="001774B8">
      <w:pPr>
        <w:pStyle w:val="a7"/>
      </w:pPr>
      <w:r>
        <w:t>scala&gt;  numbers.foldLeft(0)((m, n) =&gt; m + n)</w:t>
      </w:r>
    </w:p>
    <w:p w14:paraId="208BAFBD" w14:textId="7E289005" w:rsidR="005D7D51" w:rsidRDefault="001774B8" w:rsidP="001774B8">
      <w:pPr>
        <w:pStyle w:val="a7"/>
        <w:rPr>
          <w:rFonts w:hint="eastAsia"/>
        </w:rPr>
      </w:pPr>
      <w:r>
        <w:t>res56</w:t>
      </w:r>
      <w:r w:rsidR="00AF3586">
        <w:t>: Int = 55</w:t>
      </w:r>
    </w:p>
    <w:p w14:paraId="777D3BA2" w14:textId="77777777" w:rsidR="00AF3586" w:rsidRPr="00AF3586" w:rsidRDefault="00AF3586" w:rsidP="001774B8">
      <w:pPr>
        <w:pStyle w:val="a7"/>
        <w:rPr>
          <w:rFonts w:hint="eastAsia"/>
        </w:rPr>
      </w:pPr>
    </w:p>
    <w:p w14:paraId="16428AD3" w14:textId="77777777" w:rsidR="005D7D51" w:rsidRDefault="005D7D51" w:rsidP="001774B8">
      <w:pPr>
        <w:pStyle w:val="a7"/>
      </w:pPr>
      <w:r>
        <w:t>scala&gt; numbers.foldLeft(0)(_ + _)</w:t>
      </w:r>
    </w:p>
    <w:p w14:paraId="6A837B7E" w14:textId="6A9B5737" w:rsidR="005D7D51" w:rsidRPr="005D7D51" w:rsidRDefault="001774B8" w:rsidP="001774B8">
      <w:pPr>
        <w:pStyle w:val="a7"/>
        <w:rPr>
          <w:rFonts w:hint="eastAsia"/>
        </w:rPr>
      </w:pPr>
      <w:r>
        <w:t>res57</w:t>
      </w:r>
      <w:r w:rsidR="005D7D51">
        <w:t>: Int = 55</w:t>
      </w:r>
    </w:p>
    <w:p w14:paraId="72B0ED38" w14:textId="4807BE1D" w:rsidR="00762823" w:rsidRPr="00705E73" w:rsidRDefault="008C7EC4" w:rsidP="00705E73">
      <w:pPr>
        <w:ind w:firstLine="420"/>
        <w:rPr>
          <w:rFonts w:hint="eastAsia"/>
        </w:rPr>
      </w:pPr>
      <w:r>
        <w:rPr>
          <w:rFonts w:hint="eastAsia"/>
        </w:rPr>
        <w:t>请注意，如果</w:t>
      </w:r>
      <w:r w:rsidR="00F4213B" w:rsidRPr="00F4213B">
        <w:rPr>
          <w:rFonts w:hint="eastAsia"/>
        </w:rPr>
        <w:t>使用多个参数列表</w:t>
      </w:r>
      <w:r w:rsidR="00EC6FE0">
        <w:rPr>
          <w:rFonts w:hint="eastAsia"/>
        </w:rPr>
        <w:t>的柯里函数，</w:t>
      </w:r>
      <w:r w:rsidR="00F4213B" w:rsidRPr="00F4213B">
        <w:rPr>
          <w:rFonts w:hint="eastAsia"/>
        </w:rPr>
        <w:t>能够利用</w:t>
      </w:r>
      <w:r w:rsidR="00F4213B" w:rsidRPr="00F4213B">
        <w:rPr>
          <w:rFonts w:hint="eastAsia"/>
        </w:rPr>
        <w:t>Scala</w:t>
      </w:r>
      <w:r w:rsidR="00F4213B" w:rsidRPr="00F4213B">
        <w:rPr>
          <w:rFonts w:hint="eastAsia"/>
        </w:rPr>
        <w:t>类型推断使代码更简洁</w:t>
      </w:r>
      <w:r w:rsidR="00F4213B">
        <w:rPr>
          <w:rFonts w:hint="eastAsia"/>
        </w:rPr>
        <w:t>。</w:t>
      </w:r>
      <w:r w:rsidR="00A86D9F" w:rsidRPr="00A86D9F">
        <w:rPr>
          <w:rFonts w:hint="eastAsia"/>
        </w:rPr>
        <w:t>下划线在</w:t>
      </w:r>
      <w:r w:rsidR="00A86D9F" w:rsidRPr="00A86D9F">
        <w:rPr>
          <w:rFonts w:hint="eastAsia"/>
        </w:rPr>
        <w:t>scala</w:t>
      </w:r>
      <w:r w:rsidR="00A86D9F" w:rsidRPr="00A86D9F">
        <w:rPr>
          <w:rFonts w:hint="eastAsia"/>
        </w:rPr>
        <w:t>中很有用，比如在初始化某一个变量的时候了下划线代表的是这个变量的默认值。在函数中下划线代表的是占位符，用来表示一个函数的参数，其名字和类型都会被隐式的指定了，当然如果</w:t>
      </w:r>
      <w:r w:rsidR="00A86D9F" w:rsidRPr="00A86D9F">
        <w:rPr>
          <w:rFonts w:hint="eastAsia"/>
        </w:rPr>
        <w:t>Scala</w:t>
      </w:r>
      <w:r w:rsidR="00A86D9F" w:rsidRPr="00A86D9F">
        <w:rPr>
          <w:rFonts w:hint="eastAsia"/>
        </w:rPr>
        <w:t>无法判断下划线代表的类型，那么就可能要报错了。</w:t>
      </w:r>
      <w:r w:rsidR="00762823" w:rsidRPr="00705E73">
        <w:rPr>
          <w:rFonts w:hint="eastAsia"/>
        </w:rPr>
        <w:t>另外</w:t>
      </w:r>
      <w:r w:rsidR="00F4213B">
        <w:rPr>
          <w:rFonts w:hint="eastAsia"/>
        </w:rPr>
        <w:t>，</w:t>
      </w:r>
      <w:r w:rsidR="00762823" w:rsidRPr="00705E73">
        <w:rPr>
          <w:rFonts w:hint="eastAsia"/>
        </w:rPr>
        <w:t>Scala</w:t>
      </w:r>
      <w:r w:rsidR="00762823" w:rsidRPr="00705E73">
        <w:rPr>
          <w:rFonts w:hint="eastAsia"/>
        </w:rPr>
        <w:t>还定义了</w:t>
      </w:r>
      <w:r w:rsidR="00762823" w:rsidRPr="00705E73">
        <w:t>foldLeft</w:t>
      </w:r>
      <w:r w:rsidR="00762823" w:rsidRPr="00705E73">
        <w:rPr>
          <w:rFonts w:hint="eastAsia"/>
        </w:rPr>
        <w:t>()</w:t>
      </w:r>
      <w:r w:rsidR="00D016AF">
        <w:rPr>
          <w:rFonts w:hint="eastAsia"/>
        </w:rPr>
        <w:t>另外</w:t>
      </w:r>
      <w:r w:rsidR="00762823" w:rsidRPr="00705E73">
        <w:rPr>
          <w:rFonts w:hint="eastAsia"/>
        </w:rPr>
        <w:t>一种</w:t>
      </w:r>
      <w:r w:rsidR="00D016AF">
        <w:rPr>
          <w:rFonts w:hint="eastAsia"/>
        </w:rPr>
        <w:t>替换</w:t>
      </w:r>
      <w:r w:rsidR="00762823" w:rsidRPr="00705E73">
        <w:rPr>
          <w:rFonts w:hint="eastAsia"/>
        </w:rPr>
        <w:t>方式</w:t>
      </w:r>
      <w:r w:rsidR="00750DD9" w:rsidRPr="00705E73">
        <w:rPr>
          <w:rFonts w:hint="eastAsia"/>
        </w:rPr>
        <w:t>：</w:t>
      </w:r>
    </w:p>
    <w:p w14:paraId="028F662D" w14:textId="0F7F3134" w:rsidR="00750DD9" w:rsidRDefault="00705E73" w:rsidP="00705E73">
      <w:pPr>
        <w:pStyle w:val="a4"/>
        <w:rPr>
          <w:rFonts w:hint="eastAsia"/>
        </w:rPr>
      </w:pPr>
      <w:r w:rsidRPr="00705E73">
        <w:t xml:space="preserve">def/:[B](z: B)(op: (B, A) </w:t>
      </w:r>
      <w:r w:rsidRPr="00705E73">
        <w:rPr>
          <w:rFonts w:ascii="MS Mincho" w:eastAsia="MS Mincho" w:hAnsi="MS Mincho" w:cs="MS Mincho"/>
        </w:rPr>
        <w:t>⇒</w:t>
      </w:r>
      <w:r w:rsidRPr="00705E73">
        <w:t xml:space="preserve"> B): B</w:t>
      </w:r>
    </w:p>
    <w:p w14:paraId="563E4933" w14:textId="0E64743E" w:rsidR="00845609" w:rsidRDefault="00845609" w:rsidP="00726F31">
      <w:pPr>
        <w:ind w:firstLine="420"/>
        <w:rPr>
          <w:rFonts w:hint="eastAsia"/>
        </w:rPr>
      </w:pPr>
      <w:r>
        <w:rPr>
          <w:rFonts w:hint="eastAsia"/>
        </w:rPr>
        <w:t>所以上面的代码也可以写为：</w:t>
      </w:r>
    </w:p>
    <w:p w14:paraId="0A6FF885" w14:textId="77777777" w:rsidR="00063D5B" w:rsidRDefault="00063D5B" w:rsidP="00063D5B">
      <w:pPr>
        <w:pStyle w:val="a7"/>
      </w:pPr>
      <w:r>
        <w:lastRenderedPageBreak/>
        <w:t>scala&gt; val res = (0/:numbers) ((m, n) =&gt; m + n)</w:t>
      </w:r>
    </w:p>
    <w:p w14:paraId="334662E6" w14:textId="77777777" w:rsidR="00063D5B" w:rsidRDefault="00063D5B" w:rsidP="00063D5B">
      <w:pPr>
        <w:pStyle w:val="a7"/>
        <w:rPr>
          <w:rFonts w:hint="eastAsia"/>
        </w:rPr>
      </w:pPr>
      <w:r>
        <w:t>res: Int = 55</w:t>
      </w:r>
    </w:p>
    <w:p w14:paraId="2BA658E6" w14:textId="5E70839C" w:rsidR="00083E17" w:rsidRDefault="001309B5" w:rsidP="001309B5">
      <w:pPr>
        <w:pStyle w:val="Heading3"/>
        <w:rPr>
          <w:rFonts w:hint="eastAsia"/>
        </w:rPr>
      </w:pPr>
      <w:r>
        <w:rPr>
          <w:rFonts w:hint="eastAsia"/>
        </w:rPr>
        <w:t>泛型类</w:t>
      </w:r>
    </w:p>
    <w:p w14:paraId="0943A705" w14:textId="213CACBA" w:rsidR="006E4144" w:rsidRDefault="006E4144" w:rsidP="006E4144">
      <w:pPr>
        <w:ind w:firstLine="420"/>
        <w:rPr>
          <w:rFonts w:hint="eastAsia"/>
        </w:rPr>
      </w:pPr>
      <w:r>
        <w:rPr>
          <w:rFonts w:hint="eastAsia"/>
        </w:rPr>
        <w:t>泛型类指可以接受类型参数的类。泛型类在集合类中被广泛使用。泛型类使用方括号</w:t>
      </w:r>
      <w:r>
        <w:rPr>
          <w:rFonts w:hint="eastAsia"/>
        </w:rPr>
        <w:t xml:space="preserve">[] </w:t>
      </w:r>
      <w:r>
        <w:rPr>
          <w:rFonts w:hint="eastAsia"/>
        </w:rPr>
        <w:t>来接受类型参数。一个惯例是使用字母</w:t>
      </w:r>
      <w:r>
        <w:rPr>
          <w:rFonts w:hint="eastAsia"/>
        </w:rPr>
        <w:t xml:space="preserve"> A </w:t>
      </w:r>
      <w:r w:rsidR="00150C74">
        <w:rPr>
          <w:rFonts w:hint="eastAsia"/>
        </w:rPr>
        <w:t>作为参数标识符，当然我们</w:t>
      </w:r>
      <w:r>
        <w:rPr>
          <w:rFonts w:hint="eastAsia"/>
        </w:rPr>
        <w:t>可以使用任何参数名称。</w:t>
      </w:r>
    </w:p>
    <w:p w14:paraId="40BD54FE" w14:textId="77777777" w:rsidR="00E04BBE" w:rsidRDefault="00E04BBE" w:rsidP="00E04BBE">
      <w:pPr>
        <w:pStyle w:val="a7"/>
      </w:pPr>
      <w:r>
        <w:t>scala&gt; class Stack[A] {</w:t>
      </w:r>
    </w:p>
    <w:p w14:paraId="3A7269EB" w14:textId="77777777" w:rsidR="00E04BBE" w:rsidRDefault="00E04BBE" w:rsidP="00E04BBE">
      <w:pPr>
        <w:pStyle w:val="a7"/>
      </w:pPr>
      <w:r>
        <w:t xml:space="preserve">     |   private var elements: List[A] = Nil</w:t>
      </w:r>
    </w:p>
    <w:p w14:paraId="52562773" w14:textId="77777777" w:rsidR="00E04BBE" w:rsidRDefault="00E04BBE" w:rsidP="00E04BBE">
      <w:pPr>
        <w:pStyle w:val="a7"/>
      </w:pPr>
      <w:r>
        <w:t xml:space="preserve">     |   def push(x: A) { elements = x :: elements }</w:t>
      </w:r>
    </w:p>
    <w:p w14:paraId="4E3440C4" w14:textId="77777777" w:rsidR="00E04BBE" w:rsidRDefault="00E04BBE" w:rsidP="00E04BBE">
      <w:pPr>
        <w:pStyle w:val="a7"/>
      </w:pPr>
      <w:r>
        <w:t xml:space="preserve">     |   def peek: A = elements.head</w:t>
      </w:r>
    </w:p>
    <w:p w14:paraId="45A57ED0" w14:textId="77777777" w:rsidR="00E04BBE" w:rsidRDefault="00E04BBE" w:rsidP="00E04BBE">
      <w:pPr>
        <w:pStyle w:val="a7"/>
      </w:pPr>
      <w:r>
        <w:t xml:space="preserve">     |   def pop(): A = {</w:t>
      </w:r>
    </w:p>
    <w:p w14:paraId="78FEC2B5" w14:textId="77777777" w:rsidR="00E04BBE" w:rsidRDefault="00E04BBE" w:rsidP="00E04BBE">
      <w:pPr>
        <w:pStyle w:val="a7"/>
      </w:pPr>
      <w:r>
        <w:t xml:space="preserve">     |     val currentTop = peek</w:t>
      </w:r>
    </w:p>
    <w:p w14:paraId="60808F17" w14:textId="77777777" w:rsidR="00E04BBE" w:rsidRDefault="00E04BBE" w:rsidP="00E04BBE">
      <w:pPr>
        <w:pStyle w:val="a7"/>
      </w:pPr>
      <w:r>
        <w:t xml:space="preserve">     |     elements = elements.tail</w:t>
      </w:r>
    </w:p>
    <w:p w14:paraId="3EFE5094" w14:textId="77777777" w:rsidR="00E04BBE" w:rsidRDefault="00E04BBE" w:rsidP="00E04BBE">
      <w:pPr>
        <w:pStyle w:val="a7"/>
      </w:pPr>
      <w:r>
        <w:t xml:space="preserve">     |     currentTop</w:t>
      </w:r>
    </w:p>
    <w:p w14:paraId="3D6614D5" w14:textId="77777777" w:rsidR="00E04BBE" w:rsidRDefault="00E04BBE" w:rsidP="00E04BBE">
      <w:pPr>
        <w:pStyle w:val="a7"/>
      </w:pPr>
      <w:r>
        <w:t xml:space="preserve">     |   }</w:t>
      </w:r>
    </w:p>
    <w:p w14:paraId="103A0BC5" w14:textId="77777777" w:rsidR="00E04BBE" w:rsidRDefault="00E04BBE" w:rsidP="00E04BBE">
      <w:pPr>
        <w:pStyle w:val="a7"/>
      </w:pPr>
      <w:r>
        <w:t xml:space="preserve">     | }</w:t>
      </w:r>
    </w:p>
    <w:p w14:paraId="27F3B598" w14:textId="1DE2369F" w:rsidR="006E4144" w:rsidRDefault="00E04BBE" w:rsidP="00E04BBE">
      <w:pPr>
        <w:pStyle w:val="a7"/>
      </w:pPr>
      <w:r>
        <w:t>defined class Stack</w:t>
      </w:r>
    </w:p>
    <w:p w14:paraId="4AD11C37" w14:textId="42F21F5D" w:rsidR="006E4144" w:rsidRDefault="006E4144" w:rsidP="006E4144">
      <w:pPr>
        <w:ind w:firstLine="420"/>
        <w:rPr>
          <w:rFonts w:hint="eastAsia"/>
        </w:rPr>
      </w:pPr>
      <w:r>
        <w:rPr>
          <w:rFonts w:hint="eastAsia"/>
        </w:rPr>
        <w:t>上面的</w:t>
      </w:r>
      <w:r>
        <w:rPr>
          <w:rFonts w:hint="eastAsia"/>
        </w:rPr>
        <w:t xml:space="preserve"> Stack </w:t>
      </w:r>
      <w:r w:rsidR="005A2F86">
        <w:rPr>
          <w:rFonts w:hint="eastAsia"/>
        </w:rPr>
        <w:t>类的定义</w:t>
      </w:r>
      <w:r>
        <w:rPr>
          <w:rFonts w:hint="eastAsia"/>
        </w:rPr>
        <w:t>中接受类型参数</w:t>
      </w:r>
      <w:r>
        <w:rPr>
          <w:rFonts w:hint="eastAsia"/>
        </w:rPr>
        <w:t>A</w:t>
      </w:r>
      <w:r w:rsidR="005A2F86">
        <w:rPr>
          <w:rFonts w:hint="eastAsia"/>
        </w:rPr>
        <w:t>，</w:t>
      </w:r>
      <w:r w:rsidR="00B36B7C">
        <w:rPr>
          <w:rFonts w:hint="eastAsia"/>
        </w:rPr>
        <w:t>这意味着</w:t>
      </w:r>
      <w:r>
        <w:rPr>
          <w:rFonts w:hint="eastAsia"/>
        </w:rPr>
        <w:t>其内部的列表</w:t>
      </w:r>
      <w:r w:rsidR="0082765D" w:rsidRPr="0082765D">
        <w:t>elements</w:t>
      </w:r>
      <w:r>
        <w:rPr>
          <w:rFonts w:hint="eastAsia"/>
        </w:rPr>
        <w:t>只能够存储类型</w:t>
      </w:r>
      <w:r w:rsidR="005F09E0">
        <w:rPr>
          <w:rFonts w:hint="eastAsia"/>
        </w:rPr>
        <w:t>A</w:t>
      </w:r>
      <w:r w:rsidR="0082765D">
        <w:rPr>
          <w:rFonts w:hint="eastAsia"/>
        </w:rPr>
        <w:t>的元素，</w:t>
      </w:r>
      <w:r>
        <w:rPr>
          <w:rFonts w:hint="eastAsia"/>
        </w:rPr>
        <w:t>方法</w:t>
      </w:r>
      <w:r w:rsidR="00817246">
        <w:rPr>
          <w:rFonts w:hint="eastAsia"/>
        </w:rPr>
        <w:t>push</w:t>
      </w:r>
      <w:r w:rsidR="0082765D">
        <w:rPr>
          <w:rFonts w:hint="eastAsia"/>
        </w:rPr>
        <w:t>()</w:t>
      </w:r>
      <w:r>
        <w:rPr>
          <w:rFonts w:hint="eastAsia"/>
        </w:rPr>
        <w:t>只接受类型</w:t>
      </w:r>
      <w:r w:rsidR="0082765D">
        <w:rPr>
          <w:rFonts w:hint="eastAsia"/>
        </w:rPr>
        <w:t>A</w:t>
      </w:r>
      <w:r>
        <w:rPr>
          <w:rFonts w:hint="eastAsia"/>
        </w:rPr>
        <w:t>的实例对象作为参数</w:t>
      </w:r>
      <w:r w:rsidR="002C1030">
        <w:rPr>
          <w:rFonts w:hint="eastAsia"/>
        </w:rPr>
        <w:t>，</w:t>
      </w:r>
      <w:r w:rsidR="0033592F">
        <w:rPr>
          <w:rFonts w:hint="eastAsia"/>
        </w:rPr>
        <w:t>将</w:t>
      </w:r>
      <w:r w:rsidR="0033592F">
        <w:rPr>
          <w:rFonts w:hint="eastAsia"/>
        </w:rPr>
        <w:t>x</w:t>
      </w:r>
      <w:r w:rsidR="0033592F">
        <w:rPr>
          <w:rFonts w:hint="eastAsia"/>
        </w:rPr>
        <w:t>添加到</w:t>
      </w:r>
      <w:r>
        <w:rPr>
          <w:rFonts w:hint="eastAsia"/>
        </w:rPr>
        <w:t>elements</w:t>
      </w:r>
      <w:r w:rsidR="0033592F">
        <w:rPr>
          <w:rFonts w:hint="eastAsia"/>
        </w:rPr>
        <w:t>前面然后重新分配给一个新的列表</w:t>
      </w:r>
      <w:r>
        <w:rPr>
          <w:rFonts w:hint="eastAsia"/>
        </w:rPr>
        <w:t>。要使用一个泛型类，</w:t>
      </w:r>
      <w:r w:rsidR="0033592F">
        <w:rPr>
          <w:rFonts w:hint="eastAsia"/>
        </w:rPr>
        <w:t>需要</w:t>
      </w:r>
      <w:r>
        <w:rPr>
          <w:rFonts w:hint="eastAsia"/>
        </w:rPr>
        <w:t>将一个具体类型放到方括号中来代替</w:t>
      </w:r>
      <w:r>
        <w:rPr>
          <w:rFonts w:hint="eastAsia"/>
        </w:rPr>
        <w:t>A</w:t>
      </w:r>
      <w:r>
        <w:rPr>
          <w:rFonts w:hint="eastAsia"/>
        </w:rPr>
        <w:t>。</w:t>
      </w:r>
    </w:p>
    <w:p w14:paraId="6C10FC11" w14:textId="77777777" w:rsidR="000B5C18" w:rsidRDefault="000B5C18" w:rsidP="000B5C18">
      <w:pPr>
        <w:pStyle w:val="a7"/>
      </w:pPr>
      <w:r>
        <w:t>scala&gt; val stack = new Stack[Int]</w:t>
      </w:r>
    </w:p>
    <w:p w14:paraId="62A306FE" w14:textId="77777777" w:rsidR="000B5C18" w:rsidRDefault="000B5C18" w:rsidP="000B5C18">
      <w:pPr>
        <w:pStyle w:val="a7"/>
      </w:pPr>
      <w:r>
        <w:t>stack: Stack[Int] = Stack@b0b2fcc</w:t>
      </w:r>
    </w:p>
    <w:p w14:paraId="235030FE" w14:textId="77777777" w:rsidR="000B5C18" w:rsidRDefault="000B5C18" w:rsidP="000B5C18">
      <w:pPr>
        <w:pStyle w:val="a7"/>
      </w:pPr>
    </w:p>
    <w:p w14:paraId="56743745" w14:textId="77777777" w:rsidR="000B5C18" w:rsidRDefault="000B5C18" w:rsidP="000B5C18">
      <w:pPr>
        <w:pStyle w:val="a7"/>
      </w:pPr>
      <w:r>
        <w:t>scala&gt; stack.push(1)</w:t>
      </w:r>
    </w:p>
    <w:p w14:paraId="43793858" w14:textId="77777777" w:rsidR="000B5C18" w:rsidRDefault="000B5C18" w:rsidP="000B5C18">
      <w:pPr>
        <w:pStyle w:val="a7"/>
      </w:pPr>
    </w:p>
    <w:p w14:paraId="1C735F7D" w14:textId="77777777" w:rsidR="000B5C18" w:rsidRDefault="000B5C18" w:rsidP="000B5C18">
      <w:pPr>
        <w:pStyle w:val="a7"/>
      </w:pPr>
      <w:r>
        <w:t>scala&gt; stack.push(2)</w:t>
      </w:r>
    </w:p>
    <w:p w14:paraId="1122F7E2" w14:textId="77777777" w:rsidR="000B5C18" w:rsidRDefault="000B5C18" w:rsidP="000B5C18">
      <w:pPr>
        <w:pStyle w:val="a7"/>
      </w:pPr>
    </w:p>
    <w:p w14:paraId="058C58CB" w14:textId="77777777" w:rsidR="000B5C18" w:rsidRDefault="000B5C18" w:rsidP="000B5C18">
      <w:pPr>
        <w:pStyle w:val="a7"/>
      </w:pPr>
      <w:r>
        <w:t>scala&gt; stack.pop</w:t>
      </w:r>
    </w:p>
    <w:p w14:paraId="7437265B" w14:textId="77777777" w:rsidR="000B5C18" w:rsidRDefault="000B5C18" w:rsidP="000B5C18">
      <w:pPr>
        <w:pStyle w:val="a7"/>
      </w:pPr>
      <w:r>
        <w:t>res62: Int = 2</w:t>
      </w:r>
    </w:p>
    <w:p w14:paraId="02C75D42" w14:textId="77777777" w:rsidR="000B5C18" w:rsidRDefault="000B5C18" w:rsidP="000B5C18">
      <w:pPr>
        <w:pStyle w:val="a7"/>
      </w:pPr>
    </w:p>
    <w:p w14:paraId="35516B8B" w14:textId="77777777" w:rsidR="000B5C18" w:rsidRDefault="000B5C18" w:rsidP="000B5C18">
      <w:pPr>
        <w:pStyle w:val="a7"/>
      </w:pPr>
      <w:r>
        <w:t>scala&gt; stack.pop</w:t>
      </w:r>
    </w:p>
    <w:p w14:paraId="42303AC6" w14:textId="77777777" w:rsidR="000B5C18" w:rsidRDefault="000B5C18" w:rsidP="000B5C18">
      <w:pPr>
        <w:pStyle w:val="a7"/>
        <w:rPr>
          <w:rFonts w:hint="eastAsia"/>
        </w:rPr>
      </w:pPr>
      <w:r>
        <w:t>res63: Int = 1</w:t>
      </w:r>
    </w:p>
    <w:p w14:paraId="520319CA" w14:textId="4C9F7788" w:rsidR="006E4144" w:rsidRDefault="0009048A" w:rsidP="000B5C18">
      <w:pPr>
        <w:ind w:firstLine="420"/>
        <w:rPr>
          <w:rFonts w:hint="eastAsia"/>
        </w:rPr>
      </w:pPr>
      <w:r>
        <w:rPr>
          <w:rFonts w:hint="eastAsia"/>
        </w:rPr>
        <w:t>上面的</w:t>
      </w:r>
      <w:r w:rsidR="006E4144">
        <w:rPr>
          <w:rFonts w:hint="eastAsia"/>
        </w:rPr>
        <w:t>实例对象</w:t>
      </w:r>
      <w:r w:rsidR="006E4144">
        <w:rPr>
          <w:rFonts w:hint="eastAsia"/>
        </w:rPr>
        <w:t xml:space="preserve"> stack </w:t>
      </w:r>
      <w:r w:rsidR="00D866E0">
        <w:rPr>
          <w:rFonts w:hint="eastAsia"/>
        </w:rPr>
        <w:t>只能接受整型值，然而</w:t>
      </w:r>
      <w:r w:rsidR="006E4144">
        <w:rPr>
          <w:rFonts w:hint="eastAsia"/>
        </w:rPr>
        <w:t>如果类型参数有子类型，子类型可以被传入：</w:t>
      </w:r>
    </w:p>
    <w:p w14:paraId="59A963C4" w14:textId="77777777" w:rsidR="000B5C18" w:rsidRDefault="000B5C18" w:rsidP="000B5C18">
      <w:pPr>
        <w:pStyle w:val="a7"/>
      </w:pPr>
      <w:r>
        <w:t>scala&gt; class Fruit</w:t>
      </w:r>
    </w:p>
    <w:p w14:paraId="52654206" w14:textId="77777777" w:rsidR="000B5C18" w:rsidRDefault="000B5C18" w:rsidP="000B5C18">
      <w:pPr>
        <w:pStyle w:val="a7"/>
      </w:pPr>
      <w:r>
        <w:t>defined class Fruit</w:t>
      </w:r>
    </w:p>
    <w:p w14:paraId="11A2C8A2" w14:textId="77777777" w:rsidR="000B5C18" w:rsidRDefault="000B5C18" w:rsidP="000B5C18">
      <w:pPr>
        <w:pStyle w:val="a7"/>
      </w:pPr>
    </w:p>
    <w:p w14:paraId="2CF7AA45" w14:textId="77777777" w:rsidR="000B5C18" w:rsidRDefault="000B5C18" w:rsidP="000B5C18">
      <w:pPr>
        <w:pStyle w:val="a7"/>
      </w:pPr>
      <w:r>
        <w:t>scala&gt; class Apple extends Fruit</w:t>
      </w:r>
    </w:p>
    <w:p w14:paraId="344BF47B" w14:textId="77777777" w:rsidR="000B5C18" w:rsidRDefault="000B5C18" w:rsidP="000B5C18">
      <w:pPr>
        <w:pStyle w:val="a7"/>
      </w:pPr>
      <w:r>
        <w:t>defined class Apple</w:t>
      </w:r>
    </w:p>
    <w:p w14:paraId="60EEDD3C" w14:textId="77777777" w:rsidR="000B5C18" w:rsidRDefault="000B5C18" w:rsidP="000B5C18">
      <w:pPr>
        <w:pStyle w:val="a7"/>
      </w:pPr>
    </w:p>
    <w:p w14:paraId="46AA3CBC" w14:textId="77777777" w:rsidR="000B5C18" w:rsidRDefault="000B5C18" w:rsidP="000B5C18">
      <w:pPr>
        <w:pStyle w:val="a7"/>
      </w:pPr>
      <w:r>
        <w:t>scala&gt; class Banana extends Fruit</w:t>
      </w:r>
    </w:p>
    <w:p w14:paraId="0BE8CE65" w14:textId="77777777" w:rsidR="000B5C18" w:rsidRDefault="000B5C18" w:rsidP="000B5C18">
      <w:pPr>
        <w:pStyle w:val="a7"/>
      </w:pPr>
      <w:r>
        <w:t>defined class Banana</w:t>
      </w:r>
    </w:p>
    <w:p w14:paraId="27D60439" w14:textId="77777777" w:rsidR="000B5C18" w:rsidRDefault="000B5C18" w:rsidP="000B5C18">
      <w:pPr>
        <w:pStyle w:val="a7"/>
        <w:rPr>
          <w:rFonts w:hint="eastAsia"/>
        </w:rPr>
      </w:pPr>
    </w:p>
    <w:p w14:paraId="586CC1B1" w14:textId="77777777" w:rsidR="000B5C18" w:rsidRDefault="000B5C18" w:rsidP="000B5C18">
      <w:pPr>
        <w:pStyle w:val="a7"/>
      </w:pPr>
      <w:r>
        <w:t>scala&gt; val stack = new Stack[Fruit]</w:t>
      </w:r>
    </w:p>
    <w:p w14:paraId="5F4F9A5C" w14:textId="77777777" w:rsidR="000B5C18" w:rsidRDefault="000B5C18" w:rsidP="000B5C18">
      <w:pPr>
        <w:pStyle w:val="a7"/>
      </w:pPr>
      <w:r>
        <w:t>stack: Stack[Fruit] = Stack@2d11ac93</w:t>
      </w:r>
    </w:p>
    <w:p w14:paraId="0BE1AD51" w14:textId="77777777" w:rsidR="000B5C18" w:rsidRDefault="000B5C18" w:rsidP="000B5C18">
      <w:pPr>
        <w:pStyle w:val="a7"/>
      </w:pPr>
    </w:p>
    <w:p w14:paraId="6BC2B37F" w14:textId="77777777" w:rsidR="000B5C18" w:rsidRDefault="000B5C18" w:rsidP="000B5C18">
      <w:pPr>
        <w:pStyle w:val="a7"/>
      </w:pPr>
      <w:r>
        <w:t>scala&gt; val apple = new Apple</w:t>
      </w:r>
    </w:p>
    <w:p w14:paraId="276CFC62" w14:textId="77777777" w:rsidR="000B5C18" w:rsidRDefault="000B5C18" w:rsidP="000B5C18">
      <w:pPr>
        <w:pStyle w:val="a7"/>
      </w:pPr>
      <w:r>
        <w:lastRenderedPageBreak/>
        <w:t>apple: Apple = Apple@5e36c9e6</w:t>
      </w:r>
    </w:p>
    <w:p w14:paraId="1B1B0F26" w14:textId="77777777" w:rsidR="000B5C18" w:rsidRDefault="000B5C18" w:rsidP="000B5C18">
      <w:pPr>
        <w:pStyle w:val="a7"/>
      </w:pPr>
    </w:p>
    <w:p w14:paraId="7820EC95" w14:textId="77777777" w:rsidR="000B5C18" w:rsidRDefault="000B5C18" w:rsidP="000B5C18">
      <w:pPr>
        <w:pStyle w:val="a7"/>
      </w:pPr>
      <w:r>
        <w:t>scala&gt; val banana = new Banana</w:t>
      </w:r>
    </w:p>
    <w:p w14:paraId="222110C8" w14:textId="77777777" w:rsidR="000B5C18" w:rsidRDefault="000B5C18" w:rsidP="000B5C18">
      <w:pPr>
        <w:pStyle w:val="a7"/>
      </w:pPr>
      <w:r>
        <w:t>banana: Banana = Banana@115e07de</w:t>
      </w:r>
    </w:p>
    <w:p w14:paraId="698D9DD9" w14:textId="77777777" w:rsidR="000B5C18" w:rsidRDefault="000B5C18" w:rsidP="000B5C18">
      <w:pPr>
        <w:pStyle w:val="a7"/>
      </w:pPr>
    </w:p>
    <w:p w14:paraId="23163396" w14:textId="77777777" w:rsidR="000B5C18" w:rsidRDefault="000B5C18" w:rsidP="000B5C18">
      <w:pPr>
        <w:pStyle w:val="a7"/>
      </w:pPr>
      <w:r>
        <w:t>scala&gt; stack.push(apple)</w:t>
      </w:r>
    </w:p>
    <w:p w14:paraId="25C5C860" w14:textId="77777777" w:rsidR="000B5C18" w:rsidRDefault="000B5C18" w:rsidP="000B5C18">
      <w:pPr>
        <w:pStyle w:val="a7"/>
      </w:pPr>
    </w:p>
    <w:p w14:paraId="2FA4DE46" w14:textId="77777777" w:rsidR="000B5C18" w:rsidRDefault="000B5C18" w:rsidP="000B5C18">
      <w:pPr>
        <w:pStyle w:val="a7"/>
      </w:pPr>
      <w:r>
        <w:t>scala&gt; stack.push(banana)</w:t>
      </w:r>
    </w:p>
    <w:p w14:paraId="62EFDD46" w14:textId="77777777" w:rsidR="000B5C18" w:rsidRDefault="000B5C18" w:rsidP="000B5C18">
      <w:pPr>
        <w:pStyle w:val="a7"/>
      </w:pPr>
    </w:p>
    <w:p w14:paraId="2708A8F6" w14:textId="77777777" w:rsidR="000B5C18" w:rsidRDefault="000B5C18" w:rsidP="000B5C18">
      <w:pPr>
        <w:pStyle w:val="a7"/>
      </w:pPr>
      <w:r>
        <w:t>scala&gt; stack.pop</w:t>
      </w:r>
    </w:p>
    <w:p w14:paraId="1246B9BD" w14:textId="77777777" w:rsidR="000B5C18" w:rsidRDefault="000B5C18" w:rsidP="000B5C18">
      <w:pPr>
        <w:pStyle w:val="a7"/>
      </w:pPr>
      <w:r>
        <w:t>res66: Fruit = Banana@115e07de</w:t>
      </w:r>
    </w:p>
    <w:p w14:paraId="3E504F5E" w14:textId="77777777" w:rsidR="000B5C18" w:rsidRDefault="000B5C18" w:rsidP="000B5C18">
      <w:pPr>
        <w:pStyle w:val="a7"/>
      </w:pPr>
    </w:p>
    <w:p w14:paraId="2A019C78" w14:textId="77777777" w:rsidR="000B5C18" w:rsidRDefault="000B5C18" w:rsidP="000B5C18">
      <w:pPr>
        <w:pStyle w:val="a7"/>
      </w:pPr>
      <w:r>
        <w:t>scala&gt; stack.pop</w:t>
      </w:r>
    </w:p>
    <w:p w14:paraId="18475209" w14:textId="77777777" w:rsidR="000B5C18" w:rsidRDefault="000B5C18" w:rsidP="000B5C18">
      <w:pPr>
        <w:pStyle w:val="a7"/>
        <w:rPr>
          <w:rFonts w:hint="eastAsia"/>
        </w:rPr>
      </w:pPr>
      <w:r>
        <w:t>res67: Fruit = Apple@5e36c9e6</w:t>
      </w:r>
    </w:p>
    <w:p w14:paraId="4E1B7640" w14:textId="494C0DE2" w:rsidR="006E4144" w:rsidRDefault="006E4144" w:rsidP="006E4144">
      <w:pPr>
        <w:ind w:firstLine="420"/>
        <w:rPr>
          <w:rFonts w:hint="eastAsia"/>
        </w:rPr>
      </w:pPr>
      <w:r>
        <w:rPr>
          <w:rFonts w:hint="eastAsia"/>
        </w:rPr>
        <w:t>类</w:t>
      </w:r>
      <w:r>
        <w:rPr>
          <w:rFonts w:hint="eastAsia"/>
        </w:rPr>
        <w:t xml:space="preserve"> Apple </w:t>
      </w:r>
      <w:r>
        <w:rPr>
          <w:rFonts w:hint="eastAsia"/>
        </w:rPr>
        <w:t>和类</w:t>
      </w:r>
      <w:r>
        <w:rPr>
          <w:rFonts w:hint="eastAsia"/>
        </w:rPr>
        <w:t xml:space="preserve"> Banana </w:t>
      </w:r>
      <w:r>
        <w:rPr>
          <w:rFonts w:hint="eastAsia"/>
        </w:rPr>
        <w:t>都继承自类</w:t>
      </w:r>
      <w:r>
        <w:rPr>
          <w:rFonts w:hint="eastAsia"/>
        </w:rPr>
        <w:t xml:space="preserve"> Fruit</w:t>
      </w:r>
      <w:r>
        <w:rPr>
          <w:rFonts w:hint="eastAsia"/>
        </w:rPr>
        <w:t>，所以我们可以把实例对象</w:t>
      </w:r>
      <w:r>
        <w:rPr>
          <w:rFonts w:hint="eastAsia"/>
        </w:rPr>
        <w:t xml:space="preserve"> apple </w:t>
      </w:r>
      <w:r>
        <w:rPr>
          <w:rFonts w:hint="eastAsia"/>
        </w:rPr>
        <w:t>和</w:t>
      </w:r>
      <w:r>
        <w:rPr>
          <w:rFonts w:hint="eastAsia"/>
        </w:rPr>
        <w:t xml:space="preserve"> banana </w:t>
      </w:r>
      <w:r w:rsidR="006147D1">
        <w:rPr>
          <w:rFonts w:hint="eastAsia"/>
        </w:rPr>
        <w:t>压入</w:t>
      </w:r>
      <w:r w:rsidR="006147D1">
        <w:t>stack</w:t>
      </w:r>
      <w:r>
        <w:rPr>
          <w:rFonts w:hint="eastAsia"/>
        </w:rPr>
        <w:t>中。</w:t>
      </w:r>
      <w:r w:rsidR="00B25389">
        <w:rPr>
          <w:rFonts w:hint="eastAsia"/>
        </w:rPr>
        <w:t>泛型类型的子类</w:t>
      </w:r>
      <w:r>
        <w:rPr>
          <w:rFonts w:hint="eastAsia"/>
        </w:rPr>
        <w:t>是</w:t>
      </w:r>
      <w:r w:rsidR="00B25389">
        <w:rPr>
          <w:rFonts w:hint="eastAsia"/>
        </w:rPr>
        <w:t>不可变</w:t>
      </w:r>
      <w:r w:rsidR="00FA49E3">
        <w:rPr>
          <w:rFonts w:hint="eastAsia"/>
        </w:rPr>
        <w:t>，</w:t>
      </w:r>
      <w:r w:rsidR="00BE14BF">
        <w:rPr>
          <w:rFonts w:hint="eastAsia"/>
        </w:rPr>
        <w:t>这表示如果我们有一个</w:t>
      </w:r>
      <w:r w:rsidR="00BE14BF">
        <w:rPr>
          <w:rFonts w:hint="eastAsia"/>
        </w:rPr>
        <w:t>Char</w:t>
      </w:r>
      <w:r>
        <w:rPr>
          <w:rFonts w:hint="eastAsia"/>
        </w:rPr>
        <w:t>类型的栈</w:t>
      </w:r>
      <w:r>
        <w:rPr>
          <w:rFonts w:hint="eastAsia"/>
        </w:rPr>
        <w:t xml:space="preserve"> Stack[Char]</w:t>
      </w:r>
      <w:r w:rsidR="000873C9">
        <w:rPr>
          <w:rFonts w:hint="eastAsia"/>
        </w:rPr>
        <w:t>，那它不能被用作一个</w:t>
      </w:r>
      <w:r w:rsidR="000873C9">
        <w:rPr>
          <w:rFonts w:hint="eastAsia"/>
        </w:rPr>
        <w:t>Int</w:t>
      </w:r>
      <w:r>
        <w:rPr>
          <w:rFonts w:hint="eastAsia"/>
        </w:rPr>
        <w:t>的栈</w:t>
      </w:r>
      <w:r>
        <w:rPr>
          <w:rFonts w:hint="eastAsia"/>
        </w:rPr>
        <w:t xml:space="preserve"> Stack[Int]</w:t>
      </w:r>
      <w:r w:rsidR="000873C9">
        <w:rPr>
          <w:rFonts w:hint="eastAsia"/>
        </w:rPr>
        <w:t>，</w:t>
      </w:r>
      <w:r w:rsidR="00A652AE">
        <w:rPr>
          <w:rFonts w:hint="eastAsia"/>
        </w:rPr>
        <w:t>否则就是不安全的。</w:t>
      </w:r>
      <w:r>
        <w:rPr>
          <w:rFonts w:hint="eastAsia"/>
        </w:rPr>
        <w:t>只有当类型</w:t>
      </w:r>
      <w:r>
        <w:rPr>
          <w:rFonts w:hint="eastAsia"/>
        </w:rPr>
        <w:t xml:space="preserve"> B = A </w:t>
      </w:r>
      <w:r>
        <w:rPr>
          <w:rFonts w:hint="eastAsia"/>
        </w:rPr>
        <w:t>时，</w:t>
      </w:r>
      <w:r>
        <w:rPr>
          <w:rFonts w:hint="eastAsia"/>
        </w:rPr>
        <w:t xml:space="preserve"> Stack[A] </w:t>
      </w:r>
      <w:r>
        <w:rPr>
          <w:rFonts w:hint="eastAsia"/>
        </w:rPr>
        <w:t>是</w:t>
      </w:r>
      <w:r>
        <w:rPr>
          <w:rFonts w:hint="eastAsia"/>
        </w:rPr>
        <w:t xml:space="preserve"> Stack[B] </w:t>
      </w:r>
      <w:r w:rsidR="003E5E3F">
        <w:rPr>
          <w:rFonts w:hint="eastAsia"/>
        </w:rPr>
        <w:t>的子类</w:t>
      </w:r>
      <w:r>
        <w:rPr>
          <w:rFonts w:hint="eastAsia"/>
        </w:rPr>
        <w:t>成立。</w:t>
      </w:r>
      <w:r>
        <w:rPr>
          <w:rFonts w:hint="eastAsia"/>
        </w:rPr>
        <w:t xml:space="preserve">Scala </w:t>
      </w:r>
      <w:r>
        <w:rPr>
          <w:rFonts w:hint="eastAsia"/>
        </w:rPr>
        <w:t>提供了一种类型参数注释机制</w:t>
      </w:r>
      <w:r w:rsidR="00A652AE">
        <w:rPr>
          <w:rFonts w:hint="eastAsia"/>
        </w:rPr>
        <w:t>用以控制泛型类型的子类</w:t>
      </w:r>
      <w:r>
        <w:rPr>
          <w:rFonts w:hint="eastAsia"/>
        </w:rPr>
        <w:t>行为。</w:t>
      </w:r>
    </w:p>
    <w:p w14:paraId="133DA11F" w14:textId="488093F5" w:rsidR="00B44C94" w:rsidRDefault="00B44C94" w:rsidP="00B44C94">
      <w:pPr>
        <w:ind w:firstLine="420"/>
        <w:rPr>
          <w:rFonts w:hint="eastAsia"/>
        </w:rPr>
      </w:pPr>
      <w:r>
        <w:rPr>
          <w:rFonts w:hint="eastAsia"/>
        </w:rPr>
        <w:t>型变是复杂类型的子类型关系与其组件类型的子类型关系的相关性。</w:t>
      </w:r>
      <w:r>
        <w:rPr>
          <w:rFonts w:hint="eastAsia"/>
        </w:rPr>
        <w:t>Scala</w:t>
      </w:r>
      <w:r>
        <w:rPr>
          <w:rFonts w:hint="eastAsia"/>
        </w:rPr>
        <w:t>支持泛型类</w:t>
      </w:r>
      <w:r>
        <w:rPr>
          <w:rFonts w:hint="eastAsia"/>
        </w:rPr>
        <w:t xml:space="preserve"> </w:t>
      </w:r>
      <w:r>
        <w:rPr>
          <w:rFonts w:hint="eastAsia"/>
        </w:rPr>
        <w:t>的类型参数的型变注释，允许它们是协变的，逆变的，或在没有使用注释的情况下是不变的。在类型系统中使用型变允许我们在复杂类型之间建立直观的连接，而缺乏型变则会限制类抽象的重用性。</w:t>
      </w:r>
    </w:p>
    <w:p w14:paraId="3ED1D94E" w14:textId="77777777" w:rsidR="00B44C94" w:rsidRDefault="00B44C94" w:rsidP="00B44C94">
      <w:pPr>
        <w:ind w:firstLine="420"/>
      </w:pPr>
      <w:r>
        <w:t>class Foo[+A] // A covariant class</w:t>
      </w:r>
    </w:p>
    <w:p w14:paraId="138A5F1A" w14:textId="77777777" w:rsidR="00B44C94" w:rsidRDefault="00B44C94" w:rsidP="00B44C94">
      <w:pPr>
        <w:ind w:firstLine="420"/>
      </w:pPr>
      <w:r>
        <w:t>class Bar[-A] // A contravariant class</w:t>
      </w:r>
    </w:p>
    <w:p w14:paraId="3E6F3326" w14:textId="77777777" w:rsidR="00B44C94" w:rsidRDefault="00B44C94" w:rsidP="00B44C94">
      <w:pPr>
        <w:ind w:firstLine="420"/>
      </w:pPr>
      <w:r>
        <w:t>class Baz[A]  // An invariant class</w:t>
      </w:r>
    </w:p>
    <w:p w14:paraId="4B0A1651" w14:textId="77777777" w:rsidR="00B44C94" w:rsidRDefault="00B44C94" w:rsidP="00B44C94">
      <w:pPr>
        <w:ind w:firstLine="420"/>
        <w:rPr>
          <w:rFonts w:hint="eastAsia"/>
        </w:rPr>
      </w:pPr>
      <w:r>
        <w:rPr>
          <w:rFonts w:hint="eastAsia"/>
        </w:rPr>
        <w:t>协变</w:t>
      </w:r>
    </w:p>
    <w:p w14:paraId="5D06EF46" w14:textId="77777777" w:rsidR="00B44C94" w:rsidRDefault="00B44C94" w:rsidP="00B44C94">
      <w:pPr>
        <w:ind w:firstLine="420"/>
        <w:rPr>
          <w:rFonts w:hint="eastAsia"/>
        </w:rPr>
      </w:pPr>
      <w:r>
        <w:rPr>
          <w:rFonts w:hint="eastAsia"/>
        </w:rPr>
        <w:t>使用注释</w:t>
      </w:r>
      <w:r>
        <w:rPr>
          <w:rFonts w:hint="eastAsia"/>
        </w:rPr>
        <w:t xml:space="preserve"> +A</w:t>
      </w:r>
      <w:r>
        <w:rPr>
          <w:rFonts w:hint="eastAsia"/>
        </w:rPr>
        <w:t>，可以使一个泛型类的类型参数</w:t>
      </w:r>
      <w:r>
        <w:rPr>
          <w:rFonts w:hint="eastAsia"/>
        </w:rPr>
        <w:t xml:space="preserve"> A </w:t>
      </w:r>
      <w:r>
        <w:rPr>
          <w:rFonts w:hint="eastAsia"/>
        </w:rPr>
        <w:t>成为协变。</w:t>
      </w:r>
      <w:r>
        <w:rPr>
          <w:rFonts w:hint="eastAsia"/>
        </w:rPr>
        <w:t xml:space="preserve"> </w:t>
      </w:r>
      <w:r>
        <w:rPr>
          <w:rFonts w:hint="eastAsia"/>
        </w:rPr>
        <w:t>对于某些类</w:t>
      </w:r>
      <w:r>
        <w:rPr>
          <w:rFonts w:hint="eastAsia"/>
        </w:rPr>
        <w:t xml:space="preserve"> class List[+A]</w:t>
      </w:r>
      <w:r>
        <w:rPr>
          <w:rFonts w:hint="eastAsia"/>
        </w:rPr>
        <w:t>，使</w:t>
      </w:r>
      <w:r>
        <w:rPr>
          <w:rFonts w:hint="eastAsia"/>
        </w:rPr>
        <w:t xml:space="preserve"> A </w:t>
      </w:r>
      <w:r>
        <w:rPr>
          <w:rFonts w:hint="eastAsia"/>
        </w:rPr>
        <w:t>成为协变意味着对于两种类型</w:t>
      </w:r>
      <w:r>
        <w:rPr>
          <w:rFonts w:hint="eastAsia"/>
        </w:rPr>
        <w:t xml:space="preserve"> A </w:t>
      </w:r>
      <w:r>
        <w:rPr>
          <w:rFonts w:hint="eastAsia"/>
        </w:rPr>
        <w:t>和</w:t>
      </w:r>
      <w:r>
        <w:rPr>
          <w:rFonts w:hint="eastAsia"/>
        </w:rPr>
        <w:t xml:space="preserve"> B</w:t>
      </w:r>
      <w:r>
        <w:rPr>
          <w:rFonts w:hint="eastAsia"/>
        </w:rPr>
        <w:t>，如果</w:t>
      </w:r>
      <w:r>
        <w:rPr>
          <w:rFonts w:hint="eastAsia"/>
        </w:rPr>
        <w:t xml:space="preserve"> A </w:t>
      </w:r>
      <w:r>
        <w:rPr>
          <w:rFonts w:hint="eastAsia"/>
        </w:rPr>
        <w:t>是</w:t>
      </w:r>
      <w:r>
        <w:rPr>
          <w:rFonts w:hint="eastAsia"/>
        </w:rPr>
        <w:t xml:space="preserve"> B </w:t>
      </w:r>
      <w:r>
        <w:rPr>
          <w:rFonts w:hint="eastAsia"/>
        </w:rPr>
        <w:t>的子类型，那么</w:t>
      </w:r>
      <w:r>
        <w:rPr>
          <w:rFonts w:hint="eastAsia"/>
        </w:rPr>
        <w:t xml:space="preserve"> List[A] </w:t>
      </w:r>
      <w:r>
        <w:rPr>
          <w:rFonts w:hint="eastAsia"/>
        </w:rPr>
        <w:t>就是</w:t>
      </w:r>
      <w:r>
        <w:rPr>
          <w:rFonts w:hint="eastAsia"/>
        </w:rPr>
        <w:t xml:space="preserve"> List[B] </w:t>
      </w:r>
      <w:r>
        <w:rPr>
          <w:rFonts w:hint="eastAsia"/>
        </w:rPr>
        <w:t>的子类型。</w:t>
      </w:r>
      <w:r>
        <w:rPr>
          <w:rFonts w:hint="eastAsia"/>
        </w:rPr>
        <w:t xml:space="preserve"> </w:t>
      </w:r>
      <w:r>
        <w:rPr>
          <w:rFonts w:hint="eastAsia"/>
        </w:rPr>
        <w:t>这允许我们使用泛型来创建非常有用和直观的子类型关系。</w:t>
      </w:r>
    </w:p>
    <w:p w14:paraId="6E164611" w14:textId="77777777" w:rsidR="00B44C94" w:rsidRDefault="00B44C94" w:rsidP="0039581C">
      <w:pPr>
        <w:ind w:firstLineChars="95" w:firstLine="199"/>
        <w:rPr>
          <w:rFonts w:hint="eastAsia"/>
        </w:rPr>
      </w:pPr>
    </w:p>
    <w:p w14:paraId="54F7238F" w14:textId="28DB3E92" w:rsidR="00B44C94" w:rsidRDefault="00B44C94" w:rsidP="0039581C">
      <w:pPr>
        <w:ind w:firstLine="420"/>
        <w:rPr>
          <w:rFonts w:hint="eastAsia"/>
        </w:rPr>
      </w:pPr>
      <w:r>
        <w:rPr>
          <w:rFonts w:hint="eastAsia"/>
        </w:rPr>
        <w:t>考虑以下简单的类结构：</w:t>
      </w:r>
    </w:p>
    <w:p w14:paraId="281C120C" w14:textId="77777777" w:rsidR="00B44C94" w:rsidRDefault="00B44C94" w:rsidP="00B44C94">
      <w:pPr>
        <w:ind w:firstLine="420"/>
      </w:pPr>
      <w:r>
        <w:t>abstract class Animal {</w:t>
      </w:r>
    </w:p>
    <w:p w14:paraId="57ED1BD1" w14:textId="77777777" w:rsidR="00B44C94" w:rsidRDefault="00B44C94" w:rsidP="00B44C94">
      <w:pPr>
        <w:ind w:firstLine="420"/>
      </w:pPr>
      <w:r>
        <w:t xml:space="preserve">  def name: String</w:t>
      </w:r>
    </w:p>
    <w:p w14:paraId="3E510960" w14:textId="77777777" w:rsidR="00B44C94" w:rsidRDefault="00B44C94" w:rsidP="00B44C94">
      <w:pPr>
        <w:ind w:firstLine="420"/>
      </w:pPr>
      <w:r>
        <w:t>}</w:t>
      </w:r>
    </w:p>
    <w:p w14:paraId="45E189A8" w14:textId="77777777" w:rsidR="00B44C94" w:rsidRDefault="00B44C94" w:rsidP="00B44C94">
      <w:pPr>
        <w:ind w:firstLine="420"/>
      </w:pPr>
      <w:r>
        <w:t>case class Cat(name: String) extends Animal</w:t>
      </w:r>
    </w:p>
    <w:p w14:paraId="786ACD71" w14:textId="77777777" w:rsidR="00B44C94" w:rsidRDefault="00B44C94" w:rsidP="00B44C94">
      <w:pPr>
        <w:ind w:firstLine="420"/>
      </w:pPr>
      <w:r>
        <w:t>case class Dog(name: String) extends Animal</w:t>
      </w:r>
    </w:p>
    <w:p w14:paraId="3C59F1BE" w14:textId="6E32AB1C" w:rsidR="00B44C94" w:rsidRDefault="00B44C94" w:rsidP="0039581C">
      <w:pPr>
        <w:ind w:firstLine="420"/>
        <w:rPr>
          <w:rFonts w:hint="eastAsia"/>
        </w:rPr>
      </w:pPr>
      <w:r>
        <w:rPr>
          <w:rFonts w:hint="eastAsia"/>
        </w:rPr>
        <w:t>类型</w:t>
      </w:r>
      <w:r>
        <w:rPr>
          <w:rFonts w:hint="eastAsia"/>
        </w:rPr>
        <w:t xml:space="preserve"> Cat </w:t>
      </w:r>
      <w:r>
        <w:rPr>
          <w:rFonts w:hint="eastAsia"/>
        </w:rPr>
        <w:t>和</w:t>
      </w:r>
      <w:r>
        <w:rPr>
          <w:rFonts w:hint="eastAsia"/>
        </w:rPr>
        <w:t xml:space="preserve"> Dog </w:t>
      </w:r>
      <w:r>
        <w:rPr>
          <w:rFonts w:hint="eastAsia"/>
        </w:rPr>
        <w:t>都是</w:t>
      </w:r>
      <w:r>
        <w:rPr>
          <w:rFonts w:hint="eastAsia"/>
        </w:rPr>
        <w:t xml:space="preserve"> Animal </w:t>
      </w:r>
      <w:r>
        <w:rPr>
          <w:rFonts w:hint="eastAsia"/>
        </w:rPr>
        <w:t>的子类型。</w:t>
      </w:r>
      <w:r>
        <w:rPr>
          <w:rFonts w:hint="eastAsia"/>
        </w:rPr>
        <w:t xml:space="preserve"> Scala </w:t>
      </w:r>
      <w:r>
        <w:rPr>
          <w:rFonts w:hint="eastAsia"/>
        </w:rPr>
        <w:t>标准库有一个通用的不可变的类</w:t>
      </w:r>
      <w:r>
        <w:rPr>
          <w:rFonts w:hint="eastAsia"/>
        </w:rPr>
        <w:t xml:space="preserve"> sealed abstract class List[+A]</w:t>
      </w:r>
      <w:r>
        <w:rPr>
          <w:rFonts w:hint="eastAsia"/>
        </w:rPr>
        <w:t>，其中类型参数</w:t>
      </w:r>
      <w:r>
        <w:rPr>
          <w:rFonts w:hint="eastAsia"/>
        </w:rPr>
        <w:t xml:space="preserve"> A </w:t>
      </w:r>
      <w:r>
        <w:rPr>
          <w:rFonts w:hint="eastAsia"/>
        </w:rPr>
        <w:t>是协变的。</w:t>
      </w:r>
      <w:r>
        <w:rPr>
          <w:rFonts w:hint="eastAsia"/>
        </w:rPr>
        <w:t xml:space="preserve"> </w:t>
      </w:r>
      <w:r>
        <w:rPr>
          <w:rFonts w:hint="eastAsia"/>
        </w:rPr>
        <w:t>这意味着</w:t>
      </w:r>
      <w:r>
        <w:rPr>
          <w:rFonts w:hint="eastAsia"/>
        </w:rPr>
        <w:t xml:space="preserve"> List[Cat] </w:t>
      </w:r>
      <w:r>
        <w:rPr>
          <w:rFonts w:hint="eastAsia"/>
        </w:rPr>
        <w:t>是</w:t>
      </w:r>
      <w:r>
        <w:rPr>
          <w:rFonts w:hint="eastAsia"/>
        </w:rPr>
        <w:t xml:space="preserve"> List[Animal]</w:t>
      </w:r>
      <w:r>
        <w:rPr>
          <w:rFonts w:hint="eastAsia"/>
        </w:rPr>
        <w:t>，</w:t>
      </w:r>
      <w:r>
        <w:rPr>
          <w:rFonts w:hint="eastAsia"/>
        </w:rPr>
        <w:t xml:space="preserve">List[Dog] </w:t>
      </w:r>
      <w:r>
        <w:rPr>
          <w:rFonts w:hint="eastAsia"/>
        </w:rPr>
        <w:t>也是</w:t>
      </w:r>
      <w:r>
        <w:rPr>
          <w:rFonts w:hint="eastAsia"/>
        </w:rPr>
        <w:t xml:space="preserve"> List[Animal]</w:t>
      </w:r>
      <w:r>
        <w:rPr>
          <w:rFonts w:hint="eastAsia"/>
        </w:rPr>
        <w:t>。</w:t>
      </w:r>
      <w:r>
        <w:rPr>
          <w:rFonts w:hint="eastAsia"/>
        </w:rPr>
        <w:t xml:space="preserve"> </w:t>
      </w:r>
      <w:r>
        <w:rPr>
          <w:rFonts w:hint="eastAsia"/>
        </w:rPr>
        <w:t>直观地说，猫的列表和狗的列表都是动物的列表是合理的，你应该能够用它们中的任何一个替换</w:t>
      </w:r>
      <w:r>
        <w:rPr>
          <w:rFonts w:hint="eastAsia"/>
        </w:rPr>
        <w:t xml:space="preserve"> List[Animal]</w:t>
      </w:r>
      <w:r>
        <w:rPr>
          <w:rFonts w:hint="eastAsia"/>
        </w:rPr>
        <w:t>。</w:t>
      </w:r>
    </w:p>
    <w:p w14:paraId="619BE315" w14:textId="77777777" w:rsidR="00B44C94" w:rsidRDefault="00B44C94" w:rsidP="00B44C94">
      <w:pPr>
        <w:ind w:firstLine="420"/>
        <w:rPr>
          <w:rFonts w:hint="eastAsia"/>
        </w:rPr>
      </w:pPr>
      <w:r>
        <w:rPr>
          <w:rFonts w:hint="eastAsia"/>
        </w:rPr>
        <w:t>在下例中，方法</w:t>
      </w:r>
      <w:r>
        <w:rPr>
          <w:rFonts w:hint="eastAsia"/>
        </w:rPr>
        <w:t xml:space="preserve"> printAnimalNames </w:t>
      </w:r>
      <w:r>
        <w:rPr>
          <w:rFonts w:hint="eastAsia"/>
        </w:rPr>
        <w:t>将接受动物列表作为参数，并且逐行打印出它们的名称。</w:t>
      </w:r>
      <w:r>
        <w:rPr>
          <w:rFonts w:hint="eastAsia"/>
        </w:rPr>
        <w:t xml:space="preserve"> </w:t>
      </w:r>
      <w:r>
        <w:rPr>
          <w:rFonts w:hint="eastAsia"/>
        </w:rPr>
        <w:t>如果</w:t>
      </w:r>
      <w:r>
        <w:rPr>
          <w:rFonts w:hint="eastAsia"/>
        </w:rPr>
        <w:t xml:space="preserve"> List[A] </w:t>
      </w:r>
      <w:r>
        <w:rPr>
          <w:rFonts w:hint="eastAsia"/>
        </w:rPr>
        <w:t>不是协变的，最后两个方法调用将不能编译，这将严重限制</w:t>
      </w:r>
      <w:r>
        <w:rPr>
          <w:rFonts w:hint="eastAsia"/>
        </w:rPr>
        <w:t xml:space="preserve"> printAnimalNames </w:t>
      </w:r>
      <w:r>
        <w:rPr>
          <w:rFonts w:hint="eastAsia"/>
        </w:rPr>
        <w:t>方法的适用性。</w:t>
      </w:r>
    </w:p>
    <w:p w14:paraId="34638D66" w14:textId="77777777" w:rsidR="00B44C94" w:rsidRDefault="00B44C94" w:rsidP="00B44C94">
      <w:pPr>
        <w:ind w:firstLine="420"/>
      </w:pPr>
    </w:p>
    <w:p w14:paraId="6A3443B1" w14:textId="77777777" w:rsidR="00B44C94" w:rsidRDefault="00B44C94" w:rsidP="00B44C94">
      <w:pPr>
        <w:ind w:firstLine="420"/>
      </w:pPr>
      <w:r>
        <w:t>object CovarianceTest extends App {</w:t>
      </w:r>
    </w:p>
    <w:p w14:paraId="7215BBA2" w14:textId="77777777" w:rsidR="00B44C94" w:rsidRDefault="00B44C94" w:rsidP="00B44C94">
      <w:pPr>
        <w:ind w:firstLine="420"/>
      </w:pPr>
      <w:r>
        <w:lastRenderedPageBreak/>
        <w:t xml:space="preserve">  def printAnimalNames(animals: List[Animal]): Unit = {</w:t>
      </w:r>
    </w:p>
    <w:p w14:paraId="46CC29FE" w14:textId="77777777" w:rsidR="00B44C94" w:rsidRDefault="00B44C94" w:rsidP="00B44C94">
      <w:pPr>
        <w:ind w:firstLine="420"/>
      </w:pPr>
      <w:r>
        <w:t xml:space="preserve">    animals.foreach { animal =&gt;</w:t>
      </w:r>
    </w:p>
    <w:p w14:paraId="2173BDBB" w14:textId="77777777" w:rsidR="00B44C94" w:rsidRDefault="00B44C94" w:rsidP="00B44C94">
      <w:pPr>
        <w:ind w:firstLine="420"/>
      </w:pPr>
      <w:r>
        <w:t xml:space="preserve">      println(animal.name)</w:t>
      </w:r>
    </w:p>
    <w:p w14:paraId="70427B35" w14:textId="77777777" w:rsidR="00B44C94" w:rsidRDefault="00B44C94" w:rsidP="00B44C94">
      <w:pPr>
        <w:ind w:firstLine="420"/>
      </w:pPr>
      <w:r>
        <w:t xml:space="preserve">    }</w:t>
      </w:r>
    </w:p>
    <w:p w14:paraId="417D9D02" w14:textId="77777777" w:rsidR="00B44C94" w:rsidRDefault="00B44C94" w:rsidP="00B44C94">
      <w:pPr>
        <w:ind w:firstLine="420"/>
      </w:pPr>
      <w:r>
        <w:t xml:space="preserve">  }</w:t>
      </w:r>
    </w:p>
    <w:p w14:paraId="0AFD4034" w14:textId="77777777" w:rsidR="00B44C94" w:rsidRDefault="00B44C94" w:rsidP="00B44C94">
      <w:pPr>
        <w:ind w:firstLine="420"/>
      </w:pPr>
    </w:p>
    <w:p w14:paraId="3094C2A3" w14:textId="77777777" w:rsidR="00B44C94" w:rsidRDefault="00B44C94" w:rsidP="00B44C94">
      <w:pPr>
        <w:ind w:firstLine="420"/>
      </w:pPr>
      <w:r>
        <w:t xml:space="preserve">  val cats: List[Cat] = List(Cat("Whiskers"), Cat("Tom"))</w:t>
      </w:r>
    </w:p>
    <w:p w14:paraId="55FBC673" w14:textId="77777777" w:rsidR="00B44C94" w:rsidRDefault="00B44C94" w:rsidP="00B44C94">
      <w:pPr>
        <w:ind w:firstLine="420"/>
      </w:pPr>
      <w:r>
        <w:t xml:space="preserve">  val dogs: List[Dog] = List(Dog("Fido"), Dog("Rex"))</w:t>
      </w:r>
    </w:p>
    <w:p w14:paraId="36F8FE72" w14:textId="77777777" w:rsidR="00B44C94" w:rsidRDefault="00B44C94" w:rsidP="00B44C94">
      <w:pPr>
        <w:ind w:firstLine="420"/>
      </w:pPr>
    </w:p>
    <w:p w14:paraId="09463EFF" w14:textId="77777777" w:rsidR="00B44C94" w:rsidRDefault="00B44C94" w:rsidP="00B44C94">
      <w:pPr>
        <w:ind w:firstLine="420"/>
      </w:pPr>
      <w:r>
        <w:t xml:space="preserve">  printAnimalNames(cats)</w:t>
      </w:r>
    </w:p>
    <w:p w14:paraId="66EB7F79" w14:textId="77777777" w:rsidR="00B44C94" w:rsidRDefault="00B44C94" w:rsidP="00B44C94">
      <w:pPr>
        <w:ind w:firstLine="420"/>
      </w:pPr>
      <w:r>
        <w:t xml:space="preserve">  // Whiskers</w:t>
      </w:r>
    </w:p>
    <w:p w14:paraId="73861FB1" w14:textId="77777777" w:rsidR="00B44C94" w:rsidRDefault="00B44C94" w:rsidP="00B44C94">
      <w:pPr>
        <w:ind w:firstLine="420"/>
      </w:pPr>
      <w:r>
        <w:t xml:space="preserve">  // Tom</w:t>
      </w:r>
    </w:p>
    <w:p w14:paraId="7B7AC83A" w14:textId="77777777" w:rsidR="00B44C94" w:rsidRDefault="00B44C94" w:rsidP="00B44C94">
      <w:pPr>
        <w:ind w:firstLine="420"/>
      </w:pPr>
    </w:p>
    <w:p w14:paraId="30604DE3" w14:textId="77777777" w:rsidR="00B44C94" w:rsidRDefault="00B44C94" w:rsidP="00B44C94">
      <w:pPr>
        <w:ind w:firstLine="420"/>
      </w:pPr>
      <w:r>
        <w:t xml:space="preserve">  printAnimalNames(dogs)</w:t>
      </w:r>
    </w:p>
    <w:p w14:paraId="7998B7D5" w14:textId="77777777" w:rsidR="00B44C94" w:rsidRDefault="00B44C94" w:rsidP="00B44C94">
      <w:pPr>
        <w:ind w:firstLine="420"/>
      </w:pPr>
      <w:r>
        <w:t xml:space="preserve">  // Fido</w:t>
      </w:r>
    </w:p>
    <w:p w14:paraId="72D15352" w14:textId="77777777" w:rsidR="00B44C94" w:rsidRDefault="00B44C94" w:rsidP="00B44C94">
      <w:pPr>
        <w:ind w:firstLine="420"/>
      </w:pPr>
      <w:r>
        <w:t xml:space="preserve">  // Rex</w:t>
      </w:r>
    </w:p>
    <w:p w14:paraId="6376752F" w14:textId="77777777" w:rsidR="00B44C94" w:rsidRDefault="00B44C94" w:rsidP="00B44C94">
      <w:pPr>
        <w:ind w:firstLine="420"/>
      </w:pPr>
      <w:r>
        <w:t>}</w:t>
      </w:r>
    </w:p>
    <w:p w14:paraId="527A8AC7" w14:textId="77777777" w:rsidR="00B44C94" w:rsidRDefault="00B44C94" w:rsidP="00B44C94">
      <w:pPr>
        <w:ind w:firstLine="420"/>
        <w:rPr>
          <w:rFonts w:hint="eastAsia"/>
        </w:rPr>
      </w:pPr>
      <w:r>
        <w:rPr>
          <w:rFonts w:hint="eastAsia"/>
        </w:rPr>
        <w:t>逆变</w:t>
      </w:r>
    </w:p>
    <w:p w14:paraId="0015D5D0" w14:textId="260668CE" w:rsidR="00B44C94" w:rsidRDefault="00B44C94" w:rsidP="00BD1EDE">
      <w:pPr>
        <w:ind w:firstLine="420"/>
        <w:rPr>
          <w:rFonts w:hint="eastAsia"/>
        </w:rPr>
      </w:pPr>
      <w:r>
        <w:rPr>
          <w:rFonts w:hint="eastAsia"/>
        </w:rPr>
        <w:t>通过使用注释</w:t>
      </w:r>
      <w:r>
        <w:rPr>
          <w:rFonts w:hint="eastAsia"/>
        </w:rPr>
        <w:t xml:space="preserve"> -A</w:t>
      </w:r>
      <w:r>
        <w:rPr>
          <w:rFonts w:hint="eastAsia"/>
        </w:rPr>
        <w:t>，可以使一个泛型类的类型参数</w:t>
      </w:r>
      <w:r>
        <w:rPr>
          <w:rFonts w:hint="eastAsia"/>
        </w:rPr>
        <w:t xml:space="preserve"> A </w:t>
      </w:r>
      <w:r>
        <w:rPr>
          <w:rFonts w:hint="eastAsia"/>
        </w:rPr>
        <w:t>成为逆变。</w:t>
      </w:r>
      <w:r>
        <w:rPr>
          <w:rFonts w:hint="eastAsia"/>
        </w:rPr>
        <w:t xml:space="preserve"> </w:t>
      </w:r>
      <w:r>
        <w:rPr>
          <w:rFonts w:hint="eastAsia"/>
        </w:rPr>
        <w:t>与协变类似，这会在类及其类型参数之间创建一个子类型关系，但其作用与协变完全相反。</w:t>
      </w:r>
      <w:r>
        <w:rPr>
          <w:rFonts w:hint="eastAsia"/>
        </w:rPr>
        <w:t xml:space="preserve"> </w:t>
      </w:r>
      <w:r>
        <w:rPr>
          <w:rFonts w:hint="eastAsia"/>
        </w:rPr>
        <w:t>也就是说，对于某个类</w:t>
      </w:r>
      <w:r>
        <w:rPr>
          <w:rFonts w:hint="eastAsia"/>
        </w:rPr>
        <w:t xml:space="preserve"> class Writer[-A] </w:t>
      </w:r>
      <w:r>
        <w:rPr>
          <w:rFonts w:hint="eastAsia"/>
        </w:rPr>
        <w:t>，使</w:t>
      </w:r>
      <w:r>
        <w:rPr>
          <w:rFonts w:hint="eastAsia"/>
        </w:rPr>
        <w:t xml:space="preserve"> A </w:t>
      </w:r>
      <w:r>
        <w:rPr>
          <w:rFonts w:hint="eastAsia"/>
        </w:rPr>
        <w:t>逆变意味着对于两种类型</w:t>
      </w:r>
      <w:r>
        <w:rPr>
          <w:rFonts w:hint="eastAsia"/>
        </w:rPr>
        <w:t xml:space="preserve"> A </w:t>
      </w:r>
      <w:r>
        <w:rPr>
          <w:rFonts w:hint="eastAsia"/>
        </w:rPr>
        <w:t>和</w:t>
      </w:r>
      <w:r>
        <w:rPr>
          <w:rFonts w:hint="eastAsia"/>
        </w:rPr>
        <w:t xml:space="preserve"> B</w:t>
      </w:r>
      <w:r>
        <w:rPr>
          <w:rFonts w:hint="eastAsia"/>
        </w:rPr>
        <w:t>，如果</w:t>
      </w:r>
      <w:r>
        <w:rPr>
          <w:rFonts w:hint="eastAsia"/>
        </w:rPr>
        <w:t xml:space="preserve"> A </w:t>
      </w:r>
      <w:r>
        <w:rPr>
          <w:rFonts w:hint="eastAsia"/>
        </w:rPr>
        <w:t>是</w:t>
      </w:r>
      <w:r>
        <w:rPr>
          <w:rFonts w:hint="eastAsia"/>
        </w:rPr>
        <w:t xml:space="preserve"> B </w:t>
      </w:r>
      <w:r>
        <w:rPr>
          <w:rFonts w:hint="eastAsia"/>
        </w:rPr>
        <w:t>的子类型，那么</w:t>
      </w:r>
      <w:r>
        <w:rPr>
          <w:rFonts w:hint="eastAsia"/>
        </w:rPr>
        <w:t xml:space="preserve"> Writer[B] </w:t>
      </w:r>
      <w:r>
        <w:rPr>
          <w:rFonts w:hint="eastAsia"/>
        </w:rPr>
        <w:t>是</w:t>
      </w:r>
      <w:r>
        <w:rPr>
          <w:rFonts w:hint="eastAsia"/>
        </w:rPr>
        <w:t xml:space="preserve"> Writer[A] </w:t>
      </w:r>
      <w:r>
        <w:rPr>
          <w:rFonts w:hint="eastAsia"/>
        </w:rPr>
        <w:t>的子类型。</w:t>
      </w:r>
    </w:p>
    <w:p w14:paraId="14A09249" w14:textId="1F554A0C" w:rsidR="00B44C94" w:rsidRDefault="00B44C94" w:rsidP="00BD1EDE">
      <w:pPr>
        <w:ind w:firstLine="420"/>
        <w:rPr>
          <w:rFonts w:hint="eastAsia"/>
        </w:rPr>
      </w:pPr>
      <w:r>
        <w:rPr>
          <w:rFonts w:hint="eastAsia"/>
        </w:rPr>
        <w:t>考虑在下例中使用上面定义的类</w:t>
      </w:r>
      <w:r>
        <w:rPr>
          <w:rFonts w:hint="eastAsia"/>
        </w:rPr>
        <w:t xml:space="preserve"> Cat</w:t>
      </w:r>
      <w:r>
        <w:rPr>
          <w:rFonts w:hint="eastAsia"/>
        </w:rPr>
        <w:t>，</w:t>
      </w:r>
      <w:r>
        <w:rPr>
          <w:rFonts w:hint="eastAsia"/>
        </w:rPr>
        <w:t xml:space="preserve">Dog </w:t>
      </w:r>
      <w:r>
        <w:rPr>
          <w:rFonts w:hint="eastAsia"/>
        </w:rPr>
        <w:t>和</w:t>
      </w:r>
      <w:r>
        <w:rPr>
          <w:rFonts w:hint="eastAsia"/>
        </w:rPr>
        <w:t xml:space="preserve"> Animal </w:t>
      </w:r>
      <w:r>
        <w:rPr>
          <w:rFonts w:hint="eastAsia"/>
        </w:rPr>
        <w:t>：</w:t>
      </w:r>
    </w:p>
    <w:p w14:paraId="6F18CA3E" w14:textId="77777777" w:rsidR="00B44C94" w:rsidRDefault="00B44C94" w:rsidP="00B44C94">
      <w:pPr>
        <w:ind w:firstLine="420"/>
      </w:pPr>
      <w:r>
        <w:t>abstract class Printer[-A] {</w:t>
      </w:r>
    </w:p>
    <w:p w14:paraId="2513908E" w14:textId="77777777" w:rsidR="00B44C94" w:rsidRDefault="00B44C94" w:rsidP="00B44C94">
      <w:pPr>
        <w:ind w:firstLine="420"/>
      </w:pPr>
      <w:r>
        <w:t xml:space="preserve">  def print(value: A): Unit</w:t>
      </w:r>
    </w:p>
    <w:p w14:paraId="7A9D5DF1" w14:textId="77777777" w:rsidR="00B44C94" w:rsidRDefault="00B44C94" w:rsidP="00B44C94">
      <w:pPr>
        <w:ind w:firstLine="420"/>
      </w:pPr>
      <w:r>
        <w:t>}</w:t>
      </w:r>
    </w:p>
    <w:p w14:paraId="0229D5E6" w14:textId="77777777" w:rsidR="00B44C94" w:rsidRDefault="00B44C94" w:rsidP="00B44C94">
      <w:pPr>
        <w:ind w:firstLine="420"/>
        <w:rPr>
          <w:rFonts w:hint="eastAsia"/>
        </w:rPr>
      </w:pPr>
      <w:r>
        <w:rPr>
          <w:rFonts w:hint="eastAsia"/>
        </w:rPr>
        <w:t>这里</w:t>
      </w:r>
      <w:r>
        <w:rPr>
          <w:rFonts w:hint="eastAsia"/>
        </w:rPr>
        <w:t xml:space="preserve"> Printer[A] </w:t>
      </w:r>
      <w:r>
        <w:rPr>
          <w:rFonts w:hint="eastAsia"/>
        </w:rPr>
        <w:t>是一个简单的类，用来打印出某种类型的</w:t>
      </w:r>
      <w:r>
        <w:rPr>
          <w:rFonts w:hint="eastAsia"/>
        </w:rPr>
        <w:t xml:space="preserve"> A</w:t>
      </w:r>
      <w:r>
        <w:rPr>
          <w:rFonts w:hint="eastAsia"/>
        </w:rPr>
        <w:t>。</w:t>
      </w:r>
      <w:r>
        <w:rPr>
          <w:rFonts w:hint="eastAsia"/>
        </w:rPr>
        <w:t xml:space="preserve"> </w:t>
      </w:r>
      <w:r>
        <w:rPr>
          <w:rFonts w:hint="eastAsia"/>
        </w:rPr>
        <w:t>让我们定义一些特定的子类：</w:t>
      </w:r>
    </w:p>
    <w:p w14:paraId="19FF8909" w14:textId="77777777" w:rsidR="00B44C94" w:rsidRDefault="00B44C94" w:rsidP="00B44C94">
      <w:pPr>
        <w:ind w:firstLine="420"/>
      </w:pPr>
    </w:p>
    <w:p w14:paraId="7B38E5C0" w14:textId="77777777" w:rsidR="00B44C94" w:rsidRDefault="00B44C94" w:rsidP="00B44C94">
      <w:pPr>
        <w:ind w:firstLine="420"/>
      </w:pPr>
      <w:r>
        <w:t>class AnimalPrinter extends Printer[Animal] {</w:t>
      </w:r>
    </w:p>
    <w:p w14:paraId="50D2F288" w14:textId="77777777" w:rsidR="00B44C94" w:rsidRDefault="00B44C94" w:rsidP="00B44C94">
      <w:pPr>
        <w:ind w:firstLine="420"/>
      </w:pPr>
      <w:r>
        <w:t xml:space="preserve">  def print(animal: Animal): Unit =</w:t>
      </w:r>
    </w:p>
    <w:p w14:paraId="47AF27F1" w14:textId="77777777" w:rsidR="00B44C94" w:rsidRDefault="00B44C94" w:rsidP="00B44C94">
      <w:pPr>
        <w:ind w:firstLine="420"/>
      </w:pPr>
      <w:r>
        <w:t xml:space="preserve">    println("The animal's name is: " + animal.name)</w:t>
      </w:r>
    </w:p>
    <w:p w14:paraId="259C2EE8" w14:textId="77777777" w:rsidR="00B44C94" w:rsidRDefault="00B44C94" w:rsidP="00B44C94">
      <w:pPr>
        <w:ind w:firstLine="420"/>
      </w:pPr>
      <w:r>
        <w:t>}</w:t>
      </w:r>
    </w:p>
    <w:p w14:paraId="73C03266" w14:textId="77777777" w:rsidR="00B44C94" w:rsidRDefault="00B44C94" w:rsidP="00B44C94">
      <w:pPr>
        <w:ind w:firstLine="420"/>
      </w:pPr>
    </w:p>
    <w:p w14:paraId="2F5A7522" w14:textId="77777777" w:rsidR="00B44C94" w:rsidRDefault="00B44C94" w:rsidP="00B44C94">
      <w:pPr>
        <w:ind w:firstLine="420"/>
      </w:pPr>
      <w:r>
        <w:t>class CatPrinter extends Printer[Cat] {</w:t>
      </w:r>
    </w:p>
    <w:p w14:paraId="3C4C596A" w14:textId="77777777" w:rsidR="00B44C94" w:rsidRDefault="00B44C94" w:rsidP="00B44C94">
      <w:pPr>
        <w:ind w:firstLine="420"/>
      </w:pPr>
      <w:r>
        <w:t xml:space="preserve">  def print(cat: Cat): Unit =</w:t>
      </w:r>
    </w:p>
    <w:p w14:paraId="580F1CF6" w14:textId="77777777" w:rsidR="00B44C94" w:rsidRDefault="00B44C94" w:rsidP="00B44C94">
      <w:pPr>
        <w:ind w:firstLine="420"/>
      </w:pPr>
      <w:r>
        <w:t xml:space="preserve">    println("The cat's name is: " + cat.name)</w:t>
      </w:r>
    </w:p>
    <w:p w14:paraId="56D6E0F5" w14:textId="77777777" w:rsidR="00B44C94" w:rsidRDefault="00B44C94" w:rsidP="00B44C94">
      <w:pPr>
        <w:ind w:firstLine="420"/>
      </w:pPr>
      <w:r>
        <w:t>}</w:t>
      </w:r>
    </w:p>
    <w:p w14:paraId="0C80FDCF" w14:textId="77777777" w:rsidR="00B44C94" w:rsidRDefault="00B44C94" w:rsidP="00B44C94">
      <w:pPr>
        <w:ind w:firstLine="420"/>
        <w:rPr>
          <w:rFonts w:hint="eastAsia"/>
        </w:rPr>
      </w:pPr>
      <w:r>
        <w:rPr>
          <w:rFonts w:hint="eastAsia"/>
        </w:rPr>
        <w:t>如果</w:t>
      </w:r>
      <w:r>
        <w:rPr>
          <w:rFonts w:hint="eastAsia"/>
        </w:rPr>
        <w:t xml:space="preserve"> Printer[Cat] </w:t>
      </w:r>
      <w:r>
        <w:rPr>
          <w:rFonts w:hint="eastAsia"/>
        </w:rPr>
        <w:t>知道如何在控制台打印出任意</w:t>
      </w:r>
      <w:r>
        <w:rPr>
          <w:rFonts w:hint="eastAsia"/>
        </w:rPr>
        <w:t xml:space="preserve"> Cat</w:t>
      </w:r>
      <w:r>
        <w:rPr>
          <w:rFonts w:hint="eastAsia"/>
        </w:rPr>
        <w:t>，并且</w:t>
      </w:r>
      <w:r>
        <w:rPr>
          <w:rFonts w:hint="eastAsia"/>
        </w:rPr>
        <w:t xml:space="preserve"> Printer[Animal] </w:t>
      </w:r>
      <w:r>
        <w:rPr>
          <w:rFonts w:hint="eastAsia"/>
        </w:rPr>
        <w:t>知道如何在控制台打印出任意</w:t>
      </w:r>
      <w:r>
        <w:rPr>
          <w:rFonts w:hint="eastAsia"/>
        </w:rPr>
        <w:t xml:space="preserve"> Animal</w:t>
      </w:r>
      <w:r>
        <w:rPr>
          <w:rFonts w:hint="eastAsia"/>
        </w:rPr>
        <w:t>，那么</w:t>
      </w:r>
      <w:r>
        <w:rPr>
          <w:rFonts w:hint="eastAsia"/>
        </w:rPr>
        <w:t xml:space="preserve"> Printer[Animal] </w:t>
      </w:r>
      <w:r>
        <w:rPr>
          <w:rFonts w:hint="eastAsia"/>
        </w:rPr>
        <w:t>也应该知道如何打印出</w:t>
      </w:r>
      <w:r>
        <w:rPr>
          <w:rFonts w:hint="eastAsia"/>
        </w:rPr>
        <w:t xml:space="preserve"> Cat </w:t>
      </w:r>
      <w:r>
        <w:rPr>
          <w:rFonts w:hint="eastAsia"/>
        </w:rPr>
        <w:t>就是合理的。</w:t>
      </w:r>
      <w:r>
        <w:rPr>
          <w:rFonts w:hint="eastAsia"/>
        </w:rPr>
        <w:t xml:space="preserve"> </w:t>
      </w:r>
      <w:r>
        <w:rPr>
          <w:rFonts w:hint="eastAsia"/>
        </w:rPr>
        <w:t>反向关系不适用，因为</w:t>
      </w:r>
      <w:r>
        <w:rPr>
          <w:rFonts w:hint="eastAsia"/>
        </w:rPr>
        <w:t xml:space="preserve"> Printer[Cat] </w:t>
      </w:r>
      <w:r>
        <w:rPr>
          <w:rFonts w:hint="eastAsia"/>
        </w:rPr>
        <w:t>并不知道如何在控制台打印出任意</w:t>
      </w:r>
      <w:r>
        <w:rPr>
          <w:rFonts w:hint="eastAsia"/>
        </w:rPr>
        <w:t xml:space="preserve"> Animal</w:t>
      </w:r>
      <w:r>
        <w:rPr>
          <w:rFonts w:hint="eastAsia"/>
        </w:rPr>
        <w:t>。</w:t>
      </w:r>
      <w:r>
        <w:rPr>
          <w:rFonts w:hint="eastAsia"/>
        </w:rPr>
        <w:t xml:space="preserve"> </w:t>
      </w:r>
      <w:r>
        <w:rPr>
          <w:rFonts w:hint="eastAsia"/>
        </w:rPr>
        <w:t>因此，如果我们愿意，我们应该能够用</w:t>
      </w:r>
      <w:r>
        <w:rPr>
          <w:rFonts w:hint="eastAsia"/>
        </w:rPr>
        <w:t xml:space="preserve"> Printer[Animal] </w:t>
      </w:r>
      <w:r>
        <w:rPr>
          <w:rFonts w:hint="eastAsia"/>
        </w:rPr>
        <w:t>替换</w:t>
      </w:r>
      <w:r>
        <w:rPr>
          <w:rFonts w:hint="eastAsia"/>
        </w:rPr>
        <w:t xml:space="preserve"> Printer[Cat]</w:t>
      </w:r>
      <w:r>
        <w:rPr>
          <w:rFonts w:hint="eastAsia"/>
        </w:rPr>
        <w:t>，而使</w:t>
      </w:r>
      <w:r>
        <w:rPr>
          <w:rFonts w:hint="eastAsia"/>
        </w:rPr>
        <w:t xml:space="preserve"> Printer[A] </w:t>
      </w:r>
      <w:r>
        <w:rPr>
          <w:rFonts w:hint="eastAsia"/>
        </w:rPr>
        <w:t>逆变允许我们做到这一点。</w:t>
      </w:r>
    </w:p>
    <w:p w14:paraId="4B95A9C4" w14:textId="77777777" w:rsidR="00B44C94" w:rsidRDefault="00B44C94" w:rsidP="00B44C94">
      <w:pPr>
        <w:ind w:firstLine="420"/>
      </w:pPr>
    </w:p>
    <w:p w14:paraId="479EAD8D" w14:textId="77777777" w:rsidR="00B44C94" w:rsidRDefault="00B44C94" w:rsidP="00B44C94">
      <w:pPr>
        <w:ind w:firstLine="420"/>
      </w:pPr>
      <w:r>
        <w:t>object ContravarianceTest extends App {</w:t>
      </w:r>
    </w:p>
    <w:p w14:paraId="2D74E2E6" w14:textId="77777777" w:rsidR="00B44C94" w:rsidRDefault="00B44C94" w:rsidP="00B44C94">
      <w:pPr>
        <w:ind w:firstLine="420"/>
      </w:pPr>
      <w:r>
        <w:t xml:space="preserve">  val myCat: Cat = Cat("Boots")</w:t>
      </w:r>
    </w:p>
    <w:p w14:paraId="783161E0" w14:textId="77777777" w:rsidR="00B44C94" w:rsidRDefault="00B44C94" w:rsidP="00B44C94">
      <w:pPr>
        <w:ind w:firstLine="420"/>
      </w:pPr>
    </w:p>
    <w:p w14:paraId="1984C3CA" w14:textId="77777777" w:rsidR="00B44C94" w:rsidRDefault="00B44C94" w:rsidP="00B44C94">
      <w:pPr>
        <w:ind w:firstLine="420"/>
      </w:pPr>
      <w:r>
        <w:t xml:space="preserve">  def printMyCat(printer: Printer[Cat]): Unit = {</w:t>
      </w:r>
    </w:p>
    <w:p w14:paraId="1557E823" w14:textId="77777777" w:rsidR="00B44C94" w:rsidRDefault="00B44C94" w:rsidP="00B44C94">
      <w:pPr>
        <w:ind w:firstLine="420"/>
      </w:pPr>
      <w:r>
        <w:t xml:space="preserve">    printer.print(myCat)</w:t>
      </w:r>
    </w:p>
    <w:p w14:paraId="687152B1" w14:textId="77777777" w:rsidR="00B44C94" w:rsidRDefault="00B44C94" w:rsidP="00B44C94">
      <w:pPr>
        <w:ind w:firstLine="420"/>
      </w:pPr>
      <w:r>
        <w:t xml:space="preserve">  }</w:t>
      </w:r>
    </w:p>
    <w:p w14:paraId="5E7E312E" w14:textId="77777777" w:rsidR="00B44C94" w:rsidRDefault="00B44C94" w:rsidP="00B44C94">
      <w:pPr>
        <w:ind w:firstLine="420"/>
      </w:pPr>
    </w:p>
    <w:p w14:paraId="2A31AC98" w14:textId="77777777" w:rsidR="00B44C94" w:rsidRDefault="00B44C94" w:rsidP="00B44C94">
      <w:pPr>
        <w:ind w:firstLine="420"/>
      </w:pPr>
      <w:r>
        <w:t xml:space="preserve">  val catPrinter: Printer[Cat] = new CatPrinter</w:t>
      </w:r>
    </w:p>
    <w:p w14:paraId="4EB718DC" w14:textId="77777777" w:rsidR="00B44C94" w:rsidRDefault="00B44C94" w:rsidP="00B44C94">
      <w:pPr>
        <w:ind w:firstLine="420"/>
      </w:pPr>
      <w:r>
        <w:t xml:space="preserve">  val animalPrinter: Printer[Animal] = new AnimalPrinter</w:t>
      </w:r>
    </w:p>
    <w:p w14:paraId="6141A15D" w14:textId="77777777" w:rsidR="00B44C94" w:rsidRDefault="00B44C94" w:rsidP="00B44C94">
      <w:pPr>
        <w:ind w:firstLine="420"/>
      </w:pPr>
    </w:p>
    <w:p w14:paraId="2DD846C7" w14:textId="77777777" w:rsidR="00B44C94" w:rsidRDefault="00B44C94" w:rsidP="00B44C94">
      <w:pPr>
        <w:ind w:firstLine="420"/>
      </w:pPr>
      <w:r>
        <w:t xml:space="preserve">  printMyCat(catPrinter)</w:t>
      </w:r>
    </w:p>
    <w:p w14:paraId="5D1FF989" w14:textId="77777777" w:rsidR="00B44C94" w:rsidRDefault="00B44C94" w:rsidP="00B44C94">
      <w:pPr>
        <w:ind w:firstLine="420"/>
      </w:pPr>
      <w:r>
        <w:t xml:space="preserve">  printMyCat(animalPrinter)</w:t>
      </w:r>
    </w:p>
    <w:p w14:paraId="2EB4F448" w14:textId="77777777" w:rsidR="00B44C94" w:rsidRDefault="00B44C94" w:rsidP="00B44C94">
      <w:pPr>
        <w:ind w:firstLine="420"/>
      </w:pPr>
      <w:r>
        <w:t>}</w:t>
      </w:r>
    </w:p>
    <w:p w14:paraId="6F0C3D21" w14:textId="77777777" w:rsidR="00B44C94" w:rsidRDefault="00B44C94" w:rsidP="00B44C94">
      <w:pPr>
        <w:ind w:firstLine="420"/>
        <w:rPr>
          <w:rFonts w:hint="eastAsia"/>
        </w:rPr>
      </w:pPr>
      <w:r>
        <w:rPr>
          <w:rFonts w:hint="eastAsia"/>
        </w:rPr>
        <w:t>这个程序的输出如下：</w:t>
      </w:r>
    </w:p>
    <w:p w14:paraId="43920610" w14:textId="77777777" w:rsidR="00B44C94" w:rsidRDefault="00B44C94" w:rsidP="00B44C94">
      <w:pPr>
        <w:ind w:firstLine="420"/>
      </w:pPr>
    </w:p>
    <w:p w14:paraId="53FF5D04" w14:textId="77777777" w:rsidR="00B44C94" w:rsidRDefault="00B44C94" w:rsidP="00B44C94">
      <w:pPr>
        <w:ind w:firstLine="420"/>
      </w:pPr>
      <w:r>
        <w:t>The cat's name is: Boots</w:t>
      </w:r>
    </w:p>
    <w:p w14:paraId="06A04E0E" w14:textId="77777777" w:rsidR="00B44C94" w:rsidRDefault="00B44C94" w:rsidP="00B44C94">
      <w:pPr>
        <w:ind w:firstLine="420"/>
      </w:pPr>
      <w:r>
        <w:t>The animal's name is: Boots</w:t>
      </w:r>
    </w:p>
    <w:p w14:paraId="4EDF1C44" w14:textId="77777777" w:rsidR="00B44C94" w:rsidRDefault="00B44C94" w:rsidP="00B44C94">
      <w:pPr>
        <w:ind w:firstLine="420"/>
        <w:rPr>
          <w:rFonts w:hint="eastAsia"/>
        </w:rPr>
      </w:pPr>
      <w:r>
        <w:rPr>
          <w:rFonts w:hint="eastAsia"/>
        </w:rPr>
        <w:t>不变</w:t>
      </w:r>
    </w:p>
    <w:p w14:paraId="604C4AD9" w14:textId="77777777" w:rsidR="00B44C94" w:rsidRDefault="00B44C94" w:rsidP="00B44C94">
      <w:pPr>
        <w:ind w:firstLine="420"/>
        <w:rPr>
          <w:rFonts w:hint="eastAsia"/>
        </w:rPr>
      </w:pPr>
      <w:r>
        <w:rPr>
          <w:rFonts w:hint="eastAsia"/>
        </w:rPr>
        <w:t>默认情况下，</w:t>
      </w:r>
      <w:r>
        <w:rPr>
          <w:rFonts w:hint="eastAsia"/>
        </w:rPr>
        <w:t>Scala</w:t>
      </w:r>
      <w:r>
        <w:rPr>
          <w:rFonts w:hint="eastAsia"/>
        </w:rPr>
        <w:t>中的泛型类是不变的。</w:t>
      </w:r>
      <w:r>
        <w:rPr>
          <w:rFonts w:hint="eastAsia"/>
        </w:rPr>
        <w:t xml:space="preserve"> </w:t>
      </w:r>
      <w:r>
        <w:rPr>
          <w:rFonts w:hint="eastAsia"/>
        </w:rPr>
        <w:t>这意味着它们既不是协变的也不是逆变的。</w:t>
      </w:r>
      <w:r>
        <w:rPr>
          <w:rFonts w:hint="eastAsia"/>
        </w:rPr>
        <w:t xml:space="preserve"> </w:t>
      </w:r>
      <w:r>
        <w:rPr>
          <w:rFonts w:hint="eastAsia"/>
        </w:rPr>
        <w:t>在下例中，类</w:t>
      </w:r>
      <w:r>
        <w:rPr>
          <w:rFonts w:hint="eastAsia"/>
        </w:rPr>
        <w:t xml:space="preserve"> Container </w:t>
      </w:r>
      <w:r>
        <w:rPr>
          <w:rFonts w:hint="eastAsia"/>
        </w:rPr>
        <w:t>是不变的。</w:t>
      </w:r>
      <w:r>
        <w:rPr>
          <w:rFonts w:hint="eastAsia"/>
        </w:rPr>
        <w:t xml:space="preserve"> Container[Cat] </w:t>
      </w:r>
      <w:r>
        <w:rPr>
          <w:rFonts w:hint="eastAsia"/>
        </w:rPr>
        <w:t>不是</w:t>
      </w:r>
      <w:r>
        <w:rPr>
          <w:rFonts w:hint="eastAsia"/>
        </w:rPr>
        <w:t xml:space="preserve"> Container[Animal]</w:t>
      </w:r>
      <w:r>
        <w:rPr>
          <w:rFonts w:hint="eastAsia"/>
        </w:rPr>
        <w:t>，反之亦然。</w:t>
      </w:r>
    </w:p>
    <w:p w14:paraId="69E0411E" w14:textId="77777777" w:rsidR="00B44C94" w:rsidRDefault="00B44C94" w:rsidP="00B44C94">
      <w:pPr>
        <w:ind w:firstLine="420"/>
      </w:pPr>
    </w:p>
    <w:p w14:paraId="5B2F1761" w14:textId="77777777" w:rsidR="00B44C94" w:rsidRDefault="00B44C94" w:rsidP="00B44C94">
      <w:pPr>
        <w:ind w:firstLine="420"/>
      </w:pPr>
      <w:r>
        <w:t>class Container[A](value: A) {</w:t>
      </w:r>
    </w:p>
    <w:p w14:paraId="38A0CB44" w14:textId="77777777" w:rsidR="00B44C94" w:rsidRDefault="00B44C94" w:rsidP="00B44C94">
      <w:pPr>
        <w:ind w:firstLine="420"/>
      </w:pPr>
      <w:r>
        <w:t xml:space="preserve">  private var _value: A = value</w:t>
      </w:r>
    </w:p>
    <w:p w14:paraId="0BA2C02E" w14:textId="77777777" w:rsidR="00B44C94" w:rsidRDefault="00B44C94" w:rsidP="00B44C94">
      <w:pPr>
        <w:ind w:firstLine="420"/>
      </w:pPr>
      <w:r>
        <w:t xml:space="preserve">  def getValue: A = _value</w:t>
      </w:r>
    </w:p>
    <w:p w14:paraId="7DB35B55" w14:textId="77777777" w:rsidR="00B44C94" w:rsidRDefault="00B44C94" w:rsidP="00B44C94">
      <w:pPr>
        <w:ind w:firstLine="420"/>
      </w:pPr>
      <w:r>
        <w:t xml:space="preserve">  def setValue(value: A): Unit = {</w:t>
      </w:r>
    </w:p>
    <w:p w14:paraId="64C3B5AD" w14:textId="77777777" w:rsidR="00B44C94" w:rsidRDefault="00B44C94" w:rsidP="00B44C94">
      <w:pPr>
        <w:ind w:firstLine="420"/>
      </w:pPr>
      <w:r>
        <w:t xml:space="preserve">    _value = value</w:t>
      </w:r>
    </w:p>
    <w:p w14:paraId="431D99F8" w14:textId="77777777" w:rsidR="00B44C94" w:rsidRDefault="00B44C94" w:rsidP="00B44C94">
      <w:pPr>
        <w:ind w:firstLine="420"/>
      </w:pPr>
      <w:r>
        <w:t xml:space="preserve">  }</w:t>
      </w:r>
    </w:p>
    <w:p w14:paraId="61A89D0D" w14:textId="77777777" w:rsidR="00B44C94" w:rsidRDefault="00B44C94" w:rsidP="00B44C94">
      <w:pPr>
        <w:ind w:firstLine="420"/>
      </w:pPr>
      <w:r>
        <w:t>}</w:t>
      </w:r>
    </w:p>
    <w:p w14:paraId="728ED383" w14:textId="5AFC6255" w:rsidR="00B44C94" w:rsidRDefault="00B44C94" w:rsidP="00BD1EDE">
      <w:pPr>
        <w:ind w:firstLine="420"/>
        <w:rPr>
          <w:rFonts w:hint="eastAsia"/>
        </w:rPr>
      </w:pPr>
      <w:r>
        <w:rPr>
          <w:rFonts w:hint="eastAsia"/>
        </w:rPr>
        <w:t>可能看起来一个</w:t>
      </w:r>
      <w:r>
        <w:rPr>
          <w:rFonts w:hint="eastAsia"/>
        </w:rPr>
        <w:t xml:space="preserve"> Container[Cat] </w:t>
      </w:r>
      <w:r>
        <w:rPr>
          <w:rFonts w:hint="eastAsia"/>
        </w:rPr>
        <w:t>自然也应该是一个</w:t>
      </w:r>
      <w:r>
        <w:rPr>
          <w:rFonts w:hint="eastAsia"/>
        </w:rPr>
        <w:t xml:space="preserve"> Container[Animal]</w:t>
      </w:r>
      <w:r>
        <w:rPr>
          <w:rFonts w:hint="eastAsia"/>
        </w:rPr>
        <w:t>，但允许一个可变的泛型类成为协变并不安全。</w:t>
      </w:r>
      <w:r>
        <w:rPr>
          <w:rFonts w:hint="eastAsia"/>
        </w:rPr>
        <w:t xml:space="preserve"> </w:t>
      </w:r>
      <w:r>
        <w:rPr>
          <w:rFonts w:hint="eastAsia"/>
        </w:rPr>
        <w:t>在这个例子中，</w:t>
      </w:r>
      <w:r>
        <w:rPr>
          <w:rFonts w:hint="eastAsia"/>
        </w:rPr>
        <w:t xml:space="preserve">Container </w:t>
      </w:r>
      <w:r>
        <w:rPr>
          <w:rFonts w:hint="eastAsia"/>
        </w:rPr>
        <w:t>是不变的非常重要。</w:t>
      </w:r>
      <w:r>
        <w:rPr>
          <w:rFonts w:hint="eastAsia"/>
        </w:rPr>
        <w:t xml:space="preserve"> </w:t>
      </w:r>
      <w:r>
        <w:rPr>
          <w:rFonts w:hint="eastAsia"/>
        </w:rPr>
        <w:t>假设</w:t>
      </w:r>
      <w:r>
        <w:rPr>
          <w:rFonts w:hint="eastAsia"/>
        </w:rPr>
        <w:t xml:space="preserve"> Container </w:t>
      </w:r>
      <w:r>
        <w:rPr>
          <w:rFonts w:hint="eastAsia"/>
        </w:rPr>
        <w:t>实际上是协变的，下面的情况可能会发生：</w:t>
      </w:r>
    </w:p>
    <w:p w14:paraId="6C552B6B" w14:textId="77777777" w:rsidR="00B44C94" w:rsidRDefault="00B44C94" w:rsidP="00B44C94">
      <w:pPr>
        <w:ind w:firstLine="420"/>
      </w:pPr>
      <w:r>
        <w:t>val catContainer: Container[Cat] = new Container(Cat("Felix"))</w:t>
      </w:r>
    </w:p>
    <w:p w14:paraId="1A6F9831" w14:textId="77777777" w:rsidR="00B44C94" w:rsidRDefault="00B44C94" w:rsidP="00B44C94">
      <w:pPr>
        <w:ind w:firstLine="420"/>
      </w:pPr>
      <w:r>
        <w:t>val animalContainer: Container[Animal] = catContainer</w:t>
      </w:r>
    </w:p>
    <w:p w14:paraId="462E4E11" w14:textId="77777777" w:rsidR="00B44C94" w:rsidRDefault="00B44C94" w:rsidP="00B44C94">
      <w:pPr>
        <w:ind w:firstLine="420"/>
      </w:pPr>
      <w:r>
        <w:t>animalContainer.setValue(Dog("Spot"))</w:t>
      </w:r>
    </w:p>
    <w:p w14:paraId="7975B9D7" w14:textId="77777777" w:rsidR="00B44C94" w:rsidRDefault="00B44C94" w:rsidP="00B44C94">
      <w:pPr>
        <w:ind w:firstLine="420"/>
        <w:rPr>
          <w:rFonts w:hint="eastAsia"/>
        </w:rPr>
      </w:pPr>
      <w:r>
        <w:rPr>
          <w:rFonts w:hint="eastAsia"/>
        </w:rPr>
        <w:t xml:space="preserve">val cat: Cat = catContainer.getValue // </w:t>
      </w:r>
      <w:r>
        <w:rPr>
          <w:rFonts w:hint="eastAsia"/>
        </w:rPr>
        <w:t>糟糕，我们最终会将一只狗作为值分配给一只猫</w:t>
      </w:r>
    </w:p>
    <w:p w14:paraId="34675AE0" w14:textId="77777777" w:rsidR="00B44C94" w:rsidRDefault="00B44C94" w:rsidP="00B44C94">
      <w:pPr>
        <w:ind w:firstLine="420"/>
        <w:rPr>
          <w:rFonts w:hint="eastAsia"/>
        </w:rPr>
      </w:pPr>
      <w:r>
        <w:rPr>
          <w:rFonts w:hint="eastAsia"/>
        </w:rPr>
        <w:t>幸运的是，编译器在此之前就会阻止我们。</w:t>
      </w:r>
    </w:p>
    <w:p w14:paraId="7C162142" w14:textId="77777777" w:rsidR="00B44C94" w:rsidRDefault="00B44C94" w:rsidP="00B44C94">
      <w:pPr>
        <w:ind w:firstLine="420"/>
      </w:pPr>
    </w:p>
    <w:p w14:paraId="7806D1AA" w14:textId="77777777" w:rsidR="00B44C94" w:rsidRDefault="00B44C94" w:rsidP="00B44C94">
      <w:pPr>
        <w:ind w:firstLine="420"/>
        <w:rPr>
          <w:rFonts w:hint="eastAsia"/>
        </w:rPr>
      </w:pPr>
      <w:r>
        <w:rPr>
          <w:rFonts w:hint="eastAsia"/>
        </w:rPr>
        <w:t>其他例子</w:t>
      </w:r>
    </w:p>
    <w:p w14:paraId="38A66E27" w14:textId="77777777" w:rsidR="00B44C94" w:rsidRDefault="00B44C94" w:rsidP="00B44C94">
      <w:pPr>
        <w:ind w:firstLine="420"/>
        <w:rPr>
          <w:rFonts w:hint="eastAsia"/>
        </w:rPr>
      </w:pPr>
      <w:r>
        <w:rPr>
          <w:rFonts w:hint="eastAsia"/>
        </w:rPr>
        <w:t>另一个可以帮助理解型变的例子是</w:t>
      </w:r>
      <w:r>
        <w:rPr>
          <w:rFonts w:hint="eastAsia"/>
        </w:rPr>
        <w:t xml:space="preserve"> Scala </w:t>
      </w:r>
      <w:r>
        <w:rPr>
          <w:rFonts w:hint="eastAsia"/>
        </w:rPr>
        <w:t>标准库中的</w:t>
      </w:r>
      <w:r>
        <w:rPr>
          <w:rFonts w:hint="eastAsia"/>
        </w:rPr>
        <w:t xml:space="preserve"> trait Function1[-T, +R]</w:t>
      </w:r>
      <w:r>
        <w:rPr>
          <w:rFonts w:hint="eastAsia"/>
        </w:rPr>
        <w:t>。</w:t>
      </w:r>
      <w:r>
        <w:rPr>
          <w:rFonts w:hint="eastAsia"/>
        </w:rPr>
        <w:t xml:space="preserve"> Function1 </w:t>
      </w:r>
      <w:r>
        <w:rPr>
          <w:rFonts w:hint="eastAsia"/>
        </w:rPr>
        <w:t>表示具有一个参数的函数，其中第一个类型参数</w:t>
      </w:r>
      <w:r>
        <w:rPr>
          <w:rFonts w:hint="eastAsia"/>
        </w:rPr>
        <w:t xml:space="preserve"> T </w:t>
      </w:r>
      <w:r>
        <w:rPr>
          <w:rFonts w:hint="eastAsia"/>
        </w:rPr>
        <w:t>表示参数类型，第二个类型参数</w:t>
      </w:r>
      <w:r>
        <w:rPr>
          <w:rFonts w:hint="eastAsia"/>
        </w:rPr>
        <w:t xml:space="preserve"> R </w:t>
      </w:r>
      <w:r>
        <w:rPr>
          <w:rFonts w:hint="eastAsia"/>
        </w:rPr>
        <w:t>表示返回类型。</w:t>
      </w:r>
      <w:r>
        <w:rPr>
          <w:rFonts w:hint="eastAsia"/>
        </w:rPr>
        <w:t xml:space="preserve"> Function1 </w:t>
      </w:r>
      <w:r>
        <w:rPr>
          <w:rFonts w:hint="eastAsia"/>
        </w:rPr>
        <w:t>在其参数类型上是逆变的，并且在其返回类型上是协变的。</w:t>
      </w:r>
      <w:r>
        <w:rPr>
          <w:rFonts w:hint="eastAsia"/>
        </w:rPr>
        <w:t xml:space="preserve"> </w:t>
      </w:r>
      <w:r>
        <w:rPr>
          <w:rFonts w:hint="eastAsia"/>
        </w:rPr>
        <w:t>对于这个例子，我们将使用文字符号</w:t>
      </w:r>
      <w:r>
        <w:rPr>
          <w:rFonts w:hint="eastAsia"/>
        </w:rPr>
        <w:t xml:space="preserve"> A =&gt; B </w:t>
      </w:r>
      <w:r>
        <w:rPr>
          <w:rFonts w:hint="eastAsia"/>
        </w:rPr>
        <w:t>来表示</w:t>
      </w:r>
      <w:r>
        <w:rPr>
          <w:rFonts w:hint="eastAsia"/>
        </w:rPr>
        <w:t xml:space="preserve"> Function1[A, B]</w:t>
      </w:r>
      <w:r>
        <w:rPr>
          <w:rFonts w:hint="eastAsia"/>
        </w:rPr>
        <w:t>。</w:t>
      </w:r>
    </w:p>
    <w:p w14:paraId="63DCB0B2" w14:textId="77777777" w:rsidR="00B44C94" w:rsidRDefault="00B44C94" w:rsidP="00B44C94">
      <w:pPr>
        <w:ind w:firstLine="420"/>
      </w:pPr>
    </w:p>
    <w:p w14:paraId="24739766" w14:textId="77777777" w:rsidR="00B44C94" w:rsidRDefault="00B44C94" w:rsidP="00B44C94">
      <w:pPr>
        <w:ind w:firstLine="420"/>
        <w:rPr>
          <w:rFonts w:hint="eastAsia"/>
        </w:rPr>
      </w:pPr>
      <w:r>
        <w:rPr>
          <w:rFonts w:hint="eastAsia"/>
        </w:rPr>
        <w:t>假设前面使用过的类似</w:t>
      </w:r>
      <w:r>
        <w:rPr>
          <w:rFonts w:hint="eastAsia"/>
        </w:rPr>
        <w:t xml:space="preserve"> Cat</w:t>
      </w:r>
      <w:r>
        <w:rPr>
          <w:rFonts w:hint="eastAsia"/>
        </w:rPr>
        <w:t>，</w:t>
      </w:r>
      <w:r>
        <w:rPr>
          <w:rFonts w:hint="eastAsia"/>
        </w:rPr>
        <w:t>Dog</w:t>
      </w:r>
      <w:r>
        <w:rPr>
          <w:rFonts w:hint="eastAsia"/>
        </w:rPr>
        <w:t>，</w:t>
      </w:r>
      <w:r>
        <w:rPr>
          <w:rFonts w:hint="eastAsia"/>
        </w:rPr>
        <w:t xml:space="preserve">Animal </w:t>
      </w:r>
      <w:r>
        <w:rPr>
          <w:rFonts w:hint="eastAsia"/>
        </w:rPr>
        <w:t>的继承关系，加上以下内容：</w:t>
      </w:r>
    </w:p>
    <w:p w14:paraId="0183EBC4" w14:textId="77777777" w:rsidR="00B44C94" w:rsidRDefault="00B44C94" w:rsidP="00B44C94">
      <w:pPr>
        <w:ind w:firstLine="420"/>
      </w:pPr>
    </w:p>
    <w:p w14:paraId="3CF86B29" w14:textId="77777777" w:rsidR="00B44C94" w:rsidRDefault="00B44C94" w:rsidP="00B44C94">
      <w:pPr>
        <w:ind w:firstLine="420"/>
      </w:pPr>
      <w:r>
        <w:t>abstract class SmallAnimal extends Animal</w:t>
      </w:r>
    </w:p>
    <w:p w14:paraId="2133DD23" w14:textId="77777777" w:rsidR="00B44C94" w:rsidRDefault="00B44C94" w:rsidP="00B44C94">
      <w:pPr>
        <w:ind w:firstLine="420"/>
      </w:pPr>
      <w:r>
        <w:t>case class Mouse(name: String) extends SmallAnimal</w:t>
      </w:r>
    </w:p>
    <w:p w14:paraId="5D09EE92" w14:textId="17DB6653" w:rsidR="00B44C94" w:rsidRDefault="00B44C94" w:rsidP="00B772A3">
      <w:pPr>
        <w:ind w:firstLine="420"/>
        <w:rPr>
          <w:rFonts w:hint="eastAsia"/>
        </w:rPr>
      </w:pPr>
      <w:r>
        <w:rPr>
          <w:rFonts w:hint="eastAsia"/>
        </w:rPr>
        <w:t>假设我们正在处理接受动物类型的函数，并返回他们的食物类型。</w:t>
      </w:r>
      <w:r>
        <w:rPr>
          <w:rFonts w:hint="eastAsia"/>
        </w:rPr>
        <w:t xml:space="preserve"> </w:t>
      </w:r>
      <w:r>
        <w:rPr>
          <w:rFonts w:hint="eastAsia"/>
        </w:rPr>
        <w:t>如果我们想要一个</w:t>
      </w:r>
      <w:r>
        <w:rPr>
          <w:rFonts w:hint="eastAsia"/>
        </w:rPr>
        <w:t xml:space="preserve"> Cat =&gt; SmallAnimal</w:t>
      </w:r>
      <w:r>
        <w:rPr>
          <w:rFonts w:hint="eastAsia"/>
        </w:rPr>
        <w:t>（因为猫吃小动物），但是给它一个</w:t>
      </w:r>
      <w:r>
        <w:rPr>
          <w:rFonts w:hint="eastAsia"/>
        </w:rPr>
        <w:t xml:space="preserve"> Animal =&gt; Mouse</w:t>
      </w:r>
      <w:r>
        <w:rPr>
          <w:rFonts w:hint="eastAsia"/>
        </w:rPr>
        <w:t>，我们的程序仍然可以工作。</w:t>
      </w:r>
      <w:r>
        <w:rPr>
          <w:rFonts w:hint="eastAsia"/>
        </w:rPr>
        <w:t xml:space="preserve"> </w:t>
      </w:r>
      <w:r>
        <w:rPr>
          <w:rFonts w:hint="eastAsia"/>
        </w:rPr>
        <w:t>直观地看，一个</w:t>
      </w:r>
      <w:r>
        <w:rPr>
          <w:rFonts w:hint="eastAsia"/>
        </w:rPr>
        <w:t xml:space="preserve"> Animal =&gt; Mouse </w:t>
      </w:r>
      <w:r>
        <w:rPr>
          <w:rFonts w:hint="eastAsia"/>
        </w:rPr>
        <w:t>的函数仍然会接受一个</w:t>
      </w:r>
      <w:r>
        <w:rPr>
          <w:rFonts w:hint="eastAsia"/>
        </w:rPr>
        <w:t xml:space="preserve"> Cat </w:t>
      </w:r>
      <w:r>
        <w:rPr>
          <w:rFonts w:hint="eastAsia"/>
        </w:rPr>
        <w:t>作为参数，因为</w:t>
      </w:r>
      <w:r>
        <w:rPr>
          <w:rFonts w:hint="eastAsia"/>
        </w:rPr>
        <w:t xml:space="preserve"> Cat </w:t>
      </w:r>
      <w:r>
        <w:rPr>
          <w:rFonts w:hint="eastAsia"/>
        </w:rPr>
        <w:t>即是一个</w:t>
      </w:r>
      <w:r>
        <w:rPr>
          <w:rFonts w:hint="eastAsia"/>
        </w:rPr>
        <w:t xml:space="preserve"> Animal</w:t>
      </w:r>
      <w:r>
        <w:rPr>
          <w:rFonts w:hint="eastAsia"/>
        </w:rPr>
        <w:t>，并且这个函数返回一个</w:t>
      </w:r>
      <w:r>
        <w:rPr>
          <w:rFonts w:hint="eastAsia"/>
        </w:rPr>
        <w:t xml:space="preserve"> Mouse</w:t>
      </w:r>
      <w:r>
        <w:rPr>
          <w:rFonts w:hint="eastAsia"/>
        </w:rPr>
        <w:t>，也是一个</w:t>
      </w:r>
      <w:r>
        <w:rPr>
          <w:rFonts w:hint="eastAsia"/>
        </w:rPr>
        <w:t xml:space="preserve"> SmallAnimal</w:t>
      </w:r>
      <w:r>
        <w:rPr>
          <w:rFonts w:hint="eastAsia"/>
        </w:rPr>
        <w:t>。</w:t>
      </w:r>
      <w:r>
        <w:rPr>
          <w:rFonts w:hint="eastAsia"/>
        </w:rPr>
        <w:t xml:space="preserve"> </w:t>
      </w:r>
      <w:r>
        <w:rPr>
          <w:rFonts w:hint="eastAsia"/>
        </w:rPr>
        <w:t>既然我们可以安全地，隐式地用后者代替前者，我们可以说</w:t>
      </w:r>
      <w:r>
        <w:rPr>
          <w:rFonts w:hint="eastAsia"/>
        </w:rPr>
        <w:t xml:space="preserve"> Animal =&gt; Mouse </w:t>
      </w:r>
      <w:r>
        <w:rPr>
          <w:rFonts w:hint="eastAsia"/>
        </w:rPr>
        <w:t>是</w:t>
      </w:r>
      <w:r>
        <w:rPr>
          <w:rFonts w:hint="eastAsia"/>
        </w:rPr>
        <w:t xml:space="preserve"> Cat =&gt; SmallAnimal </w:t>
      </w:r>
      <w:r>
        <w:rPr>
          <w:rFonts w:hint="eastAsia"/>
        </w:rPr>
        <w:t>的子类型。</w:t>
      </w:r>
    </w:p>
    <w:p w14:paraId="611237EB" w14:textId="77777777" w:rsidR="00B44C94" w:rsidRDefault="00B44C94" w:rsidP="00B44C94">
      <w:pPr>
        <w:ind w:firstLine="420"/>
        <w:rPr>
          <w:rFonts w:hint="eastAsia"/>
        </w:rPr>
      </w:pPr>
      <w:r>
        <w:rPr>
          <w:rFonts w:hint="eastAsia"/>
        </w:rPr>
        <w:t>与其他语言的比较</w:t>
      </w:r>
    </w:p>
    <w:p w14:paraId="00FDA4EC" w14:textId="12F82D42" w:rsidR="00B44C94" w:rsidRPr="006E4144" w:rsidRDefault="00B44C94" w:rsidP="00B44C94">
      <w:pPr>
        <w:ind w:firstLine="420"/>
        <w:rPr>
          <w:rFonts w:hint="eastAsia"/>
        </w:rPr>
      </w:pPr>
      <w:r>
        <w:rPr>
          <w:rFonts w:hint="eastAsia"/>
        </w:rPr>
        <w:t>某些与</w:t>
      </w:r>
      <w:r>
        <w:rPr>
          <w:rFonts w:hint="eastAsia"/>
        </w:rPr>
        <w:t xml:space="preserve"> Scala </w:t>
      </w:r>
      <w:r>
        <w:rPr>
          <w:rFonts w:hint="eastAsia"/>
        </w:rPr>
        <w:t>类似的语言以不同的方式支持型变。</w:t>
      </w:r>
      <w:r>
        <w:rPr>
          <w:rFonts w:hint="eastAsia"/>
        </w:rPr>
        <w:t xml:space="preserve"> </w:t>
      </w:r>
      <w:r>
        <w:rPr>
          <w:rFonts w:hint="eastAsia"/>
        </w:rPr>
        <w:t>例如，</w:t>
      </w:r>
      <w:r>
        <w:rPr>
          <w:rFonts w:hint="eastAsia"/>
        </w:rPr>
        <w:t xml:space="preserve">Scala </w:t>
      </w:r>
      <w:r>
        <w:rPr>
          <w:rFonts w:hint="eastAsia"/>
        </w:rPr>
        <w:t>中的型变注释与</w:t>
      </w:r>
      <w:r>
        <w:rPr>
          <w:rFonts w:hint="eastAsia"/>
        </w:rPr>
        <w:t xml:space="preserve"> C# </w:t>
      </w:r>
      <w:r>
        <w:rPr>
          <w:rFonts w:hint="eastAsia"/>
        </w:rPr>
        <w:t>中的非常相似，在定义类抽象时添加型变注释（声明点型变）。</w:t>
      </w:r>
      <w:r>
        <w:rPr>
          <w:rFonts w:hint="eastAsia"/>
        </w:rPr>
        <w:t xml:space="preserve"> </w:t>
      </w:r>
      <w:r>
        <w:rPr>
          <w:rFonts w:hint="eastAsia"/>
        </w:rPr>
        <w:t>但是在</w:t>
      </w:r>
      <w:r>
        <w:rPr>
          <w:rFonts w:hint="eastAsia"/>
        </w:rPr>
        <w:t>Java</w:t>
      </w:r>
      <w:r>
        <w:rPr>
          <w:rFonts w:hint="eastAsia"/>
        </w:rPr>
        <w:t>中，当类抽象被使用时（使用点型变），才会给出型变注释。</w:t>
      </w:r>
    </w:p>
    <w:p w14:paraId="1C028AE3" w14:textId="5B65091D" w:rsidR="006E4144" w:rsidRPr="006E4144" w:rsidRDefault="007D3970" w:rsidP="006E4144">
      <w:pPr>
        <w:pStyle w:val="Heading3"/>
        <w:rPr>
          <w:rFonts w:hint="eastAsia"/>
        </w:rPr>
      </w:pPr>
      <w:r w:rsidRPr="007D3970">
        <w:rPr>
          <w:rFonts w:hint="eastAsia"/>
        </w:rPr>
        <w:t>隐式转换</w:t>
      </w:r>
    </w:p>
    <w:p w14:paraId="223F6A78" w14:textId="1F5D925B" w:rsidR="00B73687" w:rsidRDefault="000646A0" w:rsidP="00EB1895">
      <w:pPr>
        <w:ind w:firstLine="420"/>
        <w:rPr>
          <w:rFonts w:hint="eastAsia"/>
        </w:rPr>
      </w:pPr>
      <w:r>
        <w:rPr>
          <w:rFonts w:hint="eastAsia"/>
        </w:rPr>
        <w:t xml:space="preserve">Scala </w:t>
      </w:r>
      <w:r w:rsidR="00601BCF">
        <w:rPr>
          <w:rFonts w:hint="eastAsia"/>
        </w:rPr>
        <w:t>的隐式转换定义了一套</w:t>
      </w:r>
      <w:r>
        <w:rPr>
          <w:rFonts w:hint="eastAsia"/>
        </w:rPr>
        <w:t>查找机制，当</w:t>
      </w:r>
      <w:r w:rsidR="0032071D">
        <w:rPr>
          <w:rFonts w:hint="eastAsia"/>
        </w:rPr>
        <w:t>编译器发现</w:t>
      </w:r>
      <w:r>
        <w:rPr>
          <w:rFonts w:hint="eastAsia"/>
        </w:rPr>
        <w:t>代码出现类型</w:t>
      </w:r>
      <w:r w:rsidR="00601BCF">
        <w:rPr>
          <w:rFonts w:hint="eastAsia"/>
        </w:rPr>
        <w:t>转换时，编译器试图去寻找一种</w:t>
      </w:r>
      <w:r>
        <w:rPr>
          <w:rFonts w:hint="eastAsia"/>
        </w:rPr>
        <w:t>隐式的转换方法，</w:t>
      </w:r>
      <w:r w:rsidR="0032071D">
        <w:rPr>
          <w:rFonts w:hint="eastAsia"/>
        </w:rPr>
        <w:t>从而使得编译器能够自我修复</w:t>
      </w:r>
      <w:r>
        <w:rPr>
          <w:rFonts w:hint="eastAsia"/>
        </w:rPr>
        <w:t>完成编译。在</w:t>
      </w:r>
      <w:r>
        <w:rPr>
          <w:rFonts w:hint="eastAsia"/>
        </w:rPr>
        <w:t xml:space="preserve"> Scala </w:t>
      </w:r>
      <w:r>
        <w:rPr>
          <w:rFonts w:hint="eastAsia"/>
        </w:rPr>
        <w:t>语言当中，隐式转换是一项强大的程序语言功能，它不仅能够简化程序设计，也能够使程序具有很强的灵活性，可以在不修改原有的类的基础上，对类的功能进行扩展。比如，在</w:t>
      </w:r>
      <w:r>
        <w:rPr>
          <w:rFonts w:hint="eastAsia"/>
        </w:rPr>
        <w:t xml:space="preserve"> Spark </w:t>
      </w:r>
      <w:r>
        <w:rPr>
          <w:rFonts w:hint="eastAsia"/>
        </w:rPr>
        <w:t>源码中，经常会发现</w:t>
      </w:r>
      <w:r>
        <w:rPr>
          <w:rFonts w:hint="eastAsia"/>
        </w:rPr>
        <w:t xml:space="preserve"> RDD </w:t>
      </w:r>
      <w:r>
        <w:rPr>
          <w:rFonts w:hint="eastAsia"/>
        </w:rPr>
        <w:t>这个类没有</w:t>
      </w:r>
      <w:r>
        <w:rPr>
          <w:rFonts w:hint="eastAsia"/>
        </w:rPr>
        <w:t xml:space="preserve"> reduceByKey</w:t>
      </w:r>
      <w:r w:rsidR="00EB1895">
        <w:rPr>
          <w:rFonts w:hint="eastAsia"/>
        </w:rPr>
        <w:t>()</w:t>
      </w:r>
      <w:r>
        <w:rPr>
          <w:rFonts w:hint="eastAsia"/>
        </w:rPr>
        <w:t>、</w:t>
      </w:r>
      <w:r>
        <w:rPr>
          <w:rFonts w:hint="eastAsia"/>
        </w:rPr>
        <w:t>groupByKey</w:t>
      </w:r>
      <w:r w:rsidR="00EB1895">
        <w:rPr>
          <w:rFonts w:hint="eastAsia"/>
        </w:rPr>
        <w:t>()</w:t>
      </w:r>
      <w:r>
        <w:rPr>
          <w:rFonts w:hint="eastAsia"/>
        </w:rPr>
        <w:t xml:space="preserve"> </w:t>
      </w:r>
      <w:r>
        <w:rPr>
          <w:rFonts w:hint="eastAsia"/>
        </w:rPr>
        <w:t>等方法定义，但是却可以在</w:t>
      </w:r>
      <w:r>
        <w:rPr>
          <w:rFonts w:hint="eastAsia"/>
        </w:rPr>
        <w:t xml:space="preserve"> RDD </w:t>
      </w:r>
      <w:r>
        <w:rPr>
          <w:rFonts w:hint="eastAsia"/>
        </w:rPr>
        <w:t>上调用这些方法。这就是</w:t>
      </w:r>
      <w:r>
        <w:rPr>
          <w:rFonts w:hint="eastAsia"/>
        </w:rPr>
        <w:t xml:space="preserve"> Scala </w:t>
      </w:r>
      <w:r>
        <w:rPr>
          <w:rFonts w:hint="eastAsia"/>
        </w:rPr>
        <w:t>隐式转换导致的</w:t>
      </w:r>
      <w:r w:rsidR="006D0815">
        <w:rPr>
          <w:rFonts w:hint="eastAsia"/>
        </w:rPr>
        <w:t>，如果需要在</w:t>
      </w:r>
      <w:r w:rsidR="006D0815">
        <w:rPr>
          <w:rFonts w:hint="eastAsia"/>
        </w:rPr>
        <w:t>RDD</w:t>
      </w:r>
      <w:r w:rsidR="006D0815">
        <w:rPr>
          <w:rFonts w:hint="eastAsia"/>
        </w:rPr>
        <w:t>上调用这些函数，</w:t>
      </w:r>
      <w:r w:rsidR="006D0815">
        <w:rPr>
          <w:rFonts w:hint="eastAsia"/>
        </w:rPr>
        <w:t>RDD</w:t>
      </w:r>
      <w:r w:rsidR="006D0815">
        <w:rPr>
          <w:rFonts w:hint="eastAsia"/>
        </w:rPr>
        <w:t>必须是</w:t>
      </w:r>
      <w:r w:rsidR="006D0815">
        <w:rPr>
          <w:rFonts w:hint="eastAsia"/>
        </w:rPr>
        <w:t>RDD[(K, V)]</w:t>
      </w:r>
      <w:r w:rsidR="006D0815">
        <w:rPr>
          <w:rFonts w:hint="eastAsia"/>
        </w:rPr>
        <w:t>类型，即键值对类型</w:t>
      </w:r>
      <w:r>
        <w:rPr>
          <w:rFonts w:hint="eastAsia"/>
        </w:rPr>
        <w:t>。</w:t>
      </w:r>
      <w:r w:rsidR="00265EFE">
        <w:rPr>
          <w:rFonts w:hint="eastAsia"/>
        </w:rPr>
        <w:t>我们可以</w:t>
      </w:r>
      <w:r w:rsidR="0061791C">
        <w:rPr>
          <w:rFonts w:hint="eastAsia"/>
        </w:rPr>
        <w:t>参考</w:t>
      </w:r>
      <w:r w:rsidR="0061791C">
        <w:rPr>
          <w:rFonts w:hint="eastAsia"/>
        </w:rPr>
        <w:t>Spark</w:t>
      </w:r>
      <w:r w:rsidR="0061791C">
        <w:rPr>
          <w:rFonts w:hint="eastAsia"/>
        </w:rPr>
        <w:t>源码文件，在</w:t>
      </w:r>
      <w:r w:rsidR="0061791C">
        <w:rPr>
          <w:rFonts w:hint="eastAsia"/>
        </w:rPr>
        <w:t>RDD</w:t>
      </w:r>
      <w:r w:rsidR="0061791C">
        <w:rPr>
          <w:rFonts w:hint="eastAsia"/>
        </w:rPr>
        <w:t>这个对象上定义了一个</w:t>
      </w:r>
      <w:r w:rsidR="0061791C">
        <w:rPr>
          <w:rFonts w:hint="eastAsia"/>
        </w:rPr>
        <w:t>rddToPairRDDFunctions</w:t>
      </w:r>
      <w:r w:rsidR="0061791C">
        <w:rPr>
          <w:rFonts w:hint="eastAsia"/>
        </w:rPr>
        <w:t>隐式转换。</w:t>
      </w:r>
    </w:p>
    <w:p w14:paraId="290552CA" w14:textId="77777777" w:rsidR="003C6491" w:rsidRDefault="003C6491" w:rsidP="003C6491">
      <w:pPr>
        <w:pStyle w:val="a7"/>
      </w:pPr>
      <w:r>
        <w:t>/**</w:t>
      </w:r>
    </w:p>
    <w:p w14:paraId="317C2E58" w14:textId="746D8209" w:rsidR="003C6491" w:rsidRDefault="003C6491" w:rsidP="003C6491">
      <w:pPr>
        <w:pStyle w:val="a7"/>
      </w:pPr>
      <w:r>
        <w:t>*/</w:t>
      </w:r>
    </w:p>
    <w:p w14:paraId="040AC6DB" w14:textId="77777777" w:rsidR="003C6491" w:rsidRDefault="003C6491" w:rsidP="003C6491">
      <w:pPr>
        <w:pStyle w:val="a7"/>
      </w:pPr>
      <w:r>
        <w:t>object RDD {</w:t>
      </w:r>
    </w:p>
    <w:p w14:paraId="2C7B6DB7" w14:textId="77777777" w:rsidR="003C6491" w:rsidRDefault="003C6491" w:rsidP="003C6491">
      <w:pPr>
        <w:pStyle w:val="a7"/>
      </w:pPr>
    </w:p>
    <w:p w14:paraId="162CDB20" w14:textId="77777777" w:rsidR="003C6491" w:rsidRDefault="003C6491" w:rsidP="003C6491">
      <w:pPr>
        <w:pStyle w:val="a7"/>
      </w:pPr>
      <w:r>
        <w:t xml:space="preserve">  private[spark] val CHECKPOINT_ALL_MARKED_ANCESTORS =</w:t>
      </w:r>
    </w:p>
    <w:p w14:paraId="51DF25B4" w14:textId="77777777" w:rsidR="003C6491" w:rsidRDefault="003C6491" w:rsidP="003C6491">
      <w:pPr>
        <w:pStyle w:val="a7"/>
      </w:pPr>
      <w:r>
        <w:t xml:space="preserve">    "spark.checkpoint.checkpointAllMarkedAncestors"</w:t>
      </w:r>
    </w:p>
    <w:p w14:paraId="78B64460" w14:textId="77777777" w:rsidR="003C6491" w:rsidRDefault="003C6491" w:rsidP="003C6491">
      <w:pPr>
        <w:pStyle w:val="a7"/>
      </w:pPr>
    </w:p>
    <w:p w14:paraId="036A1CDA" w14:textId="77777777" w:rsidR="003C6491" w:rsidRDefault="003C6491" w:rsidP="003C6491">
      <w:pPr>
        <w:pStyle w:val="a7"/>
      </w:pPr>
      <w:r>
        <w:t xml:space="preserve">  // The following implicit functions were in SparkContext before 1.3 and users had to</w:t>
      </w:r>
    </w:p>
    <w:p w14:paraId="18E181FB" w14:textId="77777777" w:rsidR="003C6491" w:rsidRDefault="003C6491" w:rsidP="003C6491">
      <w:pPr>
        <w:pStyle w:val="a7"/>
      </w:pPr>
      <w:r>
        <w:t xml:space="preserve">  // `import SparkContext._` to enable them. Now we move them here to make the compiler find</w:t>
      </w:r>
    </w:p>
    <w:p w14:paraId="1E444929" w14:textId="77777777" w:rsidR="003C6491" w:rsidRDefault="003C6491" w:rsidP="003C6491">
      <w:pPr>
        <w:pStyle w:val="a7"/>
      </w:pPr>
      <w:r>
        <w:t xml:space="preserve">  // them automatically. However, we still keep the old functions in SparkContext for backward</w:t>
      </w:r>
    </w:p>
    <w:p w14:paraId="3CB76E9B" w14:textId="77777777" w:rsidR="003C6491" w:rsidRDefault="003C6491" w:rsidP="003C6491">
      <w:pPr>
        <w:pStyle w:val="a7"/>
      </w:pPr>
      <w:r>
        <w:t xml:space="preserve">  // compatibility and forward to the following functions directly.</w:t>
      </w:r>
    </w:p>
    <w:p w14:paraId="641AF970" w14:textId="77777777" w:rsidR="003C6491" w:rsidRDefault="003C6491" w:rsidP="003C6491">
      <w:pPr>
        <w:pStyle w:val="a7"/>
      </w:pPr>
    </w:p>
    <w:p w14:paraId="79E02250" w14:textId="77777777" w:rsidR="003C6491" w:rsidRDefault="003C6491" w:rsidP="003C6491">
      <w:pPr>
        <w:pStyle w:val="a7"/>
      </w:pPr>
      <w:r>
        <w:t xml:space="preserve">  implicit def rddToPairRDDFunctions[K, V](rdd: RDD[(K, V)])</w:t>
      </w:r>
    </w:p>
    <w:p w14:paraId="26915518" w14:textId="77777777" w:rsidR="003C6491" w:rsidRDefault="003C6491" w:rsidP="003C6491">
      <w:pPr>
        <w:pStyle w:val="a7"/>
      </w:pPr>
      <w:r>
        <w:t xml:space="preserve">    (implicit kt: ClassTag[K], vt: ClassTag[V], ord: Ordering[K] = null): PairRDDFunctions[K, V] = {</w:t>
      </w:r>
    </w:p>
    <w:p w14:paraId="307A4147" w14:textId="77777777" w:rsidR="003C6491" w:rsidRDefault="003C6491" w:rsidP="003C6491">
      <w:pPr>
        <w:pStyle w:val="a7"/>
      </w:pPr>
      <w:r>
        <w:t xml:space="preserve">    new PairRDDFunctions(rdd)</w:t>
      </w:r>
    </w:p>
    <w:p w14:paraId="68C1CF09" w14:textId="5D27062D" w:rsidR="003C6491" w:rsidRDefault="003C6491" w:rsidP="003C6491">
      <w:pPr>
        <w:pStyle w:val="a7"/>
        <w:rPr>
          <w:rFonts w:hint="eastAsia"/>
        </w:rPr>
      </w:pPr>
      <w:r>
        <w:t xml:space="preserve">  }</w:t>
      </w:r>
    </w:p>
    <w:p w14:paraId="7DE10354" w14:textId="347C7544" w:rsidR="00B73687" w:rsidRDefault="00D93292" w:rsidP="00B73687">
      <w:pPr>
        <w:ind w:firstLine="420"/>
        <w:rPr>
          <w:rFonts w:hint="eastAsia"/>
        </w:rPr>
      </w:pPr>
      <w:r>
        <w:rPr>
          <w:rFonts w:hint="eastAsia"/>
        </w:rPr>
        <w:t>rddToPairRDDFunction</w:t>
      </w:r>
      <w:r>
        <w:rPr>
          <w:rFonts w:hint="eastAsia"/>
        </w:rPr>
        <w:t>为</w:t>
      </w:r>
      <w:r w:rsidR="00E03299">
        <w:rPr>
          <w:rFonts w:hint="eastAsia"/>
        </w:rPr>
        <w:t>隐式转换</w:t>
      </w:r>
      <w:r w:rsidR="00574310">
        <w:rPr>
          <w:rFonts w:hint="eastAsia"/>
        </w:rPr>
        <w:t>函数</w:t>
      </w:r>
      <w:r w:rsidR="00E03299">
        <w:rPr>
          <w:rFonts w:hint="eastAsia"/>
        </w:rPr>
        <w:t>，即将</w:t>
      </w:r>
      <w:r w:rsidR="00E03299">
        <w:rPr>
          <w:rFonts w:hint="eastAsia"/>
        </w:rPr>
        <w:t>RDD[(K, V)]</w:t>
      </w:r>
      <w:r>
        <w:rPr>
          <w:rFonts w:hint="eastAsia"/>
        </w:rPr>
        <w:t>类型</w:t>
      </w:r>
      <w:r w:rsidR="00E03299">
        <w:rPr>
          <w:rFonts w:hint="eastAsia"/>
        </w:rPr>
        <w:t>转换为</w:t>
      </w:r>
      <w:r w:rsidR="00E03299">
        <w:rPr>
          <w:rFonts w:hint="eastAsia"/>
        </w:rPr>
        <w:t>PairRDDFunctions</w:t>
      </w:r>
      <w:r w:rsidR="00E03299">
        <w:rPr>
          <w:rFonts w:hint="eastAsia"/>
        </w:rPr>
        <w:t>对象，从而可以在原始的</w:t>
      </w:r>
      <w:r w:rsidR="00E03299">
        <w:rPr>
          <w:rFonts w:hint="eastAsia"/>
        </w:rPr>
        <w:t>RDD</w:t>
      </w:r>
      <w:r w:rsidR="00E03299">
        <w:rPr>
          <w:rFonts w:hint="eastAsia"/>
        </w:rPr>
        <w:t>对象上调用</w:t>
      </w:r>
      <w:r w:rsidR="00E03299">
        <w:rPr>
          <w:rFonts w:hint="eastAsia"/>
        </w:rPr>
        <w:t>reduceByKey</w:t>
      </w:r>
      <w:r w:rsidR="00047237">
        <w:rPr>
          <w:rFonts w:hint="eastAsia"/>
        </w:rPr>
        <w:t>()</w:t>
      </w:r>
      <w:r w:rsidR="00E03299">
        <w:rPr>
          <w:rFonts w:hint="eastAsia"/>
        </w:rPr>
        <w:t>之类的方法。</w:t>
      </w:r>
      <w:r w:rsidR="000F4D2F">
        <w:rPr>
          <w:rFonts w:hint="eastAsia"/>
        </w:rPr>
        <w:t>rddToPairRDDFunction</w:t>
      </w:r>
      <w:r w:rsidR="00A22783" w:rsidRPr="00A22783">
        <w:rPr>
          <w:rFonts w:hint="eastAsia"/>
        </w:rPr>
        <w:t>隐式函数位于</w:t>
      </w:r>
      <w:r w:rsidR="00A22783" w:rsidRPr="00A22783">
        <w:rPr>
          <w:rFonts w:hint="eastAsia"/>
        </w:rPr>
        <w:t>1.3</w:t>
      </w:r>
      <w:r w:rsidR="00A22783" w:rsidRPr="00A22783">
        <w:rPr>
          <w:rFonts w:hint="eastAsia"/>
        </w:rPr>
        <w:t>之前的</w:t>
      </w:r>
      <w:r w:rsidR="00A22783" w:rsidRPr="00A22783">
        <w:rPr>
          <w:rFonts w:hint="eastAsia"/>
        </w:rPr>
        <w:t>SparkContext</w:t>
      </w:r>
      <w:r w:rsidR="00D4390D">
        <w:rPr>
          <w:rFonts w:hint="eastAsia"/>
        </w:rPr>
        <w:t>中，我们</w:t>
      </w:r>
      <w:r w:rsidR="00A22783" w:rsidRPr="00A22783">
        <w:rPr>
          <w:rFonts w:hint="eastAsia"/>
        </w:rPr>
        <w:t>必须</w:t>
      </w:r>
      <w:r w:rsidR="00D4390D">
        <w:rPr>
          <w:rFonts w:hint="eastAsia"/>
        </w:rPr>
        <w:t>使用</w:t>
      </w:r>
      <w:r w:rsidR="00EE00F5">
        <w:rPr>
          <w:rFonts w:hint="eastAsia"/>
        </w:rPr>
        <w:t xml:space="preserve">import </w:t>
      </w:r>
      <w:r w:rsidR="00A22783" w:rsidRPr="00A22783">
        <w:rPr>
          <w:rFonts w:hint="eastAsia"/>
        </w:rPr>
        <w:t>SparkContext._</w:t>
      </w:r>
      <w:r w:rsidR="00A22783" w:rsidRPr="00A22783">
        <w:rPr>
          <w:rFonts w:hint="eastAsia"/>
        </w:rPr>
        <w:t>以启用它们</w:t>
      </w:r>
      <w:r w:rsidR="00B727DF">
        <w:rPr>
          <w:rFonts w:hint="eastAsia"/>
        </w:rPr>
        <w:t>，</w:t>
      </w:r>
      <w:r w:rsidR="000F4D2F">
        <w:rPr>
          <w:rFonts w:hint="eastAsia"/>
        </w:rPr>
        <w:t>现在</w:t>
      </w:r>
      <w:r w:rsidR="00A22783" w:rsidRPr="00A22783">
        <w:rPr>
          <w:rFonts w:hint="eastAsia"/>
        </w:rPr>
        <w:t>将它们移</w:t>
      </w:r>
      <w:r w:rsidR="00A2143B">
        <w:rPr>
          <w:rFonts w:hint="eastAsia"/>
        </w:rPr>
        <w:t>出</w:t>
      </w:r>
      <w:r w:rsidR="00A22783" w:rsidRPr="00A22783">
        <w:rPr>
          <w:rFonts w:hint="eastAsia"/>
        </w:rPr>
        <w:t>以使编译器自动找到它们。但是，我们仍将旧功能保留在</w:t>
      </w:r>
      <w:r w:rsidR="00A22783" w:rsidRPr="00A22783">
        <w:rPr>
          <w:rFonts w:hint="eastAsia"/>
        </w:rPr>
        <w:t>SparkContext</w:t>
      </w:r>
      <w:r w:rsidR="00A22783" w:rsidRPr="00A22783">
        <w:rPr>
          <w:rFonts w:hint="eastAsia"/>
        </w:rPr>
        <w:t>中以</w:t>
      </w:r>
      <w:r w:rsidR="00A22783" w:rsidRPr="00A22783">
        <w:rPr>
          <w:rFonts w:hint="eastAsia"/>
        </w:rPr>
        <w:lastRenderedPageBreak/>
        <w:t>实现向后兼容，并直接转发至以下功能。</w:t>
      </w:r>
      <w:r w:rsidR="00B73687">
        <w:rPr>
          <w:rFonts w:hint="eastAsia"/>
        </w:rPr>
        <w:t>隐式转换是</w:t>
      </w:r>
      <w:r w:rsidR="00B73687">
        <w:rPr>
          <w:rFonts w:hint="eastAsia"/>
        </w:rPr>
        <w:t>Scala</w:t>
      </w:r>
      <w:r w:rsidR="00B73687">
        <w:rPr>
          <w:rFonts w:hint="eastAsia"/>
        </w:rPr>
        <w:t>的一大特性</w:t>
      </w:r>
      <w:r w:rsidR="00A45D34">
        <w:rPr>
          <w:rFonts w:hint="eastAsia"/>
        </w:rPr>
        <w:t>，</w:t>
      </w:r>
      <w:r w:rsidR="00B73687">
        <w:rPr>
          <w:rFonts w:hint="eastAsia"/>
        </w:rPr>
        <w:t>如果对其不是很了解</w:t>
      </w:r>
      <w:r w:rsidR="00A45D34">
        <w:rPr>
          <w:rFonts w:hint="eastAsia"/>
        </w:rPr>
        <w:t>，</w:t>
      </w:r>
      <w:r w:rsidR="00B73687">
        <w:rPr>
          <w:rFonts w:hint="eastAsia"/>
        </w:rPr>
        <w:t>在阅读</w:t>
      </w:r>
      <w:r w:rsidR="00B73687">
        <w:rPr>
          <w:rFonts w:hint="eastAsia"/>
        </w:rPr>
        <w:t>Spark</w:t>
      </w:r>
      <w:r w:rsidR="00B73687">
        <w:rPr>
          <w:rFonts w:hint="eastAsia"/>
        </w:rPr>
        <w:t>代码时候就会</w:t>
      </w:r>
      <w:r w:rsidR="00A45D34">
        <w:rPr>
          <w:rFonts w:hint="eastAsia"/>
        </w:rPr>
        <w:t>感到很困难。</w:t>
      </w:r>
      <w:r w:rsidR="00DF7C12">
        <w:rPr>
          <w:rFonts w:hint="eastAsia"/>
        </w:rPr>
        <w:t>上面对</w:t>
      </w:r>
      <w:r w:rsidR="00DD23C1">
        <w:rPr>
          <w:rFonts w:hint="eastAsia"/>
        </w:rPr>
        <w:t>S</w:t>
      </w:r>
      <w:r w:rsidR="00B73687">
        <w:rPr>
          <w:rFonts w:hint="eastAsia"/>
        </w:rPr>
        <w:t>park</w:t>
      </w:r>
      <w:r w:rsidR="00B73687">
        <w:rPr>
          <w:rFonts w:hint="eastAsia"/>
        </w:rPr>
        <w:t>中</w:t>
      </w:r>
      <w:r w:rsidR="00DF7C12">
        <w:rPr>
          <w:rFonts w:hint="eastAsia"/>
        </w:rPr>
        <w:t>的</w:t>
      </w:r>
      <w:r w:rsidR="00B73687">
        <w:rPr>
          <w:rFonts w:hint="eastAsia"/>
        </w:rPr>
        <w:t>隐式类型转换做了分析</w:t>
      </w:r>
      <w:r w:rsidR="00DF7C12">
        <w:rPr>
          <w:rFonts w:hint="eastAsia"/>
        </w:rPr>
        <w:t>，</w:t>
      </w:r>
      <w:r w:rsidR="008A0BEE">
        <w:rPr>
          <w:rFonts w:hint="eastAsia"/>
        </w:rPr>
        <w:t>现在</w:t>
      </w:r>
      <w:r w:rsidR="00DF7C12">
        <w:rPr>
          <w:rFonts w:hint="eastAsia"/>
        </w:rPr>
        <w:t>从</w:t>
      </w:r>
      <w:r w:rsidR="00DF7C12">
        <w:rPr>
          <w:rFonts w:hint="eastAsia"/>
        </w:rPr>
        <w:t>Scala</w:t>
      </w:r>
      <w:r w:rsidR="00DF7C12">
        <w:rPr>
          <w:rFonts w:hint="eastAsia"/>
        </w:rPr>
        <w:t>语法的角度对</w:t>
      </w:r>
      <w:r w:rsidR="00B73687">
        <w:rPr>
          <w:rFonts w:hint="eastAsia"/>
        </w:rPr>
        <w:t>隐式转换进行总结</w:t>
      </w:r>
      <w:r w:rsidR="00DF7C12">
        <w:rPr>
          <w:rFonts w:hint="eastAsia"/>
        </w:rPr>
        <w:t>。</w:t>
      </w:r>
      <w:r w:rsidR="00B73687">
        <w:rPr>
          <w:rFonts w:hint="eastAsia"/>
        </w:rPr>
        <w:t>从一个简单例子出发</w:t>
      </w:r>
      <w:r w:rsidR="006A04D6">
        <w:rPr>
          <w:rFonts w:hint="eastAsia"/>
        </w:rPr>
        <w:t>，</w:t>
      </w:r>
      <w:r w:rsidR="00B73687">
        <w:rPr>
          <w:rFonts w:hint="eastAsia"/>
        </w:rPr>
        <w:t>我们定义一个函数接受一个字符串参数</w:t>
      </w:r>
      <w:r w:rsidR="003048C8">
        <w:rPr>
          <w:rFonts w:hint="eastAsia"/>
        </w:rPr>
        <w:t>，</w:t>
      </w:r>
      <w:r w:rsidR="00B73687">
        <w:rPr>
          <w:rFonts w:hint="eastAsia"/>
        </w:rPr>
        <w:t>并进行输出</w:t>
      </w:r>
      <w:r w:rsidR="00521E5E">
        <w:rPr>
          <w:rFonts w:hint="eastAsia"/>
        </w:rPr>
        <w:t>：</w:t>
      </w:r>
    </w:p>
    <w:p w14:paraId="4515CC42" w14:textId="77777777" w:rsidR="00A464AB" w:rsidRDefault="00A464AB" w:rsidP="00A464AB">
      <w:pPr>
        <w:pStyle w:val="a7"/>
      </w:pPr>
      <w:r>
        <w:t>scala&gt; def func(msg:String) = println(msg)</w:t>
      </w:r>
    </w:p>
    <w:p w14:paraId="3A0040E8" w14:textId="7049C74E" w:rsidR="00521E5E" w:rsidRDefault="00A464AB" w:rsidP="00A464AB">
      <w:pPr>
        <w:pStyle w:val="a7"/>
        <w:rPr>
          <w:rFonts w:hint="eastAsia"/>
        </w:rPr>
      </w:pPr>
      <w:r>
        <w:t>func: (msg: String)Unit</w:t>
      </w:r>
    </w:p>
    <w:p w14:paraId="4D42F5CA" w14:textId="77777777" w:rsidR="00A464AB" w:rsidRDefault="00A464AB" w:rsidP="00A464AB">
      <w:pPr>
        <w:pStyle w:val="a7"/>
      </w:pPr>
      <w:r>
        <w:t>scala&gt; func("11")</w:t>
      </w:r>
    </w:p>
    <w:p w14:paraId="1CDC143C" w14:textId="77777777" w:rsidR="00A464AB" w:rsidRDefault="00A464AB" w:rsidP="00A464AB">
      <w:pPr>
        <w:pStyle w:val="a7"/>
      </w:pPr>
      <w:r>
        <w:t>11</w:t>
      </w:r>
    </w:p>
    <w:p w14:paraId="42011112" w14:textId="77777777" w:rsidR="00A464AB" w:rsidRDefault="00A464AB" w:rsidP="00A464AB">
      <w:pPr>
        <w:pStyle w:val="a7"/>
      </w:pPr>
    </w:p>
    <w:p w14:paraId="3DF8C01F" w14:textId="77777777" w:rsidR="00A464AB" w:rsidRDefault="00A464AB" w:rsidP="00A464AB">
      <w:pPr>
        <w:pStyle w:val="a7"/>
      </w:pPr>
      <w:r>
        <w:t>scala&gt; func(11)</w:t>
      </w:r>
    </w:p>
    <w:p w14:paraId="0AEF4446" w14:textId="77777777" w:rsidR="00A464AB" w:rsidRDefault="00A464AB" w:rsidP="00A464AB">
      <w:pPr>
        <w:pStyle w:val="a7"/>
      </w:pPr>
      <w:r>
        <w:t>&lt;console&gt;:34: error: type mismatch;</w:t>
      </w:r>
    </w:p>
    <w:p w14:paraId="181AF132" w14:textId="77777777" w:rsidR="00A464AB" w:rsidRDefault="00A464AB" w:rsidP="00A464AB">
      <w:pPr>
        <w:pStyle w:val="a7"/>
      </w:pPr>
      <w:r>
        <w:t xml:space="preserve"> found   : Int(11)</w:t>
      </w:r>
    </w:p>
    <w:p w14:paraId="5CA3D4BE" w14:textId="77777777" w:rsidR="00A464AB" w:rsidRDefault="00A464AB" w:rsidP="00A464AB">
      <w:pPr>
        <w:pStyle w:val="a7"/>
      </w:pPr>
      <w:r>
        <w:t xml:space="preserve"> required: String</w:t>
      </w:r>
    </w:p>
    <w:p w14:paraId="1425651A" w14:textId="77777777" w:rsidR="00A464AB" w:rsidRDefault="00A464AB" w:rsidP="00A464AB">
      <w:pPr>
        <w:pStyle w:val="a7"/>
      </w:pPr>
      <w:r>
        <w:t xml:space="preserve">       func(11)</w:t>
      </w:r>
    </w:p>
    <w:p w14:paraId="024E5CD4" w14:textId="79A45562" w:rsidR="00A464AB" w:rsidRPr="00A464AB" w:rsidRDefault="00A464AB" w:rsidP="00A464AB">
      <w:pPr>
        <w:pStyle w:val="a7"/>
        <w:rPr>
          <w:rFonts w:hint="eastAsia"/>
        </w:rPr>
      </w:pPr>
      <w:r>
        <w:t xml:space="preserve">            ^</w:t>
      </w:r>
    </w:p>
    <w:p w14:paraId="215501C2" w14:textId="020A9EF2" w:rsidR="00A464AB" w:rsidRDefault="00A464AB" w:rsidP="00A464AB">
      <w:pPr>
        <w:ind w:firstLine="420"/>
        <w:rPr>
          <w:rFonts w:hint="eastAsia"/>
        </w:rPr>
      </w:pPr>
      <w:r>
        <w:rPr>
          <w:rFonts w:hint="eastAsia"/>
        </w:rPr>
        <w:t>这个函数在</w:t>
      </w:r>
      <w:r>
        <w:rPr>
          <w:rFonts w:hint="eastAsia"/>
        </w:rPr>
        <w:t>func("11")</w:t>
      </w:r>
      <w:r>
        <w:rPr>
          <w:rFonts w:hint="eastAsia"/>
        </w:rPr>
        <w:t>调用时候正常，但是在执行</w:t>
      </w:r>
      <w:r>
        <w:rPr>
          <w:rFonts w:hint="eastAsia"/>
        </w:rPr>
        <w:t>func(11)</w:t>
      </w:r>
      <w:r>
        <w:rPr>
          <w:rFonts w:hint="eastAsia"/>
        </w:rPr>
        <w:t>或</w:t>
      </w:r>
      <w:r>
        <w:rPr>
          <w:rFonts w:hint="eastAsia"/>
        </w:rPr>
        <w:t>func(1.1)</w:t>
      </w:r>
      <w:r>
        <w:rPr>
          <w:rFonts w:hint="eastAsia"/>
        </w:rPr>
        <w:t>时候就会报</w:t>
      </w:r>
      <w:r>
        <w:rPr>
          <w:rFonts w:hint="eastAsia"/>
        </w:rPr>
        <w:t>error: type mismatch</w:t>
      </w:r>
      <w:r>
        <w:rPr>
          <w:rFonts w:hint="eastAsia"/>
        </w:rPr>
        <w:t>的错误</w:t>
      </w:r>
      <w:r w:rsidR="00397673">
        <w:rPr>
          <w:rFonts w:hint="eastAsia"/>
        </w:rPr>
        <w:t>，对于这个</w:t>
      </w:r>
      <w:r>
        <w:rPr>
          <w:rFonts w:hint="eastAsia"/>
        </w:rPr>
        <w:t>问题</w:t>
      </w:r>
      <w:r w:rsidR="00397673">
        <w:rPr>
          <w:rFonts w:hint="eastAsia"/>
        </w:rPr>
        <w:t>有多种方式解决</w:t>
      </w:r>
      <w:r w:rsidR="00AC7FDC">
        <w:rPr>
          <w:rFonts w:hint="eastAsia"/>
        </w:rPr>
        <w:t>，其中可以包括</w:t>
      </w:r>
      <w:r w:rsidR="00397673">
        <w:rPr>
          <w:rFonts w:hint="eastAsia"/>
        </w:rPr>
        <w:t>：</w:t>
      </w:r>
    </w:p>
    <w:p w14:paraId="5ABA696E" w14:textId="68A6C311" w:rsidR="00A464AB" w:rsidRDefault="00397673" w:rsidP="00A464AB">
      <w:pPr>
        <w:ind w:firstLine="420"/>
        <w:rPr>
          <w:rFonts w:hint="eastAsia"/>
        </w:rPr>
      </w:pPr>
      <w:r>
        <w:rPr>
          <w:rFonts w:hint="eastAsia"/>
        </w:rPr>
        <w:t>（</w:t>
      </w:r>
      <w:r>
        <w:rPr>
          <w:rFonts w:hint="eastAsia"/>
        </w:rPr>
        <w:t>1</w:t>
      </w:r>
      <w:r>
        <w:rPr>
          <w:rFonts w:hint="eastAsia"/>
        </w:rPr>
        <w:t>）</w:t>
      </w:r>
      <w:r w:rsidR="00A464AB">
        <w:rPr>
          <w:rFonts w:hint="eastAsia"/>
        </w:rPr>
        <w:t>针对特定的参数类型</w:t>
      </w:r>
      <w:r>
        <w:rPr>
          <w:rFonts w:hint="eastAsia"/>
        </w:rPr>
        <w:t>，</w:t>
      </w:r>
      <w:r w:rsidR="00A464AB">
        <w:rPr>
          <w:rFonts w:hint="eastAsia"/>
        </w:rPr>
        <w:t>重载多个</w:t>
      </w:r>
      <w:r w:rsidR="00A464AB">
        <w:rPr>
          <w:rFonts w:hint="eastAsia"/>
        </w:rPr>
        <w:t>func</w:t>
      </w:r>
      <w:r w:rsidR="00A464AB">
        <w:rPr>
          <w:rFonts w:hint="eastAsia"/>
        </w:rPr>
        <w:t>函数</w:t>
      </w:r>
      <w:r>
        <w:rPr>
          <w:rFonts w:hint="eastAsia"/>
        </w:rPr>
        <w:t>，</w:t>
      </w:r>
      <w:r w:rsidR="00A464AB">
        <w:rPr>
          <w:rFonts w:hint="eastAsia"/>
        </w:rPr>
        <w:t>但是需要定义多个函数</w:t>
      </w:r>
      <w:r w:rsidR="00AC7FDC">
        <w:rPr>
          <w:rFonts w:hint="eastAsia"/>
        </w:rPr>
        <w:t>；</w:t>
      </w:r>
    </w:p>
    <w:p w14:paraId="6BC20FB1" w14:textId="77777777" w:rsidR="008F3809" w:rsidRDefault="00397673" w:rsidP="00A464AB">
      <w:pPr>
        <w:ind w:firstLine="420"/>
        <w:rPr>
          <w:rFonts w:hint="eastAsia"/>
        </w:rPr>
      </w:pPr>
      <w:r>
        <w:rPr>
          <w:rFonts w:hint="eastAsia"/>
        </w:rPr>
        <w:t>（</w:t>
      </w:r>
      <w:r>
        <w:rPr>
          <w:rFonts w:hint="eastAsia"/>
        </w:rPr>
        <w:t>2</w:t>
      </w:r>
      <w:r>
        <w:rPr>
          <w:rFonts w:hint="eastAsia"/>
        </w:rPr>
        <w:t>）</w:t>
      </w:r>
      <w:r>
        <w:rPr>
          <w:rFonts w:hint="eastAsia"/>
        </w:rPr>
        <w:t>msg</w:t>
      </w:r>
      <w:r>
        <w:rPr>
          <w:rFonts w:hint="eastAsia"/>
        </w:rPr>
        <w:t>参数</w:t>
      </w:r>
      <w:r w:rsidR="00A464AB">
        <w:rPr>
          <w:rFonts w:hint="eastAsia"/>
        </w:rPr>
        <w:t>使用超类型</w:t>
      </w:r>
      <w:r>
        <w:rPr>
          <w:rFonts w:hint="eastAsia"/>
        </w:rPr>
        <w:t>，</w:t>
      </w:r>
      <w:r w:rsidR="00A464AB">
        <w:rPr>
          <w:rFonts w:hint="eastAsia"/>
        </w:rPr>
        <w:t>比如使用</w:t>
      </w:r>
      <w:r>
        <w:rPr>
          <w:rFonts w:hint="eastAsia"/>
        </w:rPr>
        <w:t>AnyVal</w:t>
      </w:r>
      <w:r>
        <w:rPr>
          <w:rFonts w:hint="eastAsia"/>
        </w:rPr>
        <w:t>或</w:t>
      </w:r>
      <w:r>
        <w:rPr>
          <w:rFonts w:hint="eastAsia"/>
        </w:rPr>
        <w:t>Any</w:t>
      </w:r>
      <w:r w:rsidR="00F95887">
        <w:rPr>
          <w:rFonts w:hint="eastAsia"/>
        </w:rPr>
        <w:t>（</w:t>
      </w:r>
      <w:r w:rsidR="00F95887">
        <w:rPr>
          <w:rFonts w:hint="eastAsia"/>
        </w:rPr>
        <w:t>Any</w:t>
      </w:r>
      <w:r w:rsidR="00F95887">
        <w:rPr>
          <w:rFonts w:hint="eastAsia"/>
        </w:rPr>
        <w:t>是所有类型的超类</w:t>
      </w:r>
      <w:r w:rsidR="00F95887" w:rsidRPr="00F95887">
        <w:rPr>
          <w:rFonts w:hint="eastAsia"/>
        </w:rPr>
        <w:t>。</w:t>
      </w:r>
      <w:r w:rsidR="00F95887" w:rsidRPr="00F95887">
        <w:rPr>
          <w:rFonts w:hint="eastAsia"/>
        </w:rPr>
        <w:t>Any</w:t>
      </w:r>
      <w:r w:rsidR="00F95887" w:rsidRPr="00F95887">
        <w:rPr>
          <w:rFonts w:hint="eastAsia"/>
        </w:rPr>
        <w:t>具有两个直接子类：</w:t>
      </w:r>
      <w:r w:rsidR="00F95887" w:rsidRPr="00F95887">
        <w:rPr>
          <w:rFonts w:hint="eastAsia"/>
        </w:rPr>
        <w:t>AnyVal</w:t>
      </w:r>
      <w:r w:rsidR="00F95887" w:rsidRPr="00F95887">
        <w:rPr>
          <w:rFonts w:hint="eastAsia"/>
        </w:rPr>
        <w:t>和</w:t>
      </w:r>
      <w:r w:rsidR="00F95887" w:rsidRPr="00F95887">
        <w:rPr>
          <w:rFonts w:hint="eastAsia"/>
        </w:rPr>
        <w:t>AnyRef</w:t>
      </w:r>
      <w:r w:rsidR="00F95887">
        <w:rPr>
          <w:rFonts w:hint="eastAsia"/>
        </w:rPr>
        <w:t>）</w:t>
      </w:r>
      <w:r>
        <w:rPr>
          <w:rFonts w:hint="eastAsia"/>
        </w:rPr>
        <w:t>，但是</w:t>
      </w:r>
      <w:r w:rsidR="00A464AB">
        <w:rPr>
          <w:rFonts w:hint="eastAsia"/>
        </w:rPr>
        <w:t>需要在函数中针对特定的逻辑做类型转化</w:t>
      </w:r>
      <w:r>
        <w:rPr>
          <w:rFonts w:hint="eastAsia"/>
        </w:rPr>
        <w:t>，</w:t>
      </w:r>
      <w:r w:rsidR="00A464AB">
        <w:rPr>
          <w:rFonts w:hint="eastAsia"/>
        </w:rPr>
        <w:t>从而进一步处理</w:t>
      </w:r>
      <w:r w:rsidR="008F3809">
        <w:rPr>
          <w:rFonts w:hint="eastAsia"/>
        </w:rPr>
        <w:t>。</w:t>
      </w:r>
    </w:p>
    <w:p w14:paraId="596FF88A" w14:textId="3FEBA28C" w:rsidR="00A464AB" w:rsidRDefault="00AC7FDC" w:rsidP="00A464AB">
      <w:pPr>
        <w:ind w:firstLine="420"/>
        <w:rPr>
          <w:rFonts w:hint="eastAsia"/>
        </w:rPr>
      </w:pPr>
      <w:r>
        <w:rPr>
          <w:rFonts w:hint="eastAsia"/>
        </w:rPr>
        <w:t>这</w:t>
      </w:r>
      <w:r w:rsidR="00397673">
        <w:rPr>
          <w:rFonts w:hint="eastAsia"/>
        </w:rPr>
        <w:t>两个方式使用了面向对象编程的</w:t>
      </w:r>
      <w:r w:rsidR="00A464AB">
        <w:rPr>
          <w:rFonts w:hint="eastAsia"/>
        </w:rPr>
        <w:t>思路</w:t>
      </w:r>
      <w:r w:rsidR="00397673">
        <w:rPr>
          <w:rFonts w:hint="eastAsia"/>
        </w:rPr>
        <w:t>，</w:t>
      </w:r>
      <w:r w:rsidR="00A464AB">
        <w:rPr>
          <w:rFonts w:hint="eastAsia"/>
        </w:rPr>
        <w:t>虽然都可以解决该问题</w:t>
      </w:r>
      <w:r w:rsidR="00397673">
        <w:rPr>
          <w:rFonts w:hint="eastAsia"/>
        </w:rPr>
        <w:t>，</w:t>
      </w:r>
      <w:r w:rsidR="00A464AB">
        <w:rPr>
          <w:rFonts w:hint="eastAsia"/>
        </w:rPr>
        <w:t>但是不够简洁</w:t>
      </w:r>
      <w:r w:rsidR="00397673">
        <w:rPr>
          <w:rFonts w:hint="eastAsia"/>
        </w:rPr>
        <w:t>。</w:t>
      </w:r>
      <w:r w:rsidR="00A464AB">
        <w:rPr>
          <w:rFonts w:hint="eastAsia"/>
        </w:rPr>
        <w:t>在</w:t>
      </w:r>
      <w:r w:rsidR="00A464AB">
        <w:rPr>
          <w:rFonts w:hint="eastAsia"/>
        </w:rPr>
        <w:t>Scala</w:t>
      </w:r>
      <w:r w:rsidR="00A464AB">
        <w:rPr>
          <w:rFonts w:hint="eastAsia"/>
        </w:rPr>
        <w:t>中</w:t>
      </w:r>
      <w:r w:rsidR="00397673">
        <w:rPr>
          <w:rFonts w:hint="eastAsia"/>
        </w:rPr>
        <w:t>，</w:t>
      </w:r>
      <w:r w:rsidR="00A464AB">
        <w:rPr>
          <w:rFonts w:hint="eastAsia"/>
        </w:rPr>
        <w:t>针对类型转换提供了特有的</w:t>
      </w:r>
      <w:r w:rsidR="002B74E9">
        <w:rPr>
          <w:rFonts w:hint="eastAsia"/>
        </w:rPr>
        <w:t>隐式转化</w:t>
      </w:r>
      <w:r w:rsidR="00A464AB">
        <w:rPr>
          <w:rFonts w:hint="eastAsia"/>
        </w:rPr>
        <w:t>功能</w:t>
      </w:r>
      <w:r w:rsidR="002B74E9">
        <w:rPr>
          <w:rFonts w:hint="eastAsia"/>
        </w:rPr>
        <w:t>。</w:t>
      </w:r>
      <w:r w:rsidR="00FD242E">
        <w:rPr>
          <w:rFonts w:hint="eastAsia"/>
        </w:rPr>
        <w:t>我们通过一个函数实现</w:t>
      </w:r>
      <w:r w:rsidR="00A464AB">
        <w:rPr>
          <w:rFonts w:hint="eastAsia"/>
        </w:rPr>
        <w:t>隐式转化</w:t>
      </w:r>
      <w:r>
        <w:rPr>
          <w:rFonts w:hint="eastAsia"/>
        </w:rPr>
        <w:t>，</w:t>
      </w:r>
      <w:r w:rsidR="00FD242E">
        <w:rPr>
          <w:rFonts w:hint="eastAsia"/>
        </w:rPr>
        <w:t>这个函数可以根据</w:t>
      </w:r>
      <w:r w:rsidR="00A464AB">
        <w:rPr>
          <w:rFonts w:hint="eastAsia"/>
        </w:rPr>
        <w:t>一个变量在需要的时候</w:t>
      </w:r>
      <w:r w:rsidR="00FD242E">
        <w:rPr>
          <w:rFonts w:hint="eastAsia"/>
        </w:rPr>
        <w:t>调用</w:t>
      </w:r>
      <w:r w:rsidR="00A464AB">
        <w:rPr>
          <w:rFonts w:hint="eastAsia"/>
        </w:rPr>
        <w:t>进行类型转换</w:t>
      </w:r>
      <w:r w:rsidR="00FD242E">
        <w:rPr>
          <w:rFonts w:hint="eastAsia"/>
        </w:rPr>
        <w:t>。</w:t>
      </w:r>
      <w:r w:rsidR="00A464AB">
        <w:rPr>
          <w:rFonts w:hint="eastAsia"/>
        </w:rPr>
        <w:t>针对上面的例子</w:t>
      </w:r>
      <w:r w:rsidR="00FD242E">
        <w:rPr>
          <w:rFonts w:hint="eastAsia"/>
        </w:rPr>
        <w:t>，</w:t>
      </w:r>
      <w:r w:rsidR="00A464AB">
        <w:rPr>
          <w:rFonts w:hint="eastAsia"/>
        </w:rPr>
        <w:t>我们可以定义</w:t>
      </w:r>
      <w:r w:rsidR="00A464AB">
        <w:rPr>
          <w:rFonts w:hint="eastAsia"/>
        </w:rPr>
        <w:t>intToString</w:t>
      </w:r>
      <w:r w:rsidR="00A464AB">
        <w:rPr>
          <w:rFonts w:hint="eastAsia"/>
        </w:rPr>
        <w:t>函数</w:t>
      </w:r>
      <w:r w:rsidR="00FD242E">
        <w:rPr>
          <w:rFonts w:hint="eastAsia"/>
        </w:rPr>
        <w:t>：</w:t>
      </w:r>
    </w:p>
    <w:p w14:paraId="3AEB5AE3" w14:textId="77777777" w:rsidR="00193146" w:rsidRDefault="00193146" w:rsidP="00193146">
      <w:pPr>
        <w:pStyle w:val="a7"/>
      </w:pPr>
      <w:r>
        <w:t>scala&gt; implicit def intToString(i:Int)=i.toString</w:t>
      </w:r>
    </w:p>
    <w:p w14:paraId="720A85D0" w14:textId="77777777" w:rsidR="00193146" w:rsidRDefault="00193146" w:rsidP="00193146">
      <w:pPr>
        <w:pStyle w:val="a7"/>
      </w:pPr>
      <w:r>
        <w:t>warning: there was one feature warning; re-run with -feature for details</w:t>
      </w:r>
    </w:p>
    <w:p w14:paraId="0E598794" w14:textId="77777777" w:rsidR="00193146" w:rsidRDefault="00193146" w:rsidP="00193146">
      <w:pPr>
        <w:pStyle w:val="a7"/>
        <w:rPr>
          <w:rFonts w:hint="eastAsia"/>
        </w:rPr>
      </w:pPr>
      <w:r>
        <w:t>intToString: (i: Int)String</w:t>
      </w:r>
    </w:p>
    <w:p w14:paraId="17D01D14" w14:textId="77777777" w:rsidR="00193146" w:rsidRPr="00193146" w:rsidRDefault="00193146" w:rsidP="00193146">
      <w:pPr>
        <w:pStyle w:val="a7"/>
        <w:rPr>
          <w:rFonts w:hint="eastAsia"/>
        </w:rPr>
      </w:pPr>
    </w:p>
    <w:p w14:paraId="1A087410" w14:textId="77777777" w:rsidR="00193146" w:rsidRDefault="00193146" w:rsidP="00957612">
      <w:pPr>
        <w:pStyle w:val="a7"/>
      </w:pPr>
      <w:r>
        <w:t>scala&gt; func(11)</w:t>
      </w:r>
    </w:p>
    <w:p w14:paraId="428918FA" w14:textId="51594621" w:rsidR="00193146" w:rsidRDefault="00193146" w:rsidP="00957612">
      <w:pPr>
        <w:pStyle w:val="a7"/>
        <w:rPr>
          <w:rFonts w:hint="eastAsia"/>
        </w:rPr>
      </w:pPr>
      <w:r>
        <w:t>11</w:t>
      </w:r>
    </w:p>
    <w:p w14:paraId="0A7A27E4" w14:textId="77777777" w:rsidR="00957612" w:rsidRDefault="00957612" w:rsidP="00957612">
      <w:pPr>
        <w:pStyle w:val="a7"/>
      </w:pPr>
      <w:r>
        <w:t>scala&gt; implicit def intToStr(i:Int)=i.toString</w:t>
      </w:r>
    </w:p>
    <w:p w14:paraId="0B590749" w14:textId="77777777" w:rsidR="00957612" w:rsidRDefault="00957612" w:rsidP="00957612">
      <w:pPr>
        <w:pStyle w:val="a7"/>
      </w:pPr>
      <w:r>
        <w:t>warning: there was one feature warning; re-run with -feature for details</w:t>
      </w:r>
    </w:p>
    <w:p w14:paraId="71792A7F" w14:textId="77777777" w:rsidR="00957612" w:rsidRDefault="00957612" w:rsidP="00957612">
      <w:pPr>
        <w:pStyle w:val="a7"/>
      </w:pPr>
      <w:r>
        <w:t>intToStr: (i: Int)String</w:t>
      </w:r>
    </w:p>
    <w:p w14:paraId="50604611" w14:textId="77777777" w:rsidR="00957612" w:rsidRDefault="00957612" w:rsidP="00957612">
      <w:pPr>
        <w:pStyle w:val="a7"/>
      </w:pPr>
    </w:p>
    <w:p w14:paraId="186CE4CD" w14:textId="77777777" w:rsidR="00957612" w:rsidRDefault="00957612" w:rsidP="00957612">
      <w:pPr>
        <w:pStyle w:val="a7"/>
      </w:pPr>
      <w:r>
        <w:t>scala&gt; func(11)</w:t>
      </w:r>
    </w:p>
    <w:p w14:paraId="24925228" w14:textId="77777777" w:rsidR="00957612" w:rsidRDefault="00957612" w:rsidP="00957612">
      <w:pPr>
        <w:pStyle w:val="a7"/>
      </w:pPr>
      <w:r>
        <w:t>&lt;console&gt;:38: error: type mismatch;</w:t>
      </w:r>
    </w:p>
    <w:p w14:paraId="1C669F87" w14:textId="77777777" w:rsidR="00957612" w:rsidRDefault="00957612" w:rsidP="00957612">
      <w:pPr>
        <w:pStyle w:val="a7"/>
      </w:pPr>
      <w:r>
        <w:t xml:space="preserve"> found   : Int(11)</w:t>
      </w:r>
    </w:p>
    <w:p w14:paraId="2802AD1A" w14:textId="77777777" w:rsidR="00957612" w:rsidRDefault="00957612" w:rsidP="00957612">
      <w:pPr>
        <w:pStyle w:val="a7"/>
      </w:pPr>
      <w:r>
        <w:t xml:space="preserve"> required: String</w:t>
      </w:r>
    </w:p>
    <w:p w14:paraId="09B7749F" w14:textId="77777777" w:rsidR="00957612" w:rsidRDefault="00957612" w:rsidP="00957612">
      <w:pPr>
        <w:pStyle w:val="a7"/>
      </w:pPr>
      <w:r>
        <w:t>Note that implicit conversions are not applicable because they are ambiguous:</w:t>
      </w:r>
    </w:p>
    <w:p w14:paraId="5E01B7C0" w14:textId="77777777" w:rsidR="00957612" w:rsidRDefault="00957612" w:rsidP="00957612">
      <w:pPr>
        <w:pStyle w:val="a7"/>
      </w:pPr>
      <w:r>
        <w:t xml:space="preserve"> both method intToString of type (i: Int)String</w:t>
      </w:r>
    </w:p>
    <w:p w14:paraId="02F31F3D" w14:textId="77777777" w:rsidR="00957612" w:rsidRDefault="00957612" w:rsidP="00957612">
      <w:pPr>
        <w:pStyle w:val="a7"/>
      </w:pPr>
      <w:r>
        <w:t xml:space="preserve"> and method intToStr of type (i: Int)String</w:t>
      </w:r>
    </w:p>
    <w:p w14:paraId="44021C82" w14:textId="77777777" w:rsidR="00957612" w:rsidRDefault="00957612" w:rsidP="00957612">
      <w:pPr>
        <w:pStyle w:val="a7"/>
      </w:pPr>
      <w:r>
        <w:t xml:space="preserve"> are possible conversion functions from Int(11) to String</w:t>
      </w:r>
    </w:p>
    <w:p w14:paraId="200C8DA8" w14:textId="77777777" w:rsidR="00957612" w:rsidRDefault="00957612" w:rsidP="00957612">
      <w:pPr>
        <w:pStyle w:val="a7"/>
      </w:pPr>
      <w:r>
        <w:t xml:space="preserve">       func(11)</w:t>
      </w:r>
    </w:p>
    <w:p w14:paraId="73BEC4D0" w14:textId="1CA33C20" w:rsidR="00957612" w:rsidRPr="00957612" w:rsidRDefault="00957612" w:rsidP="00957612">
      <w:pPr>
        <w:pStyle w:val="a7"/>
        <w:rPr>
          <w:rFonts w:hint="eastAsia"/>
        </w:rPr>
      </w:pPr>
      <w:r>
        <w:t xml:space="preserve">            ^</w:t>
      </w:r>
    </w:p>
    <w:p w14:paraId="5B6C5C11" w14:textId="6ED2E219" w:rsidR="00B73687" w:rsidRDefault="00B73687" w:rsidP="00B73687">
      <w:pPr>
        <w:ind w:firstLine="420"/>
        <w:rPr>
          <w:rFonts w:hint="eastAsia"/>
        </w:rPr>
      </w:pPr>
      <w:r>
        <w:rPr>
          <w:rFonts w:hint="eastAsia"/>
        </w:rPr>
        <w:t>此时在调用</w:t>
      </w:r>
      <w:r>
        <w:rPr>
          <w:rFonts w:hint="eastAsia"/>
        </w:rPr>
        <w:t>func(11)</w:t>
      </w:r>
      <w:r w:rsidR="00193146">
        <w:rPr>
          <w:rFonts w:hint="eastAsia"/>
        </w:rPr>
        <w:t>的</w:t>
      </w:r>
      <w:r>
        <w:rPr>
          <w:rFonts w:hint="eastAsia"/>
        </w:rPr>
        <w:t>时候</w:t>
      </w:r>
      <w:r w:rsidR="00193146">
        <w:rPr>
          <w:rFonts w:hint="eastAsia"/>
        </w:rPr>
        <w:t>，</w:t>
      </w:r>
      <w:r w:rsidR="00193146">
        <w:rPr>
          <w:rFonts w:hint="eastAsia"/>
        </w:rPr>
        <w:t>S</w:t>
      </w:r>
      <w:r>
        <w:rPr>
          <w:rFonts w:hint="eastAsia"/>
        </w:rPr>
        <w:t>cala</w:t>
      </w:r>
      <w:r w:rsidR="00193146">
        <w:rPr>
          <w:rFonts w:hint="eastAsia"/>
        </w:rPr>
        <w:t>编译器会自动</w:t>
      </w:r>
      <w:r>
        <w:rPr>
          <w:rFonts w:hint="eastAsia"/>
        </w:rPr>
        <w:t>对</w:t>
      </w:r>
      <w:r w:rsidR="00193146">
        <w:rPr>
          <w:rFonts w:hint="eastAsia"/>
        </w:rPr>
        <w:t>参数</w:t>
      </w:r>
      <w:r>
        <w:rPr>
          <w:rFonts w:hint="eastAsia"/>
        </w:rPr>
        <w:t>11</w:t>
      </w:r>
      <w:r>
        <w:rPr>
          <w:rFonts w:hint="eastAsia"/>
        </w:rPr>
        <w:t>进行</w:t>
      </w:r>
      <w:r>
        <w:rPr>
          <w:rFonts w:hint="eastAsia"/>
        </w:rPr>
        <w:t>intToString</w:t>
      </w:r>
      <w:r>
        <w:rPr>
          <w:rFonts w:hint="eastAsia"/>
        </w:rPr>
        <w:t>函数的调用</w:t>
      </w:r>
      <w:r w:rsidR="00193146">
        <w:rPr>
          <w:rFonts w:hint="eastAsia"/>
        </w:rPr>
        <w:t>，</w:t>
      </w:r>
      <w:r>
        <w:rPr>
          <w:rFonts w:hint="eastAsia"/>
        </w:rPr>
        <w:t>从而</w:t>
      </w:r>
      <w:r w:rsidR="00193146">
        <w:rPr>
          <w:rFonts w:hint="eastAsia"/>
        </w:rPr>
        <w:t>通过</w:t>
      </w:r>
      <w:r w:rsidR="00193146">
        <w:rPr>
          <w:rFonts w:hint="eastAsia"/>
        </w:rPr>
        <w:t>Scala</w:t>
      </w:r>
      <w:r w:rsidR="00193146">
        <w:rPr>
          <w:rFonts w:hint="eastAsia"/>
        </w:rPr>
        <w:t>的隐形转换实现</w:t>
      </w:r>
      <w:r>
        <w:rPr>
          <w:rFonts w:hint="eastAsia"/>
        </w:rPr>
        <w:t>func</w:t>
      </w:r>
      <w:r>
        <w:rPr>
          <w:rFonts w:hint="eastAsia"/>
        </w:rPr>
        <w:t>函数</w:t>
      </w:r>
      <w:r w:rsidR="00AB449A">
        <w:rPr>
          <w:rFonts w:hint="eastAsia"/>
        </w:rPr>
        <w:t>对字符串</w:t>
      </w:r>
      <w:r w:rsidR="00193146">
        <w:rPr>
          <w:rFonts w:hint="eastAsia"/>
        </w:rPr>
        <w:t>参数</w:t>
      </w:r>
      <w:r>
        <w:rPr>
          <w:rFonts w:hint="eastAsia"/>
        </w:rPr>
        <w:t>类型</w:t>
      </w:r>
      <w:r w:rsidR="00AB449A">
        <w:rPr>
          <w:rFonts w:hint="eastAsia"/>
        </w:rPr>
        <w:t>的</w:t>
      </w:r>
      <w:r>
        <w:rPr>
          <w:rFonts w:hint="eastAsia"/>
        </w:rPr>
        <w:t>支持</w:t>
      </w:r>
      <w:r w:rsidR="00AB449A">
        <w:rPr>
          <w:rFonts w:hint="eastAsia"/>
        </w:rPr>
        <w:t>。</w:t>
      </w:r>
      <w:r w:rsidR="0027451E">
        <w:rPr>
          <w:rFonts w:hint="eastAsia"/>
        </w:rPr>
        <w:t>上例中，</w:t>
      </w:r>
      <w:r w:rsidR="00027AAF">
        <w:rPr>
          <w:rFonts w:hint="eastAsia"/>
        </w:rPr>
        <w:t>隐式转换依据</w:t>
      </w:r>
      <w:r w:rsidR="0005218E">
        <w:rPr>
          <w:rFonts w:hint="eastAsia"/>
        </w:rPr>
        <w:t>的</w:t>
      </w:r>
      <w:r w:rsidR="00027AAF">
        <w:rPr>
          <w:rFonts w:hint="eastAsia"/>
        </w:rPr>
        <w:t>条件</w:t>
      </w:r>
      <w:r>
        <w:rPr>
          <w:rFonts w:hint="eastAsia"/>
        </w:rPr>
        <w:t>是</w:t>
      </w:r>
      <w:r w:rsidR="000B1661">
        <w:rPr>
          <w:rFonts w:hint="eastAsia"/>
        </w:rPr>
        <w:t>输入参数类型（</w:t>
      </w:r>
      <w:r w:rsidR="000B1661">
        <w:rPr>
          <w:rFonts w:hint="eastAsia"/>
        </w:rPr>
        <w:t>Int</w:t>
      </w:r>
      <w:r w:rsidR="000B1661">
        <w:rPr>
          <w:rFonts w:hint="eastAsia"/>
        </w:rPr>
        <w:t>）和目标参数类型（</w:t>
      </w:r>
      <w:r w:rsidR="000B1661">
        <w:rPr>
          <w:rFonts w:hint="eastAsia"/>
        </w:rPr>
        <w:t>String</w:t>
      </w:r>
      <w:r w:rsidR="000B1661">
        <w:rPr>
          <w:rFonts w:hint="eastAsia"/>
        </w:rPr>
        <w:t>）的匹配，</w:t>
      </w:r>
      <w:r>
        <w:rPr>
          <w:rFonts w:hint="eastAsia"/>
        </w:rPr>
        <w:t>至于函数名称并不重要</w:t>
      </w:r>
      <w:r w:rsidR="000B1661">
        <w:rPr>
          <w:rFonts w:hint="eastAsia"/>
        </w:rPr>
        <w:t>。</w:t>
      </w:r>
      <w:r w:rsidR="000B1661">
        <w:rPr>
          <w:rFonts w:hint="eastAsia"/>
        </w:rPr>
        <w:lastRenderedPageBreak/>
        <w:t>如果</w:t>
      </w:r>
      <w:r>
        <w:rPr>
          <w:rFonts w:hint="eastAsia"/>
        </w:rPr>
        <w:t>取为</w:t>
      </w:r>
      <w:r w:rsidRPr="00BD1EDE">
        <w:rPr>
          <w:rFonts w:hint="eastAsia"/>
        </w:rPr>
        <w:t>intToString</w:t>
      </w:r>
      <w:r w:rsidR="000B1661">
        <w:rPr>
          <w:rFonts w:hint="eastAsia"/>
        </w:rPr>
        <w:t>可以</w:t>
      </w:r>
      <w:r>
        <w:rPr>
          <w:rFonts w:hint="eastAsia"/>
        </w:rPr>
        <w:t>直观</w:t>
      </w:r>
      <w:r w:rsidR="000B1661">
        <w:rPr>
          <w:rFonts w:hint="eastAsia"/>
        </w:rPr>
        <w:t>的表示，如果使用</w:t>
      </w:r>
      <w:r>
        <w:rPr>
          <w:rFonts w:hint="eastAsia"/>
        </w:rPr>
        <w:t>int2str</w:t>
      </w:r>
      <w:r w:rsidR="000B1661">
        <w:rPr>
          <w:rFonts w:hint="eastAsia"/>
        </w:rPr>
        <w:t>也是</w:t>
      </w:r>
      <w:r>
        <w:rPr>
          <w:rFonts w:hint="eastAsia"/>
        </w:rPr>
        <w:t>一样的</w:t>
      </w:r>
      <w:r w:rsidR="00037E11">
        <w:rPr>
          <w:rFonts w:hint="eastAsia"/>
        </w:rPr>
        <w:t>。</w:t>
      </w:r>
      <w:r>
        <w:rPr>
          <w:rFonts w:hint="eastAsia"/>
        </w:rPr>
        <w:t>隐式转换只关心类型</w:t>
      </w:r>
      <w:r w:rsidR="00037E11">
        <w:rPr>
          <w:rFonts w:hint="eastAsia"/>
        </w:rPr>
        <w:t>，</w:t>
      </w:r>
      <w:r>
        <w:rPr>
          <w:rFonts w:hint="eastAsia"/>
        </w:rPr>
        <w:t>所以如果同时定义两个</w:t>
      </w:r>
      <w:r w:rsidR="00037E11">
        <w:rPr>
          <w:rFonts w:hint="eastAsia"/>
        </w:rPr>
        <w:t>类型相同的</w:t>
      </w:r>
      <w:r>
        <w:rPr>
          <w:rFonts w:hint="eastAsia"/>
        </w:rPr>
        <w:t>隐式转换函数</w:t>
      </w:r>
      <w:r w:rsidR="00037E11">
        <w:rPr>
          <w:rFonts w:hint="eastAsia"/>
        </w:rPr>
        <w:t>，</w:t>
      </w:r>
      <w:r>
        <w:rPr>
          <w:rFonts w:hint="eastAsia"/>
        </w:rPr>
        <w:t>但是函数名称不同</w:t>
      </w:r>
      <w:r w:rsidR="00037E11">
        <w:rPr>
          <w:rFonts w:hint="eastAsia"/>
        </w:rPr>
        <w:t>时，</w:t>
      </w:r>
      <w:r>
        <w:rPr>
          <w:rFonts w:hint="eastAsia"/>
        </w:rPr>
        <w:t>这个时候函数调用过程中如果需要进行类型转换</w:t>
      </w:r>
      <w:r w:rsidR="00037E11">
        <w:rPr>
          <w:rFonts w:hint="eastAsia"/>
        </w:rPr>
        <w:t>，</w:t>
      </w:r>
      <w:r>
        <w:rPr>
          <w:rFonts w:hint="eastAsia"/>
        </w:rPr>
        <w:t>就会报二义性的错误</w:t>
      </w:r>
      <w:r w:rsidR="00037E11">
        <w:rPr>
          <w:rFonts w:hint="eastAsia"/>
        </w:rPr>
        <w:t>，</w:t>
      </w:r>
      <w:r>
        <w:rPr>
          <w:rFonts w:hint="eastAsia"/>
        </w:rPr>
        <w:t>即不知道使用哪个隐式转换函数进行转换</w:t>
      </w:r>
      <w:r w:rsidR="00037E11">
        <w:rPr>
          <w:rFonts w:hint="eastAsia"/>
        </w:rPr>
        <w:t>。</w:t>
      </w:r>
    </w:p>
    <w:p w14:paraId="7CA3AAB1" w14:textId="77777777" w:rsidR="00C47666" w:rsidRDefault="00C47666" w:rsidP="00B73687">
      <w:pPr>
        <w:ind w:firstLine="420"/>
        <w:rPr>
          <w:rFonts w:hint="eastAsia"/>
        </w:rPr>
      </w:pPr>
    </w:p>
    <w:p w14:paraId="3E6BE861" w14:textId="4AC143E9" w:rsidR="00BB1361" w:rsidRDefault="00BB1361" w:rsidP="00384564">
      <w:pPr>
        <w:pStyle w:val="Heading2"/>
      </w:pPr>
      <w:r>
        <w:rPr>
          <w:rFonts w:hint="eastAsia"/>
        </w:rPr>
        <w:t>案例分析</w:t>
      </w:r>
    </w:p>
    <w:p w14:paraId="3AA88636" w14:textId="1B5537E4" w:rsidR="00C12BD8" w:rsidRDefault="0032147E" w:rsidP="00342178">
      <w:pPr>
        <w:ind w:firstLine="420"/>
      </w:pPr>
      <w:r>
        <w:fldChar w:fldCharType="begin"/>
      </w:r>
      <w:r>
        <w:instrText xml:space="preserve"> </w:instrText>
      </w:r>
      <w:r>
        <w:rPr>
          <w:rFonts w:hint="eastAsia"/>
        </w:rPr>
        <w:instrText>REF _Ref513637000 \h</w:instrText>
      </w:r>
      <w:r>
        <w:instrText xml:space="preserve"> </w:instrText>
      </w:r>
      <w:r>
        <w:fldChar w:fldCharType="separate"/>
      </w:r>
      <w:r>
        <w:rPr>
          <w:rFonts w:hint="eastAsia"/>
        </w:rPr>
        <w:t>表格</w:t>
      </w:r>
      <w:r>
        <w:rPr>
          <w:rFonts w:hint="eastAsia"/>
        </w:rPr>
        <w:t xml:space="preserve"> </w:t>
      </w:r>
      <w:r>
        <w:rPr>
          <w:noProof/>
        </w:rPr>
        <w:t>4</w:t>
      </w:r>
      <w:r>
        <w:noBreakHyphen/>
      </w:r>
      <w:r>
        <w:rPr>
          <w:noProof/>
        </w:rPr>
        <w:t>1</w:t>
      </w:r>
      <w:r>
        <w:fldChar w:fldCharType="end"/>
      </w:r>
      <w:r w:rsidRPr="004919B2">
        <w:rPr>
          <w:rFonts w:hint="eastAsia"/>
        </w:rPr>
        <w:t>显示</w:t>
      </w:r>
      <w:r>
        <w:rPr>
          <w:rFonts w:hint="eastAsia"/>
        </w:rPr>
        <w:t>/data/</w:t>
      </w:r>
      <w:r w:rsidRPr="004919B2">
        <w:rPr>
          <w:rFonts w:hint="eastAsia"/>
        </w:rPr>
        <w:t>sfpd.csv</w:t>
      </w:r>
      <w:r w:rsidRPr="004919B2">
        <w:rPr>
          <w:rFonts w:hint="eastAsia"/>
        </w:rPr>
        <w:t>文件中的字段和说明，并且示范了</w:t>
      </w:r>
      <w:r w:rsidR="00672DCC">
        <w:rPr>
          <w:rFonts w:hint="eastAsia"/>
        </w:rPr>
        <w:t>保存在</w:t>
      </w:r>
      <w:r w:rsidRPr="004919B2">
        <w:rPr>
          <w:rFonts w:hint="eastAsia"/>
        </w:rPr>
        <w:t>字段</w:t>
      </w:r>
      <w:r w:rsidR="00672DCC">
        <w:rPr>
          <w:rFonts w:hint="eastAsia"/>
        </w:rPr>
        <w:t>中</w:t>
      </w:r>
      <w:r w:rsidRPr="004919B2">
        <w:rPr>
          <w:rFonts w:hint="eastAsia"/>
        </w:rPr>
        <w:t>的数据。该数据集</w:t>
      </w:r>
      <w:r w:rsidR="00672DCC">
        <w:rPr>
          <w:rFonts w:hint="eastAsia"/>
        </w:rPr>
        <w:t>是从</w:t>
      </w:r>
      <w:r w:rsidRPr="004919B2">
        <w:rPr>
          <w:rFonts w:hint="eastAsia"/>
        </w:rPr>
        <w:t>2013</w:t>
      </w:r>
      <w:r w:rsidRPr="004919B2">
        <w:rPr>
          <w:rFonts w:hint="eastAsia"/>
        </w:rPr>
        <w:t>年</w:t>
      </w:r>
      <w:r w:rsidRPr="004919B2">
        <w:rPr>
          <w:rFonts w:hint="eastAsia"/>
        </w:rPr>
        <w:t>1</w:t>
      </w:r>
      <w:r w:rsidRPr="004919B2">
        <w:rPr>
          <w:rFonts w:hint="eastAsia"/>
        </w:rPr>
        <w:t>月至</w:t>
      </w:r>
      <w:r w:rsidRPr="004919B2">
        <w:rPr>
          <w:rFonts w:hint="eastAsia"/>
        </w:rPr>
        <w:t>2015</w:t>
      </w:r>
      <w:r w:rsidRPr="004919B2">
        <w:rPr>
          <w:rFonts w:hint="eastAsia"/>
        </w:rPr>
        <w:t>年</w:t>
      </w:r>
      <w:r w:rsidRPr="004919B2">
        <w:rPr>
          <w:rFonts w:hint="eastAsia"/>
        </w:rPr>
        <w:t>7</w:t>
      </w:r>
      <w:r w:rsidR="00672DCC">
        <w:rPr>
          <w:rFonts w:hint="eastAsia"/>
        </w:rPr>
        <w:t>月期间某市</w:t>
      </w:r>
      <w:r w:rsidRPr="004919B2">
        <w:rPr>
          <w:rFonts w:hint="eastAsia"/>
        </w:rPr>
        <w:t>警察局</w:t>
      </w:r>
      <w:r w:rsidR="00672DCC">
        <w:rPr>
          <w:rFonts w:hint="eastAsia"/>
        </w:rPr>
        <w:t>的</w:t>
      </w:r>
      <w:r w:rsidR="002B254D">
        <w:rPr>
          <w:rFonts w:hint="eastAsia"/>
        </w:rPr>
        <w:t>报案记录</w:t>
      </w:r>
      <w:r w:rsidR="00CF32B0">
        <w:rPr>
          <w:rFonts w:hint="eastAsia"/>
        </w:rPr>
        <w:t>信息</w:t>
      </w:r>
      <w:r w:rsidRPr="004919B2">
        <w:rPr>
          <w:rFonts w:hint="eastAsia"/>
        </w:rPr>
        <w:t>。</w:t>
      </w:r>
      <w:r w:rsidR="00F74FB2">
        <w:rPr>
          <w:rFonts w:hint="eastAsia"/>
        </w:rPr>
        <w:t>本节</w:t>
      </w:r>
      <w:r w:rsidR="00F74FB2" w:rsidRPr="004919B2">
        <w:rPr>
          <w:rFonts w:hint="eastAsia"/>
        </w:rPr>
        <w:t>将探讨</w:t>
      </w:r>
      <w:r w:rsidR="00F74FB2">
        <w:rPr>
          <w:rFonts w:hint="eastAsia"/>
        </w:rPr>
        <w:t>分析</w:t>
      </w:r>
      <w:r w:rsidR="00253CF6">
        <w:rPr>
          <w:rFonts w:hint="eastAsia"/>
        </w:rPr>
        <w:t>这些数据</w:t>
      </w:r>
      <w:r w:rsidR="002C2583">
        <w:rPr>
          <w:rFonts w:hint="eastAsia"/>
        </w:rPr>
        <w:t>回答诸如哪个区域的报案记录最多，以及哪个报案</w:t>
      </w:r>
      <w:r w:rsidR="00F74FB2" w:rsidRPr="004919B2">
        <w:rPr>
          <w:rFonts w:hint="eastAsia"/>
        </w:rPr>
        <w:t>类别</w:t>
      </w:r>
      <w:r w:rsidR="002C2583">
        <w:rPr>
          <w:rFonts w:hint="eastAsia"/>
        </w:rPr>
        <w:t>数量最多</w:t>
      </w:r>
      <w:r w:rsidR="00F74FB2" w:rsidRPr="004919B2">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655"/>
        <w:gridCol w:w="3027"/>
      </w:tblGrid>
      <w:tr w:rsidR="00F07BC2" w14:paraId="77BDDBAB" w14:textId="77777777" w:rsidTr="00E5162A">
        <w:tc>
          <w:tcPr>
            <w:tcW w:w="1666" w:type="pct"/>
          </w:tcPr>
          <w:p w14:paraId="5EEF7C71" w14:textId="77777777" w:rsidR="00F07BC2" w:rsidRDefault="00F07BC2" w:rsidP="00E5162A">
            <w:pPr>
              <w:pStyle w:val="aa"/>
              <w:ind w:firstLine="300"/>
            </w:pPr>
            <w:r>
              <w:rPr>
                <w:rFonts w:hint="eastAsia"/>
              </w:rPr>
              <w:t>列名</w:t>
            </w:r>
          </w:p>
        </w:tc>
        <w:tc>
          <w:tcPr>
            <w:tcW w:w="1558" w:type="pct"/>
          </w:tcPr>
          <w:p w14:paraId="2485D50B" w14:textId="77777777" w:rsidR="00F07BC2" w:rsidRDefault="00F07BC2" w:rsidP="00E5162A">
            <w:pPr>
              <w:pStyle w:val="aa"/>
              <w:ind w:firstLine="300"/>
            </w:pPr>
            <w:r>
              <w:rPr>
                <w:rFonts w:hint="eastAsia"/>
              </w:rPr>
              <w:t>描述</w:t>
            </w:r>
          </w:p>
        </w:tc>
        <w:tc>
          <w:tcPr>
            <w:tcW w:w="1776" w:type="pct"/>
          </w:tcPr>
          <w:p w14:paraId="3D4AC03E" w14:textId="77777777" w:rsidR="00F07BC2" w:rsidRDefault="00F07BC2" w:rsidP="00E5162A">
            <w:pPr>
              <w:pStyle w:val="aa"/>
              <w:ind w:firstLine="300"/>
            </w:pPr>
            <w:r>
              <w:rPr>
                <w:rFonts w:hint="eastAsia"/>
              </w:rPr>
              <w:t>值例</w:t>
            </w:r>
          </w:p>
        </w:tc>
      </w:tr>
      <w:tr w:rsidR="00F07BC2" w14:paraId="1708669B" w14:textId="77777777" w:rsidTr="00E5162A">
        <w:tc>
          <w:tcPr>
            <w:tcW w:w="1666" w:type="pct"/>
          </w:tcPr>
          <w:p w14:paraId="49A12475" w14:textId="77777777" w:rsidR="00F07BC2" w:rsidRPr="00E5162A" w:rsidRDefault="00F07BC2" w:rsidP="00E5162A">
            <w:pPr>
              <w:pStyle w:val="a9"/>
            </w:pPr>
            <w:r w:rsidRPr="00E5162A">
              <w:t>IncidentNum</w:t>
            </w:r>
          </w:p>
        </w:tc>
        <w:tc>
          <w:tcPr>
            <w:tcW w:w="1558" w:type="pct"/>
          </w:tcPr>
          <w:p w14:paraId="460087BA" w14:textId="547A631B" w:rsidR="00F07BC2" w:rsidRPr="00E5162A" w:rsidRDefault="00E5162A" w:rsidP="00E5162A">
            <w:pPr>
              <w:pStyle w:val="a9"/>
            </w:pPr>
            <w:r>
              <w:rPr>
                <w:rFonts w:hint="eastAsia"/>
              </w:rPr>
              <w:t>事件编号</w:t>
            </w:r>
          </w:p>
        </w:tc>
        <w:tc>
          <w:tcPr>
            <w:tcW w:w="1776" w:type="pct"/>
          </w:tcPr>
          <w:p w14:paraId="1D63C1A4" w14:textId="77777777" w:rsidR="00F07BC2" w:rsidRPr="00E5162A" w:rsidRDefault="00F07BC2" w:rsidP="00E5162A">
            <w:pPr>
              <w:pStyle w:val="a9"/>
            </w:pPr>
            <w:r w:rsidRPr="00E5162A">
              <w:t>150561637</w:t>
            </w:r>
          </w:p>
        </w:tc>
      </w:tr>
      <w:tr w:rsidR="00F07BC2" w14:paraId="088C3AAD" w14:textId="77777777" w:rsidTr="00E5162A">
        <w:tc>
          <w:tcPr>
            <w:tcW w:w="1666" w:type="pct"/>
          </w:tcPr>
          <w:p w14:paraId="3854FA5D" w14:textId="77777777" w:rsidR="00F07BC2" w:rsidRPr="00E5162A" w:rsidRDefault="00F07BC2" w:rsidP="00E5162A">
            <w:pPr>
              <w:pStyle w:val="a9"/>
            </w:pPr>
            <w:r w:rsidRPr="00E5162A">
              <w:t>Category</w:t>
            </w:r>
          </w:p>
        </w:tc>
        <w:tc>
          <w:tcPr>
            <w:tcW w:w="1558" w:type="pct"/>
          </w:tcPr>
          <w:p w14:paraId="2F158226" w14:textId="78BC5D21" w:rsidR="00F07BC2" w:rsidRPr="00E5162A" w:rsidRDefault="00E5162A" w:rsidP="00E5162A">
            <w:pPr>
              <w:pStyle w:val="a9"/>
            </w:pPr>
            <w:r>
              <w:rPr>
                <w:rFonts w:hint="eastAsia"/>
              </w:rPr>
              <w:t>事件类别</w:t>
            </w:r>
          </w:p>
        </w:tc>
        <w:tc>
          <w:tcPr>
            <w:tcW w:w="1776" w:type="pct"/>
          </w:tcPr>
          <w:p w14:paraId="672EC6C4" w14:textId="77777777" w:rsidR="00F07BC2" w:rsidRPr="00E5162A" w:rsidRDefault="00F07BC2" w:rsidP="00E5162A">
            <w:pPr>
              <w:pStyle w:val="a9"/>
            </w:pPr>
            <w:r w:rsidRPr="00E5162A">
              <w:t>NON-CRIMINAL</w:t>
            </w:r>
          </w:p>
        </w:tc>
      </w:tr>
      <w:tr w:rsidR="00F07BC2" w14:paraId="35F2065B" w14:textId="77777777" w:rsidTr="00E5162A">
        <w:tc>
          <w:tcPr>
            <w:tcW w:w="1666" w:type="pct"/>
          </w:tcPr>
          <w:p w14:paraId="06B3C0CA" w14:textId="77777777" w:rsidR="00F07BC2" w:rsidRPr="00E5162A" w:rsidRDefault="00F07BC2" w:rsidP="00E5162A">
            <w:pPr>
              <w:pStyle w:val="a9"/>
            </w:pPr>
            <w:r w:rsidRPr="00E5162A">
              <w:t>Descript</w:t>
            </w:r>
          </w:p>
        </w:tc>
        <w:tc>
          <w:tcPr>
            <w:tcW w:w="1558" w:type="pct"/>
          </w:tcPr>
          <w:p w14:paraId="38F7B2DD" w14:textId="6B4DB887" w:rsidR="00F07BC2" w:rsidRPr="00E5162A" w:rsidRDefault="00E5162A" w:rsidP="00E5162A">
            <w:pPr>
              <w:pStyle w:val="a9"/>
            </w:pPr>
            <w:r>
              <w:rPr>
                <w:rFonts w:hint="eastAsia"/>
              </w:rPr>
              <w:t>事件描述</w:t>
            </w:r>
          </w:p>
        </w:tc>
        <w:tc>
          <w:tcPr>
            <w:tcW w:w="1776" w:type="pct"/>
          </w:tcPr>
          <w:p w14:paraId="1195ABF1" w14:textId="77777777" w:rsidR="00F07BC2" w:rsidRPr="00E5162A" w:rsidRDefault="00F07BC2" w:rsidP="00E5162A">
            <w:pPr>
              <w:pStyle w:val="a9"/>
            </w:pPr>
            <w:r w:rsidRPr="00E5162A">
              <w:t>FOUND_PROPERTY</w:t>
            </w:r>
          </w:p>
        </w:tc>
      </w:tr>
      <w:tr w:rsidR="00F07BC2" w14:paraId="6606C95F" w14:textId="77777777" w:rsidTr="00E5162A">
        <w:tc>
          <w:tcPr>
            <w:tcW w:w="1666" w:type="pct"/>
          </w:tcPr>
          <w:p w14:paraId="20EAA7AE" w14:textId="77777777" w:rsidR="00F07BC2" w:rsidRPr="00E5162A" w:rsidRDefault="00F07BC2" w:rsidP="00E5162A">
            <w:pPr>
              <w:pStyle w:val="a9"/>
            </w:pPr>
            <w:r w:rsidRPr="00E5162A">
              <w:t>DayOfWeek</w:t>
            </w:r>
          </w:p>
        </w:tc>
        <w:tc>
          <w:tcPr>
            <w:tcW w:w="1558" w:type="pct"/>
          </w:tcPr>
          <w:p w14:paraId="652F70C9" w14:textId="4F8C79EE" w:rsidR="00F07BC2" w:rsidRPr="00E5162A" w:rsidRDefault="00E5162A" w:rsidP="00E5162A">
            <w:pPr>
              <w:pStyle w:val="a9"/>
            </w:pPr>
            <w:r>
              <w:rPr>
                <w:rFonts w:hint="eastAsia"/>
              </w:rPr>
              <w:t>事件发生的星期</w:t>
            </w:r>
          </w:p>
        </w:tc>
        <w:tc>
          <w:tcPr>
            <w:tcW w:w="1776" w:type="pct"/>
          </w:tcPr>
          <w:p w14:paraId="6806C029" w14:textId="77777777" w:rsidR="00F07BC2" w:rsidRPr="00E5162A" w:rsidRDefault="00F07BC2" w:rsidP="00E5162A">
            <w:pPr>
              <w:pStyle w:val="a9"/>
            </w:pPr>
            <w:r w:rsidRPr="00E5162A">
              <w:t>Sunday</w:t>
            </w:r>
          </w:p>
        </w:tc>
      </w:tr>
      <w:tr w:rsidR="00F07BC2" w14:paraId="254B2095" w14:textId="77777777" w:rsidTr="00E5162A">
        <w:tc>
          <w:tcPr>
            <w:tcW w:w="1666" w:type="pct"/>
          </w:tcPr>
          <w:p w14:paraId="2D68319B" w14:textId="77777777" w:rsidR="00F07BC2" w:rsidRPr="00E5162A" w:rsidRDefault="00F07BC2" w:rsidP="00E5162A">
            <w:pPr>
              <w:pStyle w:val="a9"/>
            </w:pPr>
            <w:r w:rsidRPr="00E5162A">
              <w:t>Date</w:t>
            </w:r>
          </w:p>
        </w:tc>
        <w:tc>
          <w:tcPr>
            <w:tcW w:w="1558" w:type="pct"/>
          </w:tcPr>
          <w:p w14:paraId="1143D6F6" w14:textId="13AA3462" w:rsidR="00F07BC2" w:rsidRPr="00E5162A" w:rsidRDefault="00E5162A" w:rsidP="00E5162A">
            <w:pPr>
              <w:pStyle w:val="a9"/>
            </w:pPr>
            <w:r>
              <w:rPr>
                <w:rFonts w:hint="eastAsia"/>
              </w:rPr>
              <w:t>事件发生的日期</w:t>
            </w:r>
          </w:p>
        </w:tc>
        <w:tc>
          <w:tcPr>
            <w:tcW w:w="1776" w:type="pct"/>
          </w:tcPr>
          <w:p w14:paraId="729A5210" w14:textId="77777777" w:rsidR="00F07BC2" w:rsidRPr="00E5162A" w:rsidRDefault="00F07BC2" w:rsidP="00E5162A">
            <w:pPr>
              <w:pStyle w:val="a9"/>
            </w:pPr>
            <w:r w:rsidRPr="00E5162A">
              <w:t>6/28/15</w:t>
            </w:r>
          </w:p>
        </w:tc>
      </w:tr>
      <w:tr w:rsidR="00F07BC2" w14:paraId="63672027" w14:textId="77777777" w:rsidTr="00E5162A">
        <w:tc>
          <w:tcPr>
            <w:tcW w:w="1666" w:type="pct"/>
          </w:tcPr>
          <w:p w14:paraId="4E2DB5D7" w14:textId="77777777" w:rsidR="00F07BC2" w:rsidRPr="00E5162A" w:rsidRDefault="00F07BC2" w:rsidP="00E5162A">
            <w:pPr>
              <w:pStyle w:val="a9"/>
            </w:pPr>
            <w:r w:rsidRPr="00E5162A">
              <w:t>Time</w:t>
            </w:r>
          </w:p>
        </w:tc>
        <w:tc>
          <w:tcPr>
            <w:tcW w:w="1558" w:type="pct"/>
          </w:tcPr>
          <w:p w14:paraId="4AA5DE68" w14:textId="46D86A29" w:rsidR="00F07BC2" w:rsidRPr="00E5162A" w:rsidRDefault="00E5162A" w:rsidP="00E5162A">
            <w:pPr>
              <w:pStyle w:val="a9"/>
            </w:pPr>
            <w:r>
              <w:rPr>
                <w:rFonts w:hint="eastAsia"/>
              </w:rPr>
              <w:t>事件发生的时间</w:t>
            </w:r>
          </w:p>
        </w:tc>
        <w:tc>
          <w:tcPr>
            <w:tcW w:w="1776" w:type="pct"/>
          </w:tcPr>
          <w:p w14:paraId="58522BCC" w14:textId="77777777" w:rsidR="00F07BC2" w:rsidRPr="00E5162A" w:rsidRDefault="00F07BC2" w:rsidP="00E5162A">
            <w:pPr>
              <w:pStyle w:val="a9"/>
            </w:pPr>
            <w:r w:rsidRPr="00E5162A">
              <w:t>23:50</w:t>
            </w:r>
          </w:p>
        </w:tc>
      </w:tr>
      <w:tr w:rsidR="00F07BC2" w14:paraId="308A1983" w14:textId="77777777" w:rsidTr="00E5162A">
        <w:tc>
          <w:tcPr>
            <w:tcW w:w="1666" w:type="pct"/>
          </w:tcPr>
          <w:p w14:paraId="0649595B" w14:textId="77777777" w:rsidR="00F07BC2" w:rsidRPr="00E5162A" w:rsidRDefault="00F07BC2" w:rsidP="00E5162A">
            <w:pPr>
              <w:pStyle w:val="a9"/>
            </w:pPr>
            <w:r w:rsidRPr="00E5162A">
              <w:t>PdDistrict</w:t>
            </w:r>
          </w:p>
        </w:tc>
        <w:tc>
          <w:tcPr>
            <w:tcW w:w="1558" w:type="pct"/>
          </w:tcPr>
          <w:p w14:paraId="46F59BB9" w14:textId="2B66ACC8" w:rsidR="00F07BC2" w:rsidRPr="00E5162A" w:rsidRDefault="00E5162A" w:rsidP="00E5162A">
            <w:pPr>
              <w:pStyle w:val="a9"/>
            </w:pPr>
            <w:r>
              <w:rPr>
                <w:rFonts w:hint="eastAsia"/>
              </w:rPr>
              <w:t>警察局</w:t>
            </w:r>
          </w:p>
        </w:tc>
        <w:tc>
          <w:tcPr>
            <w:tcW w:w="1776" w:type="pct"/>
          </w:tcPr>
          <w:p w14:paraId="5763F3BA" w14:textId="77777777" w:rsidR="00F07BC2" w:rsidRPr="00E5162A" w:rsidRDefault="00F07BC2" w:rsidP="00E5162A">
            <w:pPr>
              <w:pStyle w:val="a9"/>
            </w:pPr>
            <w:r w:rsidRPr="00E5162A">
              <w:t>TARAVAL</w:t>
            </w:r>
          </w:p>
        </w:tc>
      </w:tr>
      <w:tr w:rsidR="00F07BC2" w14:paraId="0D42B81D" w14:textId="77777777" w:rsidTr="00E5162A">
        <w:tc>
          <w:tcPr>
            <w:tcW w:w="1666" w:type="pct"/>
          </w:tcPr>
          <w:p w14:paraId="3D01827E" w14:textId="77777777" w:rsidR="00F07BC2" w:rsidRPr="00E5162A" w:rsidRDefault="00F07BC2" w:rsidP="00E5162A">
            <w:pPr>
              <w:pStyle w:val="a9"/>
            </w:pPr>
            <w:r w:rsidRPr="00E5162A">
              <w:t>Resolution</w:t>
            </w:r>
          </w:p>
        </w:tc>
        <w:tc>
          <w:tcPr>
            <w:tcW w:w="1558" w:type="pct"/>
          </w:tcPr>
          <w:p w14:paraId="7DF7F5AF" w14:textId="1CF0DEE1" w:rsidR="00F07BC2" w:rsidRPr="00E5162A" w:rsidRDefault="00E5162A" w:rsidP="00E5162A">
            <w:pPr>
              <w:pStyle w:val="a9"/>
            </w:pPr>
            <w:r>
              <w:rPr>
                <w:rFonts w:hint="eastAsia"/>
              </w:rPr>
              <w:t>解决方式</w:t>
            </w:r>
          </w:p>
        </w:tc>
        <w:tc>
          <w:tcPr>
            <w:tcW w:w="1776" w:type="pct"/>
          </w:tcPr>
          <w:p w14:paraId="2C993994" w14:textId="77777777" w:rsidR="00F07BC2" w:rsidRPr="00E5162A" w:rsidRDefault="00F07BC2" w:rsidP="00E5162A">
            <w:pPr>
              <w:pStyle w:val="a9"/>
            </w:pPr>
            <w:r w:rsidRPr="00E5162A">
              <w:t>NONE</w:t>
            </w:r>
          </w:p>
        </w:tc>
      </w:tr>
      <w:tr w:rsidR="00F07BC2" w14:paraId="28E02C1A" w14:textId="77777777" w:rsidTr="00E5162A">
        <w:tc>
          <w:tcPr>
            <w:tcW w:w="1666" w:type="pct"/>
          </w:tcPr>
          <w:p w14:paraId="539DDFBD" w14:textId="77777777" w:rsidR="00F07BC2" w:rsidRPr="00E5162A" w:rsidRDefault="00F07BC2" w:rsidP="00E5162A">
            <w:pPr>
              <w:pStyle w:val="a9"/>
            </w:pPr>
            <w:r w:rsidRPr="00E5162A">
              <w:t>Address</w:t>
            </w:r>
          </w:p>
        </w:tc>
        <w:tc>
          <w:tcPr>
            <w:tcW w:w="1558" w:type="pct"/>
          </w:tcPr>
          <w:p w14:paraId="6A9D4022" w14:textId="3842057C" w:rsidR="00F07BC2" w:rsidRPr="00E5162A" w:rsidRDefault="00E5162A" w:rsidP="00E5162A">
            <w:pPr>
              <w:pStyle w:val="a9"/>
            </w:pPr>
            <w:r>
              <w:rPr>
                <w:rFonts w:hint="eastAsia"/>
              </w:rPr>
              <w:t>地址</w:t>
            </w:r>
          </w:p>
        </w:tc>
        <w:tc>
          <w:tcPr>
            <w:tcW w:w="1776" w:type="pct"/>
          </w:tcPr>
          <w:p w14:paraId="2DB23677" w14:textId="77777777" w:rsidR="00F07BC2" w:rsidRPr="00E5162A" w:rsidRDefault="00F07BC2" w:rsidP="00E5162A">
            <w:pPr>
              <w:pStyle w:val="a9"/>
            </w:pPr>
            <w:r w:rsidRPr="00E5162A">
              <w:t>1300_Block_of_LA_PLAYA_ST</w:t>
            </w:r>
          </w:p>
        </w:tc>
      </w:tr>
      <w:tr w:rsidR="00F07BC2" w14:paraId="35434E09" w14:textId="77777777" w:rsidTr="00E5162A">
        <w:tc>
          <w:tcPr>
            <w:tcW w:w="1666" w:type="pct"/>
          </w:tcPr>
          <w:p w14:paraId="3B08B61D" w14:textId="77777777" w:rsidR="00F07BC2" w:rsidRPr="00E5162A" w:rsidRDefault="00F07BC2" w:rsidP="00E5162A">
            <w:pPr>
              <w:pStyle w:val="a9"/>
            </w:pPr>
            <w:r w:rsidRPr="00E5162A">
              <w:t>X</w:t>
            </w:r>
          </w:p>
        </w:tc>
        <w:tc>
          <w:tcPr>
            <w:tcW w:w="1558" w:type="pct"/>
          </w:tcPr>
          <w:p w14:paraId="583F5A1D" w14:textId="026429F2" w:rsidR="00F07BC2" w:rsidRPr="00E5162A" w:rsidRDefault="00E5162A" w:rsidP="00E5162A">
            <w:pPr>
              <w:pStyle w:val="a9"/>
            </w:pPr>
            <w:r>
              <w:rPr>
                <w:rFonts w:hint="eastAsia"/>
              </w:rPr>
              <w:t>位置</w:t>
            </w:r>
            <w:r w:rsidR="00F07BC2" w:rsidRPr="00E5162A">
              <w:t>X</w:t>
            </w:r>
            <w:r>
              <w:rPr>
                <w:rFonts w:hint="eastAsia"/>
              </w:rPr>
              <w:t>坐标</w:t>
            </w:r>
          </w:p>
        </w:tc>
        <w:tc>
          <w:tcPr>
            <w:tcW w:w="1776" w:type="pct"/>
          </w:tcPr>
          <w:p w14:paraId="1170F3BD" w14:textId="77777777" w:rsidR="00F07BC2" w:rsidRPr="00E5162A" w:rsidRDefault="00F07BC2" w:rsidP="00E5162A">
            <w:pPr>
              <w:pStyle w:val="a9"/>
            </w:pPr>
            <w:r w:rsidRPr="00E5162A">
              <w:t>-122.5091348</w:t>
            </w:r>
          </w:p>
        </w:tc>
      </w:tr>
      <w:tr w:rsidR="00F07BC2" w14:paraId="7DBC5591" w14:textId="77777777" w:rsidTr="00E5162A">
        <w:tc>
          <w:tcPr>
            <w:tcW w:w="1666" w:type="pct"/>
          </w:tcPr>
          <w:p w14:paraId="721587D5" w14:textId="77777777" w:rsidR="00F07BC2" w:rsidRPr="00E5162A" w:rsidRDefault="00F07BC2" w:rsidP="00E5162A">
            <w:pPr>
              <w:pStyle w:val="a9"/>
            </w:pPr>
            <w:r w:rsidRPr="00E5162A">
              <w:t>Y</w:t>
            </w:r>
          </w:p>
        </w:tc>
        <w:tc>
          <w:tcPr>
            <w:tcW w:w="1558" w:type="pct"/>
          </w:tcPr>
          <w:p w14:paraId="3F08EB0B" w14:textId="0E14C258" w:rsidR="00F07BC2" w:rsidRPr="00E5162A" w:rsidRDefault="00514AEE" w:rsidP="00E5162A">
            <w:pPr>
              <w:pStyle w:val="a9"/>
            </w:pPr>
            <w:r>
              <w:rPr>
                <w:rFonts w:hint="eastAsia"/>
              </w:rPr>
              <w:t>位置</w:t>
            </w:r>
            <w:r>
              <w:rPr>
                <w:rFonts w:hint="eastAsia"/>
              </w:rPr>
              <w:t>Y</w:t>
            </w:r>
            <w:r>
              <w:rPr>
                <w:rFonts w:hint="eastAsia"/>
              </w:rPr>
              <w:t>坐标</w:t>
            </w:r>
          </w:p>
        </w:tc>
        <w:tc>
          <w:tcPr>
            <w:tcW w:w="1776" w:type="pct"/>
          </w:tcPr>
          <w:p w14:paraId="542DD7CA" w14:textId="77777777" w:rsidR="00F07BC2" w:rsidRPr="00E5162A" w:rsidRDefault="00F07BC2" w:rsidP="00E5162A">
            <w:pPr>
              <w:pStyle w:val="a9"/>
            </w:pPr>
            <w:r w:rsidRPr="00E5162A">
              <w:t>37.76119777</w:t>
            </w:r>
          </w:p>
        </w:tc>
      </w:tr>
      <w:tr w:rsidR="00F07BC2" w14:paraId="1FA641CF" w14:textId="77777777" w:rsidTr="00E5162A">
        <w:tc>
          <w:tcPr>
            <w:tcW w:w="1666" w:type="pct"/>
          </w:tcPr>
          <w:p w14:paraId="3D2B9F2D" w14:textId="77777777" w:rsidR="00F07BC2" w:rsidRPr="00E5162A" w:rsidRDefault="00F07BC2" w:rsidP="00E5162A">
            <w:pPr>
              <w:pStyle w:val="a9"/>
            </w:pPr>
            <w:r w:rsidRPr="00E5162A">
              <w:t>PdID</w:t>
            </w:r>
          </w:p>
        </w:tc>
        <w:tc>
          <w:tcPr>
            <w:tcW w:w="1558" w:type="pct"/>
          </w:tcPr>
          <w:p w14:paraId="4D8652CB" w14:textId="26472ED2" w:rsidR="00F07BC2" w:rsidRPr="00E5162A" w:rsidRDefault="00514AEE" w:rsidP="00E5162A">
            <w:pPr>
              <w:pStyle w:val="a9"/>
            </w:pPr>
            <w:r>
              <w:rPr>
                <w:rFonts w:hint="eastAsia"/>
              </w:rPr>
              <w:t>部门</w:t>
            </w:r>
            <w:r>
              <w:rPr>
                <w:rFonts w:hint="eastAsia"/>
              </w:rPr>
              <w:t>ID</w:t>
            </w:r>
          </w:p>
        </w:tc>
        <w:tc>
          <w:tcPr>
            <w:tcW w:w="1776" w:type="pct"/>
          </w:tcPr>
          <w:p w14:paraId="35232098" w14:textId="77777777" w:rsidR="00F07BC2" w:rsidRPr="00E5162A" w:rsidRDefault="00F07BC2" w:rsidP="00E5162A">
            <w:pPr>
              <w:pStyle w:val="a9"/>
            </w:pPr>
            <w:r w:rsidRPr="00E5162A">
              <w:t>15056163704013</w:t>
            </w:r>
          </w:p>
        </w:tc>
      </w:tr>
    </w:tbl>
    <w:p w14:paraId="22E6E429" w14:textId="49538D73" w:rsidR="00DF5EE1" w:rsidRDefault="00DF5EE1" w:rsidP="00DF5EE1">
      <w:pPr>
        <w:pStyle w:val="Caption"/>
      </w:pPr>
      <w:bookmarkStart w:id="4" w:name="_Ref513637000"/>
      <w:bookmarkStart w:id="5" w:name="_Ref494199847"/>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bookmarkEnd w:id="4"/>
      <w:r>
        <w:rPr>
          <w:rFonts w:hint="eastAsia"/>
        </w:rPr>
        <w:t>案例数据项说明</w:t>
      </w:r>
    </w:p>
    <w:bookmarkEnd w:id="5"/>
    <w:p w14:paraId="08353D6A" w14:textId="259EBB76" w:rsidR="00F74FB2" w:rsidRDefault="00F74FB2" w:rsidP="004919B2">
      <w:pPr>
        <w:ind w:firstLine="420"/>
      </w:pPr>
      <w:r>
        <w:rPr>
          <w:rFonts w:hint="eastAsia"/>
        </w:rPr>
        <w:t>通过案例分析，熟悉怎样使用</w:t>
      </w:r>
      <w:r>
        <w:rPr>
          <w:rFonts w:hint="eastAsia"/>
        </w:rPr>
        <w:t>Spark</w:t>
      </w:r>
      <w:r>
        <w:rPr>
          <w:rFonts w:hint="eastAsia"/>
        </w:rPr>
        <w:t>键值对</w:t>
      </w:r>
      <w:r>
        <w:rPr>
          <w:rFonts w:hint="eastAsia"/>
        </w:rPr>
        <w:t>RDD</w:t>
      </w:r>
      <w:r w:rsidR="008B0053">
        <w:rPr>
          <w:rFonts w:hint="eastAsia"/>
        </w:rPr>
        <w:t>的操作，</w:t>
      </w:r>
      <w:r w:rsidRPr="004919B2">
        <w:rPr>
          <w:rFonts w:hint="eastAsia"/>
        </w:rPr>
        <w:t>Spark</w:t>
      </w:r>
      <w:r w:rsidRPr="004919B2">
        <w:rPr>
          <w:rFonts w:hint="eastAsia"/>
        </w:rPr>
        <w:t>为键值对的</w:t>
      </w:r>
      <w:r w:rsidRPr="004919B2">
        <w:rPr>
          <w:rFonts w:hint="eastAsia"/>
        </w:rPr>
        <w:t>RDD</w:t>
      </w:r>
      <w:r w:rsidRPr="004919B2">
        <w:rPr>
          <w:rFonts w:hint="eastAsia"/>
        </w:rPr>
        <w:t>提供特殊操作。</w:t>
      </w:r>
      <w:r>
        <w:rPr>
          <w:rFonts w:hint="eastAsia"/>
        </w:rPr>
        <w:t>键值对</w:t>
      </w:r>
      <w:r w:rsidRPr="004919B2">
        <w:rPr>
          <w:rFonts w:hint="eastAsia"/>
        </w:rPr>
        <w:t>RDD</w:t>
      </w:r>
      <w:r w:rsidRPr="004919B2">
        <w:rPr>
          <w:rFonts w:hint="eastAsia"/>
        </w:rPr>
        <w:t>在许多程序中是一个有用的构建块，因为它们</w:t>
      </w:r>
      <w:r w:rsidR="002F4BBD">
        <w:rPr>
          <w:rFonts w:hint="eastAsia"/>
        </w:rPr>
        <w:t>允许并行地对每个键执行操作</w:t>
      </w:r>
      <w:r w:rsidRPr="004919B2">
        <w:rPr>
          <w:rFonts w:hint="eastAsia"/>
        </w:rPr>
        <w:t>，或者通过网络重新组合数据。例如，</w:t>
      </w:r>
      <w:r>
        <w:rPr>
          <w:rFonts w:hint="eastAsia"/>
        </w:rPr>
        <w:t>键值对</w:t>
      </w:r>
      <w:r w:rsidRPr="004919B2">
        <w:rPr>
          <w:rFonts w:hint="eastAsia"/>
        </w:rPr>
        <w:t>RDD</w:t>
      </w:r>
      <w:r w:rsidRPr="004919B2">
        <w:rPr>
          <w:rFonts w:hint="eastAsia"/>
        </w:rPr>
        <w:t>具有</w:t>
      </w:r>
      <w:r w:rsidRPr="004919B2">
        <w:rPr>
          <w:rFonts w:hint="eastAsia"/>
        </w:rPr>
        <w:t>reduceByKey</w:t>
      </w:r>
      <w:r w:rsidR="002F4BBD">
        <w:rPr>
          <w:rFonts w:hint="eastAsia"/>
        </w:rPr>
        <w:t>()</w:t>
      </w:r>
      <w:r w:rsidRPr="004919B2">
        <w:rPr>
          <w:rFonts w:hint="eastAsia"/>
        </w:rPr>
        <w:t>方法，可以分别为每个</w:t>
      </w:r>
      <w:r w:rsidRPr="004919B2">
        <w:t>键</w:t>
      </w:r>
      <w:r w:rsidR="002F4BBD">
        <w:rPr>
          <w:rFonts w:hint="eastAsia"/>
        </w:rPr>
        <w:t>聚合</w:t>
      </w:r>
      <w:r w:rsidRPr="004919B2">
        <w:rPr>
          <w:rFonts w:hint="eastAsia"/>
        </w:rPr>
        <w:t>汇总数据，以及</w:t>
      </w:r>
      <w:r w:rsidR="008F2B33">
        <w:rPr>
          <w:rFonts w:hint="eastAsia"/>
        </w:rPr>
        <w:t>用</w:t>
      </w:r>
      <w:r w:rsidRPr="004919B2">
        <w:rPr>
          <w:rFonts w:hint="eastAsia"/>
        </w:rPr>
        <w:t>一个</w:t>
      </w:r>
      <w:r w:rsidRPr="004919B2">
        <w:rPr>
          <w:rFonts w:hint="eastAsia"/>
        </w:rPr>
        <w:t>join</w:t>
      </w:r>
      <w:r w:rsidR="00317796">
        <w:rPr>
          <w:rFonts w:hint="eastAsia"/>
        </w:rPr>
        <w:t>()</w:t>
      </w:r>
      <w:r w:rsidR="00317796">
        <w:rPr>
          <w:rFonts w:hint="eastAsia"/>
        </w:rPr>
        <w:t>方法</w:t>
      </w:r>
      <w:r w:rsidRPr="004919B2">
        <w:rPr>
          <w:rFonts w:hint="eastAsia"/>
        </w:rPr>
        <w:t>可以通过使用相同的键对元素进行分组来将两个</w:t>
      </w:r>
      <w:r w:rsidRPr="004919B2">
        <w:rPr>
          <w:rFonts w:hint="eastAsia"/>
        </w:rPr>
        <w:t>RDD</w:t>
      </w:r>
      <w:r w:rsidRPr="004919B2">
        <w:rPr>
          <w:rFonts w:hint="eastAsia"/>
        </w:rPr>
        <w:t>合并在一起。</w:t>
      </w:r>
      <w:r w:rsidR="003B0F9C">
        <w:rPr>
          <w:rFonts w:hint="eastAsia"/>
        </w:rPr>
        <w:t>我们可以</w:t>
      </w:r>
      <w:r w:rsidRPr="004919B2">
        <w:rPr>
          <w:rFonts w:hint="eastAsia"/>
        </w:rPr>
        <w:t>从</w:t>
      </w:r>
      <w:r w:rsidR="003B0F9C">
        <w:rPr>
          <w:rFonts w:hint="eastAsia"/>
        </w:rPr>
        <w:t>原始</w:t>
      </w:r>
      <w:r w:rsidR="0024769A">
        <w:rPr>
          <w:rFonts w:hint="eastAsia"/>
        </w:rPr>
        <w:t>数据中提取，</w:t>
      </w:r>
      <w:r w:rsidRPr="004919B2">
        <w:rPr>
          <w:rFonts w:hint="eastAsia"/>
        </w:rPr>
        <w:t>例如事件时间，客户</w:t>
      </w:r>
      <w:r w:rsidRPr="004919B2">
        <w:rPr>
          <w:rFonts w:hint="eastAsia"/>
        </w:rPr>
        <w:t>ID</w:t>
      </w:r>
      <w:r w:rsidR="0024769A">
        <w:rPr>
          <w:rFonts w:hint="eastAsia"/>
        </w:rPr>
        <w:t>或其他标识符，</w:t>
      </w:r>
      <w:r w:rsidRPr="004919B2">
        <w:rPr>
          <w:rFonts w:hint="eastAsia"/>
        </w:rPr>
        <w:t>作</w:t>
      </w:r>
      <w:r>
        <w:rPr>
          <w:rFonts w:hint="eastAsia"/>
        </w:rPr>
        <w:t>为键值</w:t>
      </w:r>
      <w:r w:rsidRPr="004919B2">
        <w:rPr>
          <w:rFonts w:hint="eastAsia"/>
        </w:rPr>
        <w:t>对</w:t>
      </w:r>
      <w:r w:rsidRPr="004919B2">
        <w:rPr>
          <w:rFonts w:hint="eastAsia"/>
        </w:rPr>
        <w:t>RDD</w:t>
      </w:r>
      <w:r w:rsidRPr="004919B2">
        <w:rPr>
          <w:rFonts w:hint="eastAsia"/>
        </w:rPr>
        <w:t>中的键。</w:t>
      </w:r>
    </w:p>
    <w:p w14:paraId="07966143" w14:textId="2F1E01EF" w:rsidR="00342178" w:rsidRDefault="00342178" w:rsidP="00342178">
      <w:pPr>
        <w:pStyle w:val="Heading3"/>
      </w:pPr>
      <w:r>
        <w:rPr>
          <w:rFonts w:hint="eastAsia"/>
        </w:rPr>
        <w:t>检查事件数据</w:t>
      </w:r>
    </w:p>
    <w:p w14:paraId="256BDD33" w14:textId="770C939A" w:rsidR="00C12BD8" w:rsidRPr="004919B2" w:rsidRDefault="0053392B" w:rsidP="004919B2">
      <w:pPr>
        <w:ind w:firstLine="420"/>
      </w:pPr>
      <w:r>
        <w:rPr>
          <w:rFonts w:hint="eastAsia"/>
        </w:rPr>
        <w:t>首先，会快速的回顾上一章所讲的内容，</w:t>
      </w:r>
      <w:r w:rsidR="00C12BD8" w:rsidRPr="004919B2">
        <w:rPr>
          <w:rFonts w:hint="eastAsia"/>
        </w:rPr>
        <w:t>使用</w:t>
      </w:r>
      <w:r w:rsidR="00C12BD8" w:rsidRPr="004919B2">
        <w:rPr>
          <w:rFonts w:hint="eastAsia"/>
        </w:rPr>
        <w:t>Spark</w:t>
      </w:r>
      <w:r w:rsidR="00C12BD8" w:rsidRPr="004919B2">
        <w:rPr>
          <w:rFonts w:hint="eastAsia"/>
        </w:rPr>
        <w:t>交互界面加载数据，创建</w:t>
      </w:r>
      <w:r w:rsidR="00C12BD8" w:rsidRPr="004919B2">
        <w:rPr>
          <w:rFonts w:hint="eastAsia"/>
        </w:rPr>
        <w:t>RDD</w:t>
      </w:r>
      <w:r>
        <w:rPr>
          <w:rFonts w:hint="eastAsia"/>
        </w:rPr>
        <w:t>并应用转换和操作。</w:t>
      </w:r>
      <w:r w:rsidR="00C12BD8" w:rsidRPr="004919B2">
        <w:rPr>
          <w:rFonts w:hint="eastAsia"/>
        </w:rPr>
        <w:t>首先</w:t>
      </w:r>
      <w:r>
        <w:rPr>
          <w:rFonts w:hint="eastAsia"/>
        </w:rPr>
        <w:t>通过定义变量</w:t>
      </w:r>
      <w:r w:rsidR="00C12BD8" w:rsidRPr="004919B2">
        <w:rPr>
          <w:rFonts w:hint="eastAsia"/>
        </w:rPr>
        <w:t>映射输入字段：</w:t>
      </w:r>
    </w:p>
    <w:p w14:paraId="3611AA4C" w14:textId="77777777" w:rsidR="00C12BD8" w:rsidRDefault="00C12BD8" w:rsidP="00C12BD8">
      <w:pPr>
        <w:pStyle w:val="a7"/>
      </w:pPr>
      <w:r>
        <w:t>val IncidntNum = 0</w:t>
      </w:r>
    </w:p>
    <w:p w14:paraId="5EBEE4FF" w14:textId="77777777" w:rsidR="00C12BD8" w:rsidRDefault="00C12BD8" w:rsidP="00C12BD8">
      <w:pPr>
        <w:pStyle w:val="a7"/>
      </w:pPr>
      <w:r>
        <w:t>val Category = 1</w:t>
      </w:r>
    </w:p>
    <w:p w14:paraId="5C63FE1A" w14:textId="77777777" w:rsidR="00C12BD8" w:rsidRDefault="00C12BD8" w:rsidP="00C12BD8">
      <w:pPr>
        <w:pStyle w:val="a7"/>
      </w:pPr>
      <w:r>
        <w:t>val Descript = 2</w:t>
      </w:r>
    </w:p>
    <w:p w14:paraId="031801C4" w14:textId="77777777" w:rsidR="00C12BD8" w:rsidRDefault="00C12BD8" w:rsidP="00C12BD8">
      <w:pPr>
        <w:pStyle w:val="a7"/>
      </w:pPr>
      <w:r>
        <w:t>val DayOfWeek = 3</w:t>
      </w:r>
    </w:p>
    <w:p w14:paraId="4B087945" w14:textId="77777777" w:rsidR="00C12BD8" w:rsidRDefault="00C12BD8" w:rsidP="00C12BD8">
      <w:pPr>
        <w:pStyle w:val="a7"/>
      </w:pPr>
      <w:r>
        <w:t>val Date = 4</w:t>
      </w:r>
    </w:p>
    <w:p w14:paraId="1F212755" w14:textId="77777777" w:rsidR="00C12BD8" w:rsidRDefault="00C12BD8" w:rsidP="00C12BD8">
      <w:pPr>
        <w:pStyle w:val="a7"/>
      </w:pPr>
      <w:r>
        <w:t>val Time = 5</w:t>
      </w:r>
    </w:p>
    <w:p w14:paraId="55EEBB7F" w14:textId="77777777" w:rsidR="00C12BD8" w:rsidRDefault="00C12BD8" w:rsidP="00C12BD8">
      <w:pPr>
        <w:pStyle w:val="a7"/>
      </w:pPr>
      <w:r>
        <w:t>val PdDistrict = 6</w:t>
      </w:r>
    </w:p>
    <w:p w14:paraId="429BEC40" w14:textId="77777777" w:rsidR="00C12BD8" w:rsidRDefault="00C12BD8" w:rsidP="00C12BD8">
      <w:pPr>
        <w:pStyle w:val="a7"/>
      </w:pPr>
      <w:r>
        <w:t>val Resolution = 7</w:t>
      </w:r>
    </w:p>
    <w:p w14:paraId="72C3296A" w14:textId="77777777" w:rsidR="00C12BD8" w:rsidRDefault="00C12BD8" w:rsidP="00C12BD8">
      <w:pPr>
        <w:pStyle w:val="a7"/>
      </w:pPr>
      <w:r>
        <w:lastRenderedPageBreak/>
        <w:t>val Address = 8</w:t>
      </w:r>
    </w:p>
    <w:p w14:paraId="4418C35D" w14:textId="77777777" w:rsidR="00C12BD8" w:rsidRDefault="00C12BD8" w:rsidP="00C12BD8">
      <w:pPr>
        <w:pStyle w:val="a7"/>
      </w:pPr>
      <w:r>
        <w:t>val X = 9</w:t>
      </w:r>
    </w:p>
    <w:p w14:paraId="050BAA5E" w14:textId="77777777" w:rsidR="00C12BD8" w:rsidRDefault="00C12BD8" w:rsidP="00C12BD8">
      <w:pPr>
        <w:pStyle w:val="a7"/>
      </w:pPr>
      <w:r>
        <w:t>val Y = 10</w:t>
      </w:r>
    </w:p>
    <w:p w14:paraId="2B939AFC" w14:textId="05245526" w:rsidR="00C12BD8" w:rsidRDefault="00C12BD8" w:rsidP="00C12BD8">
      <w:pPr>
        <w:pStyle w:val="a7"/>
      </w:pPr>
      <w:r>
        <w:t>val PdId = 11</w:t>
      </w:r>
    </w:p>
    <w:p w14:paraId="5DE341C9" w14:textId="745D836C"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52</w:t>
      </w:r>
      <w:r w:rsidR="003E7B5C">
        <w:fldChar w:fldCharType="end"/>
      </w:r>
    </w:p>
    <w:p w14:paraId="58AD9049" w14:textId="2603BE6C" w:rsidR="00C12BD8" w:rsidRPr="004919B2" w:rsidRDefault="00C12BD8" w:rsidP="004919B2">
      <w:pPr>
        <w:ind w:firstLine="420"/>
      </w:pPr>
      <w:r w:rsidRPr="004919B2">
        <w:rPr>
          <w:rFonts w:hint="eastAsia"/>
        </w:rPr>
        <w:t>使用</w:t>
      </w:r>
      <w:r w:rsidRPr="004919B2">
        <w:rPr>
          <w:rFonts w:hint="eastAsia"/>
        </w:rPr>
        <w:t>SparkContext</w:t>
      </w:r>
      <w:r w:rsidRPr="004919B2">
        <w:rPr>
          <w:rFonts w:hint="eastAsia"/>
        </w:rPr>
        <w:t>的</w:t>
      </w:r>
      <w:r w:rsidRPr="004919B2">
        <w:rPr>
          <w:rFonts w:hint="eastAsia"/>
        </w:rPr>
        <w:t>textFile</w:t>
      </w:r>
      <w:r w:rsidR="002B0482">
        <w:rPr>
          <w:rFonts w:hint="eastAsia"/>
        </w:rPr>
        <w:t>()</w:t>
      </w:r>
      <w:r w:rsidRPr="004919B2">
        <w:rPr>
          <w:rFonts w:hint="eastAsia"/>
        </w:rPr>
        <w:t>方法加载</w:t>
      </w:r>
      <w:r w:rsidR="002B0482">
        <w:rPr>
          <w:rFonts w:hint="eastAsia"/>
        </w:rPr>
        <w:t>CSV</w:t>
      </w:r>
      <w:r w:rsidR="00A47D3B">
        <w:rPr>
          <w:rFonts w:hint="eastAsia"/>
        </w:rPr>
        <w:t>文件，</w:t>
      </w:r>
      <w:r w:rsidRPr="004919B2">
        <w:rPr>
          <w:rFonts w:hint="eastAsia"/>
        </w:rPr>
        <w:t>应用</w:t>
      </w:r>
      <w:r w:rsidRPr="004919B2">
        <w:rPr>
          <w:rFonts w:hint="eastAsia"/>
        </w:rPr>
        <w:t>map</w:t>
      </w:r>
      <w:r w:rsidR="00A47D3B">
        <w:rPr>
          <w:rFonts w:hint="eastAsia"/>
        </w:rPr>
        <w:t>()</w:t>
      </w:r>
      <w:r w:rsidR="00A47D3B">
        <w:rPr>
          <w:rFonts w:hint="eastAsia"/>
        </w:rPr>
        <w:t>进行</w:t>
      </w:r>
      <w:r w:rsidRPr="004919B2">
        <w:rPr>
          <w:rFonts w:hint="eastAsia"/>
        </w:rPr>
        <w:t>转换，同时使用</w:t>
      </w:r>
      <w:r w:rsidRPr="004919B2">
        <w:rPr>
          <w:rFonts w:hint="eastAsia"/>
        </w:rPr>
        <w:t>split</w:t>
      </w:r>
      <w:r w:rsidR="00A47D3B">
        <w:rPr>
          <w:rFonts w:hint="eastAsia"/>
        </w:rPr>
        <w:t>()</w:t>
      </w:r>
      <w:r w:rsidRPr="004919B2">
        <w:rPr>
          <w:rFonts w:hint="eastAsia"/>
        </w:rPr>
        <w:t>分割每行数据中的</w:t>
      </w:r>
      <w:r w:rsidR="00A47D3B">
        <w:rPr>
          <w:rFonts w:hint="eastAsia"/>
        </w:rPr>
        <w:t>字段</w:t>
      </w:r>
      <w:r w:rsidRPr="004919B2">
        <w:rPr>
          <w:rFonts w:hint="eastAsia"/>
        </w:rPr>
        <w:t>。</w:t>
      </w:r>
    </w:p>
    <w:p w14:paraId="15851916" w14:textId="5F931EE7" w:rsidR="00C12BD8" w:rsidRDefault="00C12BD8" w:rsidP="00C12BD8">
      <w:pPr>
        <w:pStyle w:val="a7"/>
      </w:pPr>
      <w:r>
        <w:t>scal</w:t>
      </w:r>
      <w:r w:rsidR="00AA299F">
        <w:t>a&gt; val sfpd = sc.textFile("</w:t>
      </w:r>
      <w:r>
        <w:t>/data/sfpd.csv").map(line=&gt;line.split(","))</w:t>
      </w:r>
    </w:p>
    <w:p w14:paraId="2E202F4B" w14:textId="33F01EFE" w:rsidR="00C12BD8" w:rsidRDefault="00C12BD8" w:rsidP="00C12BD8">
      <w:pPr>
        <w:pStyle w:val="a7"/>
      </w:pPr>
      <w:r>
        <w:t>sfpd: org.apache.spark.rdd.RDD[Array[String]] = MapPartitionsRDD[5] at map at &lt;console&gt;:24</w:t>
      </w:r>
    </w:p>
    <w:p w14:paraId="1DE1D5A9" w14:textId="21EE54CF"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53</w:t>
      </w:r>
      <w:r w:rsidR="003E7B5C">
        <w:fldChar w:fldCharType="end"/>
      </w:r>
    </w:p>
    <w:p w14:paraId="23C322F8" w14:textId="4B143DCF" w:rsidR="00C12BD8" w:rsidRPr="004919B2" w:rsidRDefault="008C671D" w:rsidP="004919B2">
      <w:pPr>
        <w:ind w:firstLine="420"/>
      </w:pPr>
      <w:r w:rsidRPr="004919B2">
        <w:rPr>
          <w:rFonts w:hint="eastAsia"/>
        </w:rPr>
        <w:t>使用上一章学到的方法，检查</w:t>
      </w:r>
      <w:r w:rsidR="00C12BD8" w:rsidRPr="004919B2">
        <w:rPr>
          <w:rFonts w:hint="eastAsia"/>
        </w:rPr>
        <w:t>一下</w:t>
      </w:r>
      <w:r w:rsidR="00C12BD8" w:rsidRPr="004919B2">
        <w:rPr>
          <w:rFonts w:hint="eastAsia"/>
        </w:rPr>
        <w:t>sfpd</w:t>
      </w:r>
      <w:r w:rsidR="00C12BD8" w:rsidRPr="004919B2">
        <w:rPr>
          <w:rFonts w:hint="eastAsia"/>
        </w:rPr>
        <w:t>中的数据：</w:t>
      </w:r>
    </w:p>
    <w:p w14:paraId="10214BF4" w14:textId="77777777" w:rsidR="00C12BD8" w:rsidRDefault="00C12BD8" w:rsidP="008C671D">
      <w:pPr>
        <w:pStyle w:val="a1"/>
        <w:spacing w:before="156"/>
        <w:ind w:firstLine="420"/>
      </w:pPr>
      <w:r>
        <w:rPr>
          <w:rFonts w:hint="eastAsia"/>
        </w:rPr>
        <w:t>sfpd的数据是什么样子的？</w:t>
      </w:r>
    </w:p>
    <w:p w14:paraId="686B8A88" w14:textId="77777777" w:rsidR="00C12BD8" w:rsidRDefault="00C12BD8" w:rsidP="00C12BD8">
      <w:pPr>
        <w:pStyle w:val="a7"/>
      </w:pPr>
      <w:r>
        <w:t>scala&gt; sfpd.first</w:t>
      </w:r>
    </w:p>
    <w:p w14:paraId="00AE7AC5" w14:textId="440E1984" w:rsidR="00C12BD8" w:rsidRDefault="00C12BD8" w:rsidP="00C12BD8">
      <w:pPr>
        <w:pStyle w:val="a7"/>
      </w:pPr>
      <w:r>
        <w:t>res2: Array[String] = Array(150599321, OTHER_OFFENSES, POSSESSION_OF_BURGLARY_TOOLS, Thursday, 7/9/15, 23:45, CENTRAL, ARREST/BOOKED, JACKSON_ST/POWELL_ST, -122.4099006, 37.79561712, 15059900000000)</w:t>
      </w:r>
    </w:p>
    <w:p w14:paraId="6BF5A2DC" w14:textId="2F6DF58B"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54</w:t>
      </w:r>
      <w:r w:rsidR="003E7B5C">
        <w:fldChar w:fldCharType="end"/>
      </w:r>
    </w:p>
    <w:p w14:paraId="40A8989B" w14:textId="54903D92" w:rsidR="00C12BD8" w:rsidRDefault="00A47D3B" w:rsidP="00AC665F">
      <w:pPr>
        <w:pStyle w:val="a1"/>
        <w:spacing w:before="156"/>
        <w:ind w:firstLine="420"/>
      </w:pPr>
      <w:r>
        <w:rPr>
          <w:rFonts w:hint="eastAsia"/>
        </w:rPr>
        <w:t>报案记录</w:t>
      </w:r>
      <w:r w:rsidR="00C12BD8">
        <w:rPr>
          <w:rFonts w:hint="eastAsia"/>
        </w:rPr>
        <w:t>总数是多少？</w:t>
      </w:r>
    </w:p>
    <w:p w14:paraId="1EF33F43" w14:textId="77777777" w:rsidR="00C12BD8" w:rsidRDefault="00C12BD8" w:rsidP="00C12BD8">
      <w:pPr>
        <w:pStyle w:val="a7"/>
      </w:pPr>
      <w:r>
        <w:t>scala&gt; sfpd.count</w:t>
      </w:r>
    </w:p>
    <w:p w14:paraId="74CEC12F" w14:textId="7A1D3135" w:rsidR="00C12BD8" w:rsidRDefault="00C12BD8" w:rsidP="00C12BD8">
      <w:pPr>
        <w:pStyle w:val="a7"/>
      </w:pPr>
      <w:r>
        <w:t>res3: Long = 383775</w:t>
      </w:r>
    </w:p>
    <w:p w14:paraId="4CF5BCCF" w14:textId="5ABE1730"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55</w:t>
      </w:r>
      <w:r w:rsidR="003E7B5C">
        <w:fldChar w:fldCharType="end"/>
      </w:r>
    </w:p>
    <w:p w14:paraId="3AD60BBB" w14:textId="4F5B6368" w:rsidR="00C12BD8" w:rsidRDefault="00A47D3B" w:rsidP="00AC665F">
      <w:pPr>
        <w:pStyle w:val="a1"/>
        <w:spacing w:before="156"/>
        <w:ind w:firstLine="420"/>
      </w:pPr>
      <w:r>
        <w:rPr>
          <w:rFonts w:hint="eastAsia"/>
        </w:rPr>
        <w:t>报案记录</w:t>
      </w:r>
      <w:r w:rsidR="00C12BD8">
        <w:rPr>
          <w:rFonts w:hint="eastAsia"/>
        </w:rPr>
        <w:t>的类别是什么？</w:t>
      </w:r>
    </w:p>
    <w:p w14:paraId="408CCEE3" w14:textId="77777777" w:rsidR="00C12BD8" w:rsidRDefault="00C12BD8" w:rsidP="00C12BD8">
      <w:pPr>
        <w:pStyle w:val="a7"/>
      </w:pPr>
      <w:r>
        <w:t>scala&gt; val cat = sfpd.map(inc=&gt;inc(Category)).distinct.collect</w:t>
      </w:r>
    </w:p>
    <w:p w14:paraId="74E9BF04" w14:textId="51BD2523" w:rsidR="00C12BD8" w:rsidRDefault="00C12BD8" w:rsidP="00C12BD8">
      <w:pPr>
        <w:pStyle w:val="a7"/>
      </w:pPr>
      <w:r>
        <w:t>cat: Array[String] = Array(PROSTITUTION, DRUG/NARCOTIC, EMBEZZLEMENT, FRAUD, WEAPON_LAWS, BURGLARY, EXTORTION, WARRANTS, DRIVING_UNDER_THE_INFLUENCE, TREA, LARCENY/THEFT, BAD CHECKS, RECOVERED_VEHICLE, LIQUOR_LAWS, SUICIDE, OTHER_OFFENSES, VEHICLE_THEFT, DRUNKENNESS, MISSING_PERSON, DISORDERLY_CONDUCT, FAMILY_OFFENSES, ARSON, ROBBERY, SUSPICIOUS_OCC, GAMBLING, KIDNAPPING, RUNAWAY, VANDALISM, BRIBERY, NON-CRIMINAL, SECONDARY_CODES, SEX_OFFENSES/NON_FORCIBLE, PORNOGRAPHY/OBSCENE MAT, SEX_OFFENSES/FORCIBLE, FORGERY/COUNTERFEITING, TRESPASS, ASSAULT, LOITERING, STOLEN_PROPERTY)</w:t>
      </w:r>
    </w:p>
    <w:p w14:paraId="6046958A" w14:textId="06F56E77"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56</w:t>
      </w:r>
      <w:r w:rsidR="003E7B5C">
        <w:fldChar w:fldCharType="end"/>
      </w:r>
    </w:p>
    <w:p w14:paraId="4651F384" w14:textId="62001E10" w:rsidR="00C12BD8" w:rsidRPr="004919B2" w:rsidRDefault="00C12BD8" w:rsidP="004919B2">
      <w:pPr>
        <w:ind w:firstLine="420"/>
      </w:pPr>
      <w:r w:rsidRPr="004919B2">
        <w:rPr>
          <w:rFonts w:hint="eastAsia"/>
        </w:rPr>
        <w:t>在</w:t>
      </w:r>
      <w:r w:rsidR="00AC665F" w:rsidRPr="004919B2">
        <w:rPr>
          <w:rFonts w:hint="eastAsia"/>
        </w:rPr>
        <w:t>下面的操作</w:t>
      </w:r>
      <w:r w:rsidRPr="004919B2">
        <w:rPr>
          <w:rFonts w:hint="eastAsia"/>
        </w:rPr>
        <w:t>中，定义代码来创建</w:t>
      </w:r>
      <w:r w:rsidRPr="004919B2">
        <w:rPr>
          <w:rFonts w:hint="eastAsia"/>
        </w:rPr>
        <w:t>bayviewRDD</w:t>
      </w:r>
      <w:r w:rsidRPr="004919B2">
        <w:rPr>
          <w:rFonts w:hint="eastAsia"/>
        </w:rPr>
        <w:t>，直到添加一个动作才会计算出来。</w:t>
      </w:r>
      <w:r w:rsidRPr="004919B2">
        <w:rPr>
          <w:rFonts w:hint="eastAsia"/>
        </w:rPr>
        <w:t>filter</w:t>
      </w:r>
      <w:r w:rsidRPr="004919B2">
        <w:rPr>
          <w:rFonts w:hint="eastAsia"/>
        </w:rPr>
        <w:t>转换用于过滤</w:t>
      </w:r>
      <w:r w:rsidRPr="004919B2">
        <w:rPr>
          <w:rFonts w:hint="eastAsia"/>
        </w:rPr>
        <w:t>sfpd</w:t>
      </w:r>
      <w:r w:rsidRPr="004919B2">
        <w:rPr>
          <w:rFonts w:hint="eastAsia"/>
        </w:rPr>
        <w:t>中包含“</w:t>
      </w:r>
      <w:r w:rsidRPr="004919B2">
        <w:rPr>
          <w:rFonts w:hint="eastAsia"/>
        </w:rPr>
        <w:t>BAYVIEW</w:t>
      </w:r>
      <w:r w:rsidRPr="004919B2">
        <w:rPr>
          <w:rFonts w:hint="eastAsia"/>
        </w:rPr>
        <w:t>”字符的所有元素。转换的其他示例包括</w:t>
      </w:r>
      <w:r w:rsidRPr="004919B2">
        <w:rPr>
          <w:rFonts w:hint="eastAsia"/>
        </w:rPr>
        <w:t>map</w:t>
      </w:r>
      <w:r w:rsidR="00230B75">
        <w:rPr>
          <w:rFonts w:hint="eastAsia"/>
        </w:rPr>
        <w:t>()</w:t>
      </w:r>
      <w:r w:rsidR="00AC665F" w:rsidRPr="004919B2">
        <w:rPr>
          <w:rFonts w:hint="eastAsia"/>
        </w:rPr>
        <w:t>、</w:t>
      </w:r>
      <w:r w:rsidRPr="004919B2">
        <w:rPr>
          <w:rFonts w:hint="eastAsia"/>
        </w:rPr>
        <w:t>filter</w:t>
      </w:r>
      <w:r w:rsidR="00230B75">
        <w:rPr>
          <w:rFonts w:hint="eastAsia"/>
        </w:rPr>
        <w:t>()</w:t>
      </w:r>
      <w:r w:rsidRPr="004919B2">
        <w:rPr>
          <w:rFonts w:hint="eastAsia"/>
        </w:rPr>
        <w:t>和</w:t>
      </w:r>
      <w:r w:rsidRPr="004919B2">
        <w:rPr>
          <w:rFonts w:hint="eastAsia"/>
        </w:rPr>
        <w:t>distinct</w:t>
      </w:r>
      <w:r w:rsidR="00230B75">
        <w:rPr>
          <w:rFonts w:hint="eastAsia"/>
        </w:rPr>
        <w:t>()</w:t>
      </w:r>
      <w:r w:rsidRPr="004919B2">
        <w:rPr>
          <w:rFonts w:hint="eastAsia"/>
        </w:rPr>
        <w:t>。</w:t>
      </w:r>
    </w:p>
    <w:p w14:paraId="5EDFB74B" w14:textId="77777777" w:rsidR="00101349" w:rsidRDefault="00101349" w:rsidP="00101349">
      <w:pPr>
        <w:pStyle w:val="a7"/>
      </w:pPr>
      <w:r>
        <w:t>scala&gt; val bayviewRDD = sfpd.filter(incident=&gt;incident.contains("BAYVIEW"))</w:t>
      </w:r>
    </w:p>
    <w:p w14:paraId="50F7DA8E" w14:textId="6C32E19A" w:rsidR="00C12BD8" w:rsidRDefault="00101349" w:rsidP="00101349">
      <w:pPr>
        <w:pStyle w:val="a7"/>
      </w:pPr>
      <w:r>
        <w:t>bayviewRDD: org.apache.spark.rdd.RDD[Array[String]] = MapPartitionsRDD[22] at filter at &lt;console&gt;:26</w:t>
      </w:r>
    </w:p>
    <w:p w14:paraId="7705B053" w14:textId="2707CD47"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57</w:t>
      </w:r>
      <w:r w:rsidR="003E7B5C">
        <w:fldChar w:fldCharType="end"/>
      </w:r>
    </w:p>
    <w:p w14:paraId="49394B18" w14:textId="4A1A548E" w:rsidR="00412348" w:rsidRDefault="00412348" w:rsidP="00230B75">
      <w:pPr>
        <w:pStyle w:val="a2"/>
        <w:spacing w:before="156"/>
      </w:pPr>
      <w:r>
        <w:rPr>
          <w:rFonts w:hint="eastAsia"/>
        </w:rPr>
        <w:t>语法说明</w:t>
      </w:r>
    </w:p>
    <w:p w14:paraId="6F2AB59B" w14:textId="19C2B44E" w:rsidR="00412348" w:rsidRDefault="00412348" w:rsidP="00412348">
      <w:pPr>
        <w:pStyle w:val="ab"/>
      </w:pPr>
      <w:r>
        <w:rPr>
          <w:rFonts w:hint="eastAsia"/>
        </w:rPr>
        <w:t>c</w:t>
      </w:r>
      <w:r w:rsidRPr="00412348">
        <w:t>ontains</w:t>
      </w:r>
      <w:r w:rsidR="00230B75">
        <w:rPr>
          <w:rFonts w:hint="eastAsia"/>
        </w:rPr>
        <w:t>()</w:t>
      </w:r>
      <w:r>
        <w:rPr>
          <w:rFonts w:hint="eastAsia"/>
        </w:rPr>
        <w:t>方法返回</w:t>
      </w:r>
      <w:r>
        <w:rPr>
          <w:rFonts w:hint="eastAsia"/>
        </w:rPr>
        <w:t>true</w:t>
      </w:r>
      <w:r>
        <w:rPr>
          <w:rFonts w:hint="eastAsia"/>
        </w:rPr>
        <w:t>或</w:t>
      </w:r>
      <w:r>
        <w:rPr>
          <w:rFonts w:hint="eastAsia"/>
        </w:rPr>
        <w:t>false</w:t>
      </w:r>
      <w:r w:rsidR="00230B75">
        <w:rPr>
          <w:rFonts w:hint="eastAsia"/>
        </w:rPr>
        <w:t>，判断集合中是否包含输入</w:t>
      </w:r>
      <w:r w:rsidR="002E071E">
        <w:rPr>
          <w:rFonts w:hint="eastAsia"/>
        </w:rPr>
        <w:t>参数</w:t>
      </w:r>
    </w:p>
    <w:p w14:paraId="191A8227" w14:textId="77777777" w:rsidR="007020F9" w:rsidRDefault="007020F9" w:rsidP="007020F9">
      <w:pPr>
        <w:pStyle w:val="a7"/>
      </w:pPr>
      <w:r>
        <w:t>scala&gt; val animals = Set("bird", "fish")</w:t>
      </w:r>
    </w:p>
    <w:p w14:paraId="28FFD23C" w14:textId="77777777" w:rsidR="007020F9" w:rsidRDefault="007020F9" w:rsidP="007020F9">
      <w:pPr>
        <w:pStyle w:val="a7"/>
      </w:pPr>
      <w:r>
        <w:t>animals: scala.collection.immutable.Set[String] = Set(bird, fish)</w:t>
      </w:r>
    </w:p>
    <w:p w14:paraId="793106E2" w14:textId="77777777" w:rsidR="007020F9" w:rsidRDefault="007020F9" w:rsidP="007020F9">
      <w:pPr>
        <w:pStyle w:val="a7"/>
      </w:pPr>
    </w:p>
    <w:p w14:paraId="68E20A0E" w14:textId="77777777" w:rsidR="007020F9" w:rsidRDefault="007020F9" w:rsidP="007020F9">
      <w:pPr>
        <w:pStyle w:val="a7"/>
      </w:pPr>
      <w:r>
        <w:t>scala&gt; println(animals.contains("apple"))</w:t>
      </w:r>
    </w:p>
    <w:p w14:paraId="42A8A1F6" w14:textId="77777777" w:rsidR="007020F9" w:rsidRDefault="007020F9" w:rsidP="007020F9">
      <w:pPr>
        <w:pStyle w:val="a7"/>
      </w:pPr>
      <w:r>
        <w:t>false</w:t>
      </w:r>
    </w:p>
    <w:p w14:paraId="5A5A4344" w14:textId="77777777" w:rsidR="007020F9" w:rsidRDefault="007020F9" w:rsidP="007020F9">
      <w:pPr>
        <w:pStyle w:val="a7"/>
      </w:pPr>
    </w:p>
    <w:p w14:paraId="53D36CEE" w14:textId="77777777" w:rsidR="007020F9" w:rsidRDefault="007020F9" w:rsidP="007020F9">
      <w:pPr>
        <w:pStyle w:val="a7"/>
      </w:pPr>
      <w:r>
        <w:t>scala&gt; println(animals.contains("fish"))</w:t>
      </w:r>
    </w:p>
    <w:p w14:paraId="21E38874" w14:textId="43DF99F5" w:rsidR="002E071E" w:rsidRDefault="007020F9" w:rsidP="007020F9">
      <w:pPr>
        <w:pStyle w:val="a7"/>
      </w:pPr>
      <w:r>
        <w:t>true</w:t>
      </w:r>
    </w:p>
    <w:p w14:paraId="74221B33" w14:textId="3ED63190"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58</w:t>
      </w:r>
      <w:r w:rsidR="003E7B5C">
        <w:fldChar w:fldCharType="end"/>
      </w:r>
    </w:p>
    <w:p w14:paraId="4F885DFD" w14:textId="6FC05635" w:rsidR="00C12BD8" w:rsidRPr="004919B2" w:rsidRDefault="00C12BD8" w:rsidP="004919B2">
      <w:pPr>
        <w:ind w:firstLine="420"/>
      </w:pPr>
      <w:r w:rsidRPr="004919B2">
        <w:rPr>
          <w:rFonts w:hint="eastAsia"/>
        </w:rPr>
        <w:t>当运行一个动作命令时，</w:t>
      </w:r>
      <w:r w:rsidRPr="004919B2">
        <w:rPr>
          <w:rFonts w:hint="eastAsia"/>
        </w:rPr>
        <w:t>Spark</w:t>
      </w:r>
      <w:r w:rsidRPr="004919B2">
        <w:rPr>
          <w:rFonts w:hint="eastAsia"/>
        </w:rPr>
        <w:t>将加载数据创建输入</w:t>
      </w:r>
      <w:r w:rsidRPr="004919B2">
        <w:rPr>
          <w:rFonts w:hint="eastAsia"/>
        </w:rPr>
        <w:t>RDD</w:t>
      </w:r>
      <w:r w:rsidRPr="004919B2">
        <w:rPr>
          <w:rFonts w:hint="eastAsia"/>
        </w:rPr>
        <w:t>，然后计算任何其他定义</w:t>
      </w:r>
      <w:r w:rsidR="00E02D2F">
        <w:rPr>
          <w:rFonts w:hint="eastAsia"/>
        </w:rPr>
        <w:t>RDD</w:t>
      </w:r>
      <w:r w:rsidRPr="004919B2">
        <w:rPr>
          <w:rFonts w:hint="eastAsia"/>
        </w:rPr>
        <w:t>的转换和动作。在这个例子中，调用</w:t>
      </w:r>
      <w:r w:rsidRPr="004919B2">
        <w:rPr>
          <w:rFonts w:hint="eastAsia"/>
        </w:rPr>
        <w:t>count</w:t>
      </w:r>
      <w:r w:rsidR="008C77FD">
        <w:rPr>
          <w:rFonts w:hint="eastAsia"/>
        </w:rPr>
        <w:t>()</w:t>
      </w:r>
      <w:r w:rsidRPr="004919B2">
        <w:rPr>
          <w:rFonts w:hint="eastAsia"/>
        </w:rPr>
        <w:t>动作将导致数据被加载到</w:t>
      </w:r>
      <w:r w:rsidRPr="004919B2">
        <w:rPr>
          <w:rFonts w:hint="eastAsia"/>
        </w:rPr>
        <w:t>sfpd</w:t>
      </w:r>
      <w:r w:rsidRPr="004919B2">
        <w:rPr>
          <w:rFonts w:hint="eastAsia"/>
        </w:rPr>
        <w:t>中，应用</w:t>
      </w:r>
      <w:r w:rsidRPr="004919B2">
        <w:rPr>
          <w:rFonts w:hint="eastAsia"/>
        </w:rPr>
        <w:t>filter</w:t>
      </w:r>
      <w:r w:rsidR="008C77FD">
        <w:rPr>
          <w:rFonts w:hint="eastAsia"/>
        </w:rPr>
        <w:t>()</w:t>
      </w:r>
      <w:r w:rsidR="004C3D1A">
        <w:rPr>
          <w:rFonts w:hint="eastAsia"/>
        </w:rPr>
        <w:t>转换</w:t>
      </w:r>
      <w:r w:rsidR="00102B90">
        <w:rPr>
          <w:rFonts w:hint="eastAsia"/>
        </w:rPr>
        <w:t>，</w:t>
      </w:r>
      <w:r w:rsidRPr="004919B2">
        <w:rPr>
          <w:rFonts w:hint="eastAsia"/>
        </w:rPr>
        <w:t>然后计数。</w:t>
      </w:r>
    </w:p>
    <w:p w14:paraId="09DE5E31" w14:textId="77777777" w:rsidR="00101349" w:rsidRDefault="00101349" w:rsidP="00101349">
      <w:pPr>
        <w:pStyle w:val="a7"/>
      </w:pPr>
      <w:r>
        <w:t>scala&gt; val numTenderloin = sfpd.filter(incident=&gt;incident.contains("TENDERLOIN")).count</w:t>
      </w:r>
    </w:p>
    <w:p w14:paraId="3D8A9C09" w14:textId="5668A692" w:rsidR="00C12BD8" w:rsidRDefault="00101349" w:rsidP="00101349">
      <w:pPr>
        <w:pStyle w:val="a7"/>
      </w:pPr>
      <w:r>
        <w:t>numTenderloin: Long = 30174</w:t>
      </w:r>
    </w:p>
    <w:p w14:paraId="07CB013D" w14:textId="43F27741"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59</w:t>
      </w:r>
      <w:r w:rsidR="003E7B5C">
        <w:fldChar w:fldCharType="end"/>
      </w:r>
    </w:p>
    <w:p w14:paraId="446993C1" w14:textId="77777777" w:rsidR="008F7A4B" w:rsidRDefault="008F7A4B" w:rsidP="008842E8">
      <w:pPr>
        <w:pStyle w:val="Heading3"/>
      </w:pPr>
      <w:r>
        <w:rPr>
          <w:rFonts w:hint="eastAsia"/>
        </w:rPr>
        <w:t>reduceByKey</w:t>
      </w:r>
      <w:r>
        <w:rPr>
          <w:rFonts w:hint="eastAsia"/>
        </w:rPr>
        <w:t>和</w:t>
      </w:r>
      <w:r>
        <w:rPr>
          <w:rFonts w:hint="eastAsia"/>
        </w:rPr>
        <w:t>groupByKey</w:t>
      </w:r>
    </w:p>
    <w:p w14:paraId="17978985" w14:textId="40B81322" w:rsidR="0040449F" w:rsidRPr="004919B2" w:rsidRDefault="00174C14" w:rsidP="004919B2">
      <w:pPr>
        <w:ind w:firstLine="420"/>
      </w:pPr>
      <w:r w:rsidRPr="004919B2">
        <w:rPr>
          <w:rFonts w:hint="eastAsia"/>
        </w:rPr>
        <w:t>从现有</w:t>
      </w:r>
      <w:r w:rsidR="00AB63E4">
        <w:rPr>
          <w:rFonts w:hint="eastAsia"/>
        </w:rPr>
        <w:t>常规</w:t>
      </w:r>
      <w:r w:rsidR="0040449F" w:rsidRPr="004919B2">
        <w:rPr>
          <w:rFonts w:hint="eastAsia"/>
        </w:rPr>
        <w:t>RDD</w:t>
      </w:r>
      <w:r w:rsidR="0040449F" w:rsidRPr="004919B2">
        <w:rPr>
          <w:rFonts w:hint="eastAsia"/>
        </w:rPr>
        <w:t>创建</w:t>
      </w:r>
      <w:r w:rsidRPr="004919B2">
        <w:rPr>
          <w:rFonts w:hint="eastAsia"/>
        </w:rPr>
        <w:t>键值对</w:t>
      </w:r>
      <w:r w:rsidR="0040449F" w:rsidRPr="004919B2">
        <w:rPr>
          <w:rFonts w:hint="eastAsia"/>
        </w:rPr>
        <w:t>RDD</w:t>
      </w:r>
      <w:r w:rsidR="0040449F" w:rsidRPr="004919B2">
        <w:rPr>
          <w:rFonts w:hint="eastAsia"/>
        </w:rPr>
        <w:t>有许多方法</w:t>
      </w:r>
      <w:r w:rsidR="00AB63E4">
        <w:rPr>
          <w:rFonts w:hint="eastAsia"/>
        </w:rPr>
        <w:t>，</w:t>
      </w:r>
      <w:r w:rsidR="0040449F" w:rsidRPr="004919B2">
        <w:rPr>
          <w:rFonts w:hint="eastAsia"/>
        </w:rPr>
        <w:t>最常见的方法是使用</w:t>
      </w:r>
      <w:r w:rsidR="0040449F" w:rsidRPr="004919B2">
        <w:rPr>
          <w:rFonts w:hint="eastAsia"/>
        </w:rPr>
        <w:t>map</w:t>
      </w:r>
      <w:r w:rsidR="00102B90">
        <w:rPr>
          <w:rFonts w:hint="eastAsia"/>
        </w:rPr>
        <w:t>()</w:t>
      </w:r>
      <w:r w:rsidRPr="004919B2">
        <w:rPr>
          <w:rFonts w:hint="eastAsia"/>
        </w:rPr>
        <w:t>转换</w:t>
      </w:r>
      <w:r w:rsidR="0040449F" w:rsidRPr="004919B2">
        <w:rPr>
          <w:rFonts w:hint="eastAsia"/>
        </w:rPr>
        <w:t>。创建</w:t>
      </w:r>
      <w:r w:rsidR="00AB63E4">
        <w:rPr>
          <w:rFonts w:hint="eastAsia"/>
        </w:rPr>
        <w:t>键值</w:t>
      </w:r>
      <w:r w:rsidR="0040449F" w:rsidRPr="004919B2">
        <w:rPr>
          <w:rFonts w:hint="eastAsia"/>
        </w:rPr>
        <w:t>对</w:t>
      </w:r>
      <w:r w:rsidR="0040449F" w:rsidRPr="004919B2">
        <w:rPr>
          <w:rFonts w:hint="eastAsia"/>
        </w:rPr>
        <w:t>RDD</w:t>
      </w:r>
      <w:r w:rsidR="0040449F" w:rsidRPr="004919B2">
        <w:rPr>
          <w:rFonts w:hint="eastAsia"/>
        </w:rPr>
        <w:t>的方式在不同的语言中是不同的。在</w:t>
      </w:r>
      <w:r w:rsidR="0040449F" w:rsidRPr="004919B2">
        <w:rPr>
          <w:rFonts w:hint="eastAsia"/>
        </w:rPr>
        <w:t>Python</w:t>
      </w:r>
      <w:r w:rsidR="0040449F" w:rsidRPr="004919B2">
        <w:rPr>
          <w:rFonts w:hint="eastAsia"/>
        </w:rPr>
        <w:t>和</w:t>
      </w:r>
      <w:r w:rsidR="0040449F" w:rsidRPr="004919B2">
        <w:rPr>
          <w:rFonts w:hint="eastAsia"/>
        </w:rPr>
        <w:t>Scala</w:t>
      </w:r>
      <w:r w:rsidR="00EB5218" w:rsidRPr="004919B2">
        <w:rPr>
          <w:rFonts w:hint="eastAsia"/>
        </w:rPr>
        <w:t>中，需要返回一个包含</w:t>
      </w:r>
      <w:r w:rsidR="0040449F" w:rsidRPr="004919B2">
        <w:rPr>
          <w:rFonts w:hint="eastAsia"/>
        </w:rPr>
        <w:t>元组的</w:t>
      </w:r>
      <w:r w:rsidR="0040449F" w:rsidRPr="004919B2">
        <w:rPr>
          <w:rFonts w:hint="eastAsia"/>
        </w:rPr>
        <w:t>RDD</w:t>
      </w:r>
      <w:r w:rsidR="0040449F" w:rsidRPr="004919B2">
        <w:rPr>
          <w:rFonts w:hint="eastAsia"/>
        </w:rPr>
        <w:t>。</w:t>
      </w:r>
    </w:p>
    <w:p w14:paraId="2B8378ED" w14:textId="77777777" w:rsidR="0040449F" w:rsidRDefault="0040449F" w:rsidP="0040449F">
      <w:pPr>
        <w:pStyle w:val="a7"/>
      </w:pPr>
      <w:r>
        <w:t>scala&gt; val incByCat = sfpd.map(indicent=&gt;(indicent(Category),1))</w:t>
      </w:r>
    </w:p>
    <w:p w14:paraId="6DC2EC1E" w14:textId="77777777" w:rsidR="0040449F" w:rsidRDefault="0040449F" w:rsidP="0040449F">
      <w:pPr>
        <w:pStyle w:val="a7"/>
      </w:pPr>
      <w:r>
        <w:t>incByCat: org.apache.spark.rdd.RDD[(String, Int)] = MapPartitionsRDD[15] at map at &lt;console&gt;:28</w:t>
      </w:r>
    </w:p>
    <w:p w14:paraId="69E93ACC" w14:textId="77777777" w:rsidR="0040449F" w:rsidRDefault="0040449F" w:rsidP="0040449F">
      <w:pPr>
        <w:pStyle w:val="a7"/>
      </w:pPr>
    </w:p>
    <w:p w14:paraId="3381A6B6" w14:textId="77777777" w:rsidR="0040449F" w:rsidRDefault="0040449F" w:rsidP="0040449F">
      <w:pPr>
        <w:pStyle w:val="a7"/>
      </w:pPr>
      <w:r>
        <w:t>scala&gt; incByCat.first</w:t>
      </w:r>
    </w:p>
    <w:p w14:paraId="0FE55E99" w14:textId="4D883D4A" w:rsidR="0040449F" w:rsidRDefault="0040449F" w:rsidP="0040449F">
      <w:pPr>
        <w:pStyle w:val="a7"/>
      </w:pPr>
      <w:r>
        <w:t>res9: (String, Int) = (OTHER_OFFENSES,1)</w:t>
      </w:r>
    </w:p>
    <w:p w14:paraId="7EA4118D" w14:textId="4EEC1674"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60</w:t>
      </w:r>
      <w:r w:rsidR="003E7B5C">
        <w:fldChar w:fldCharType="end"/>
      </w:r>
    </w:p>
    <w:p w14:paraId="378DF7A7" w14:textId="4E810FED" w:rsidR="0040449F" w:rsidRPr="004919B2" w:rsidRDefault="00EB5218" w:rsidP="004919B2">
      <w:pPr>
        <w:ind w:firstLine="420"/>
      </w:pPr>
      <w:r w:rsidRPr="004919B2">
        <w:rPr>
          <w:rFonts w:hint="eastAsia"/>
        </w:rPr>
        <w:t>在这个例子中，通过应用</w:t>
      </w:r>
      <w:r w:rsidRPr="004919B2">
        <w:rPr>
          <w:rFonts w:hint="eastAsia"/>
        </w:rPr>
        <w:t>map</w:t>
      </w:r>
      <w:r w:rsidR="00102B90">
        <w:rPr>
          <w:rFonts w:hint="eastAsia"/>
        </w:rPr>
        <w:t>()</w:t>
      </w:r>
      <w:r w:rsidRPr="004919B2">
        <w:rPr>
          <w:rFonts w:hint="eastAsia"/>
        </w:rPr>
        <w:t>操作将</w:t>
      </w:r>
      <w:r w:rsidRPr="004919B2">
        <w:rPr>
          <w:rFonts w:hint="eastAsia"/>
        </w:rPr>
        <w:t>sfpd</w:t>
      </w:r>
      <w:r w:rsidRPr="004919B2">
        <w:rPr>
          <w:rFonts w:hint="eastAsia"/>
        </w:rPr>
        <w:t>转变</w:t>
      </w:r>
      <w:r w:rsidR="0040449F" w:rsidRPr="004919B2">
        <w:rPr>
          <w:rFonts w:hint="eastAsia"/>
        </w:rPr>
        <w:t>一个名为</w:t>
      </w:r>
      <w:r w:rsidR="0040449F" w:rsidRPr="004919B2">
        <w:rPr>
          <w:rFonts w:hint="eastAsia"/>
        </w:rPr>
        <w:t>incByCat</w:t>
      </w:r>
      <w:r w:rsidR="0040449F" w:rsidRPr="004919B2">
        <w:rPr>
          <w:rFonts w:hint="eastAsia"/>
        </w:rPr>
        <w:t>的</w:t>
      </w:r>
      <w:r w:rsidRPr="004919B2">
        <w:rPr>
          <w:rFonts w:hint="eastAsia"/>
        </w:rPr>
        <w:t>键值对</w:t>
      </w:r>
      <w:r w:rsidR="0040449F" w:rsidRPr="004919B2">
        <w:rPr>
          <w:rFonts w:hint="eastAsia"/>
        </w:rPr>
        <w:t>RDD</w:t>
      </w:r>
      <w:r w:rsidR="00102B90">
        <w:rPr>
          <w:rFonts w:hint="eastAsia"/>
        </w:rPr>
        <w:t>，</w:t>
      </w:r>
      <w:r w:rsidR="0040449F" w:rsidRPr="004919B2">
        <w:rPr>
          <w:rFonts w:hint="eastAsia"/>
        </w:rPr>
        <w:t>得到的</w:t>
      </w:r>
      <w:r w:rsidR="0040449F" w:rsidRPr="004919B2">
        <w:rPr>
          <w:rFonts w:hint="eastAsia"/>
        </w:rPr>
        <w:t>RDD</w:t>
      </w:r>
      <w:r w:rsidRPr="004919B2">
        <w:rPr>
          <w:rFonts w:hint="eastAsia"/>
        </w:rPr>
        <w:t>包含如上面代码</w:t>
      </w:r>
      <w:r w:rsidR="0040449F" w:rsidRPr="004919B2">
        <w:rPr>
          <w:rFonts w:hint="eastAsia"/>
        </w:rPr>
        <w:t>所示的元组。现在</w:t>
      </w:r>
      <w:r w:rsidR="00AB63E4">
        <w:rPr>
          <w:rFonts w:hint="eastAsia"/>
        </w:rPr>
        <w:t>，</w:t>
      </w:r>
      <w:r w:rsidR="00B624B1">
        <w:rPr>
          <w:rFonts w:hint="eastAsia"/>
        </w:rPr>
        <w:t>可以</w:t>
      </w:r>
      <w:r w:rsidRPr="004919B2">
        <w:rPr>
          <w:rFonts w:hint="eastAsia"/>
        </w:rPr>
        <w:t>使用</w:t>
      </w:r>
      <w:r w:rsidR="0040449F" w:rsidRPr="004919B2">
        <w:rPr>
          <w:rFonts w:hint="eastAsia"/>
        </w:rPr>
        <w:t>sfpd</w:t>
      </w:r>
      <w:r w:rsidR="0040449F" w:rsidRPr="004919B2">
        <w:rPr>
          <w:rFonts w:hint="eastAsia"/>
        </w:rPr>
        <w:t>数据集</w:t>
      </w:r>
      <w:r w:rsidRPr="004919B2">
        <w:rPr>
          <w:rFonts w:hint="eastAsia"/>
        </w:rPr>
        <w:t>得到一些</w:t>
      </w:r>
      <w:r w:rsidR="0040449F" w:rsidRPr="004919B2">
        <w:rPr>
          <w:rFonts w:hint="eastAsia"/>
        </w:rPr>
        <w:t>问题</w:t>
      </w:r>
      <w:r w:rsidRPr="004919B2">
        <w:rPr>
          <w:rFonts w:hint="eastAsia"/>
        </w:rPr>
        <w:t>的答案。</w:t>
      </w:r>
    </w:p>
    <w:p w14:paraId="5C628FD1" w14:textId="4064727C" w:rsidR="0040449F" w:rsidRDefault="00B624B1" w:rsidP="0040449F">
      <w:pPr>
        <w:pStyle w:val="a1"/>
        <w:spacing w:before="156"/>
        <w:ind w:firstLine="420"/>
      </w:pPr>
      <w:r>
        <w:rPr>
          <w:rFonts w:hint="eastAsia"/>
        </w:rPr>
        <w:t>哪三个地区（或类别或地址）的报案记录</w:t>
      </w:r>
      <w:r w:rsidR="0040449F">
        <w:rPr>
          <w:rFonts w:hint="eastAsia"/>
        </w:rPr>
        <w:t>数量最多？</w:t>
      </w:r>
    </w:p>
    <w:p w14:paraId="4C343013" w14:textId="53B73085" w:rsidR="0040449F" w:rsidRPr="004919B2" w:rsidRDefault="0040449F" w:rsidP="004919B2">
      <w:pPr>
        <w:ind w:firstLine="420"/>
      </w:pPr>
      <w:r w:rsidRPr="004919B2">
        <w:rPr>
          <w:rFonts w:hint="eastAsia"/>
        </w:rPr>
        <w:t>数据集</w:t>
      </w:r>
      <w:r w:rsidR="00C054C9" w:rsidRPr="004919B2">
        <w:t>sfpd</w:t>
      </w:r>
      <w:r w:rsidR="00C054C9" w:rsidRPr="004919B2">
        <w:rPr>
          <w:rFonts w:hint="eastAsia"/>
        </w:rPr>
        <w:t>中的每一行记录一个事件相关信息，</w:t>
      </w:r>
      <w:r w:rsidR="0038333B">
        <w:rPr>
          <w:rFonts w:hint="eastAsia"/>
        </w:rPr>
        <w:t>想计算每个区域的报案记录</w:t>
      </w:r>
      <w:r w:rsidRPr="004919B2">
        <w:rPr>
          <w:rFonts w:hint="eastAsia"/>
        </w:rPr>
        <w:t>数量，即数据集中</w:t>
      </w:r>
      <w:r w:rsidR="003141BB">
        <w:rPr>
          <w:rFonts w:hint="eastAsia"/>
        </w:rPr>
        <w:t>这个地区</w:t>
      </w:r>
      <w:r w:rsidRPr="004919B2">
        <w:rPr>
          <w:rFonts w:hint="eastAsia"/>
        </w:rPr>
        <w:t>出现多少次</w:t>
      </w:r>
      <w:r w:rsidR="00AB63E4">
        <w:rPr>
          <w:rFonts w:hint="eastAsia"/>
        </w:rPr>
        <w:t>，</w:t>
      </w:r>
      <w:r w:rsidRPr="004919B2">
        <w:rPr>
          <w:rFonts w:hint="eastAsia"/>
        </w:rPr>
        <w:t>第一步是从</w:t>
      </w:r>
      <w:r w:rsidR="00C054C9" w:rsidRPr="004919B2">
        <w:rPr>
          <w:rFonts w:hint="eastAsia"/>
        </w:rPr>
        <w:t>sfpd</w:t>
      </w:r>
      <w:r w:rsidR="00C054C9" w:rsidRPr="004919B2">
        <w:rPr>
          <w:rFonts w:hint="eastAsia"/>
        </w:rPr>
        <w:t>上</w:t>
      </w:r>
      <w:r w:rsidRPr="004919B2">
        <w:rPr>
          <w:rFonts w:hint="eastAsia"/>
        </w:rPr>
        <w:t>创建一个</w:t>
      </w:r>
      <w:r w:rsidR="00C054C9" w:rsidRPr="004919B2">
        <w:rPr>
          <w:rFonts w:hint="eastAsia"/>
        </w:rPr>
        <w:t>键值对</w:t>
      </w:r>
      <w:r w:rsidR="00C054C9" w:rsidRPr="004919B2">
        <w:rPr>
          <w:rFonts w:hint="eastAsia"/>
        </w:rPr>
        <w:t>RDD</w:t>
      </w:r>
      <w:r w:rsidR="002B7C54" w:rsidRPr="004919B2">
        <w:rPr>
          <w:rFonts w:hint="eastAsia"/>
        </w:rPr>
        <w:t>。</w:t>
      </w:r>
    </w:p>
    <w:p w14:paraId="52CB02A3" w14:textId="77777777" w:rsidR="00C054C9" w:rsidRPr="00C054C9" w:rsidRDefault="00C054C9" w:rsidP="00C054C9">
      <w:pPr>
        <w:pStyle w:val="a7"/>
      </w:pPr>
      <w:r w:rsidRPr="00C054C9">
        <w:t>scala&gt; val top3Dists = sfpd.map(inc =&gt;(inc(PdDistrict),1))</w:t>
      </w:r>
    </w:p>
    <w:p w14:paraId="627AAB4E" w14:textId="7EC09D1D" w:rsidR="00C054C9" w:rsidRDefault="00C054C9" w:rsidP="00C054C9">
      <w:pPr>
        <w:pStyle w:val="a7"/>
      </w:pPr>
      <w:r w:rsidRPr="00C054C9">
        <w:t>top3Dists: org.apache.spark.rdd.RDD[(String, Int)] = MapPartitionsRDD[27] at map at &lt;console&gt;:28</w:t>
      </w:r>
    </w:p>
    <w:p w14:paraId="3E585E37" w14:textId="762AD26F" w:rsidR="00E66FE1" w:rsidRPr="00E66FE1" w:rsidRDefault="00E66FE1" w:rsidP="00E66FE1">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61</w:t>
      </w:r>
      <w:r w:rsidR="003E7B5C">
        <w:fldChar w:fldCharType="end"/>
      </w:r>
    </w:p>
    <w:p w14:paraId="00FEEA37" w14:textId="5B2A5586" w:rsidR="008F7A4B" w:rsidRPr="004919B2" w:rsidRDefault="002B7C54" w:rsidP="004919B2">
      <w:pPr>
        <w:ind w:firstLine="420"/>
      </w:pPr>
      <w:r w:rsidRPr="004919B2">
        <w:rPr>
          <w:rFonts w:hint="eastAsia"/>
        </w:rPr>
        <w:t>如上，</w:t>
      </w:r>
      <w:r w:rsidR="0040449F" w:rsidRPr="004919B2">
        <w:rPr>
          <w:rFonts w:hint="eastAsia"/>
        </w:rPr>
        <w:t>可以通过在</w:t>
      </w:r>
      <w:r w:rsidRPr="004919B2">
        <w:rPr>
          <w:rFonts w:hint="eastAsia"/>
        </w:rPr>
        <w:t>sfpd</w:t>
      </w:r>
      <w:r w:rsidR="0040449F" w:rsidRPr="004919B2">
        <w:rPr>
          <w:rFonts w:hint="eastAsia"/>
        </w:rPr>
        <w:t>上应用</w:t>
      </w:r>
      <w:r w:rsidR="0040449F" w:rsidRPr="004919B2">
        <w:rPr>
          <w:rFonts w:hint="eastAsia"/>
        </w:rPr>
        <w:t>map</w:t>
      </w:r>
      <w:r w:rsidR="003141BB">
        <w:rPr>
          <w:rFonts w:hint="eastAsia"/>
        </w:rPr>
        <w:t>()</w:t>
      </w:r>
      <w:r w:rsidR="0040449F" w:rsidRPr="004919B2">
        <w:rPr>
          <w:rFonts w:hint="eastAsia"/>
        </w:rPr>
        <w:t>转换来实现。</w:t>
      </w:r>
      <w:r w:rsidR="0040449F" w:rsidRPr="004919B2">
        <w:rPr>
          <w:rFonts w:hint="eastAsia"/>
        </w:rPr>
        <w:t>map</w:t>
      </w:r>
      <w:r w:rsidR="003141BB">
        <w:rPr>
          <w:rFonts w:hint="eastAsia"/>
        </w:rPr>
        <w:t>()</w:t>
      </w:r>
      <w:r w:rsidRPr="004919B2">
        <w:rPr>
          <w:rFonts w:hint="eastAsia"/>
        </w:rPr>
        <w:t>转换导致</w:t>
      </w:r>
      <w:r w:rsidRPr="004919B2">
        <w:rPr>
          <w:rFonts w:hint="eastAsia"/>
        </w:rPr>
        <w:t>sfpd</w:t>
      </w:r>
      <w:r w:rsidR="0040449F" w:rsidRPr="004919B2">
        <w:rPr>
          <w:rFonts w:hint="eastAsia"/>
        </w:rPr>
        <w:t>变换成</w:t>
      </w:r>
      <w:r w:rsidR="00E9259F">
        <w:rPr>
          <w:rFonts w:hint="eastAsia"/>
        </w:rPr>
        <w:t>为</w:t>
      </w:r>
      <w:r w:rsidRPr="004919B2">
        <w:rPr>
          <w:rFonts w:hint="eastAsia"/>
        </w:rPr>
        <w:t>由</w:t>
      </w:r>
      <w:r w:rsidR="003141BB">
        <w:rPr>
          <w:rFonts w:hint="eastAsia"/>
        </w:rPr>
        <w:t>(</w:t>
      </w:r>
      <w:r w:rsidR="0040449F" w:rsidRPr="004919B2">
        <w:rPr>
          <w:rFonts w:hint="eastAsia"/>
        </w:rPr>
        <w:t>PdDistrict</w:t>
      </w:r>
      <w:r w:rsidR="00AB63E4">
        <w:rPr>
          <w:rFonts w:hint="eastAsia"/>
        </w:rPr>
        <w:t>,</w:t>
      </w:r>
      <w:r w:rsidR="003141BB">
        <w:rPr>
          <w:rFonts w:hint="eastAsia"/>
        </w:rPr>
        <w:t xml:space="preserve"> </w:t>
      </w:r>
      <w:r w:rsidR="0040449F" w:rsidRPr="004919B2">
        <w:rPr>
          <w:rFonts w:hint="eastAsia"/>
        </w:rPr>
        <w:t>1</w:t>
      </w:r>
      <w:r w:rsidR="003141BB">
        <w:rPr>
          <w:rFonts w:hint="eastAsia"/>
        </w:rPr>
        <w:t>)</w:t>
      </w:r>
      <w:r w:rsidR="0040449F" w:rsidRPr="004919B2">
        <w:rPr>
          <w:rFonts w:hint="eastAsia"/>
        </w:rPr>
        <w:t>元组组成</w:t>
      </w:r>
      <w:r w:rsidR="00E9259F">
        <w:rPr>
          <w:rFonts w:hint="eastAsia"/>
        </w:rPr>
        <w:t>的</w:t>
      </w:r>
      <w:r w:rsidR="0040449F" w:rsidRPr="004919B2">
        <w:rPr>
          <w:rFonts w:hint="eastAsia"/>
        </w:rPr>
        <w:t>键值对</w:t>
      </w:r>
      <w:r w:rsidR="0040449F" w:rsidRPr="004919B2">
        <w:rPr>
          <w:rFonts w:hint="eastAsia"/>
        </w:rPr>
        <w:t>RDD</w:t>
      </w:r>
      <w:r w:rsidR="0040449F" w:rsidRPr="004919B2">
        <w:rPr>
          <w:rFonts w:hint="eastAsia"/>
        </w:rPr>
        <w:t>，其中每个元素表示在</w:t>
      </w:r>
      <w:r w:rsidR="00E9259F">
        <w:rPr>
          <w:rFonts w:hint="eastAsia"/>
        </w:rPr>
        <w:t>一个地区</w:t>
      </w:r>
      <w:r w:rsidR="0040449F" w:rsidRPr="004919B2">
        <w:rPr>
          <w:rFonts w:hint="eastAsia"/>
        </w:rPr>
        <w:t>发生的一个</w:t>
      </w:r>
      <w:r w:rsidR="00E9259F">
        <w:rPr>
          <w:rFonts w:hint="eastAsia"/>
        </w:rPr>
        <w:t>报案记录</w:t>
      </w:r>
      <w:r w:rsidR="0040449F" w:rsidRPr="004919B2">
        <w:rPr>
          <w:rFonts w:hint="eastAsia"/>
        </w:rPr>
        <w:t>。</w:t>
      </w:r>
      <w:r w:rsidR="008F7A4B" w:rsidRPr="004919B2">
        <w:rPr>
          <w:rFonts w:hint="eastAsia"/>
        </w:rPr>
        <w:t>当创建一个键值对</w:t>
      </w:r>
      <w:r w:rsidR="008F7A4B" w:rsidRPr="004919B2">
        <w:rPr>
          <w:rFonts w:hint="eastAsia"/>
        </w:rPr>
        <w:t>RDD</w:t>
      </w:r>
      <w:r w:rsidR="008F7A4B" w:rsidRPr="004919B2">
        <w:rPr>
          <w:rFonts w:hint="eastAsia"/>
        </w:rPr>
        <w:t>时，</w:t>
      </w:r>
      <w:r w:rsidR="008F7A4B" w:rsidRPr="004919B2">
        <w:rPr>
          <w:rFonts w:hint="eastAsia"/>
        </w:rPr>
        <w:t>Spark</w:t>
      </w:r>
      <w:r w:rsidR="008F7A4B" w:rsidRPr="004919B2">
        <w:rPr>
          <w:rFonts w:hint="eastAsia"/>
        </w:rPr>
        <w:t>会自动添加一些特定</w:t>
      </w:r>
      <w:r w:rsidR="007C02C7" w:rsidRPr="004919B2">
        <w:rPr>
          <w:rFonts w:hint="eastAsia"/>
        </w:rPr>
        <w:t>用于键值对</w:t>
      </w:r>
      <w:r w:rsidR="008F7A4B" w:rsidRPr="004919B2">
        <w:rPr>
          <w:rFonts w:hint="eastAsia"/>
        </w:rPr>
        <w:t>RDD</w:t>
      </w:r>
      <w:r w:rsidR="008F7A4B" w:rsidRPr="004919B2">
        <w:rPr>
          <w:rFonts w:hint="eastAsia"/>
        </w:rPr>
        <w:t>的其他方法，如</w:t>
      </w:r>
      <w:r w:rsidR="008F7A4B" w:rsidRPr="004919B2">
        <w:rPr>
          <w:rFonts w:hint="eastAsia"/>
        </w:rPr>
        <w:t>reduceByKey</w:t>
      </w:r>
      <w:r w:rsidR="00E9259F">
        <w:rPr>
          <w:rFonts w:hint="eastAsia"/>
        </w:rPr>
        <w:t>()</w:t>
      </w:r>
      <w:r w:rsidR="008F7A4B" w:rsidRPr="004919B2">
        <w:rPr>
          <w:rFonts w:hint="eastAsia"/>
        </w:rPr>
        <w:t>、</w:t>
      </w:r>
      <w:r w:rsidR="008F7A4B" w:rsidRPr="004919B2">
        <w:rPr>
          <w:rFonts w:hint="eastAsia"/>
        </w:rPr>
        <w:t>groupByKey</w:t>
      </w:r>
      <w:r w:rsidR="00E9259F">
        <w:rPr>
          <w:rFonts w:hint="eastAsia"/>
        </w:rPr>
        <w:t>()</w:t>
      </w:r>
      <w:r w:rsidR="007C02C7" w:rsidRPr="004919B2">
        <w:rPr>
          <w:rFonts w:hint="eastAsia"/>
        </w:rPr>
        <w:t>和</w:t>
      </w:r>
      <w:r w:rsidR="008F7A4B" w:rsidRPr="004919B2">
        <w:rPr>
          <w:rFonts w:hint="eastAsia"/>
        </w:rPr>
        <w:t>combineByKey</w:t>
      </w:r>
      <w:r w:rsidR="00E9259F">
        <w:rPr>
          <w:rFonts w:hint="eastAsia"/>
        </w:rPr>
        <w:t>()</w:t>
      </w:r>
      <w:r w:rsidR="008F7A4B" w:rsidRPr="004919B2">
        <w:rPr>
          <w:rFonts w:hint="eastAsia"/>
        </w:rPr>
        <w:t>等</w:t>
      </w:r>
      <w:r w:rsidR="00E66FE1">
        <w:rPr>
          <w:rFonts w:hint="eastAsia"/>
        </w:rPr>
        <w:t>，</w:t>
      </w:r>
      <w:r w:rsidR="007C02C7" w:rsidRPr="004919B2">
        <w:rPr>
          <w:rFonts w:hint="eastAsia"/>
        </w:rPr>
        <w:t>这些转换</w:t>
      </w:r>
      <w:r w:rsidR="008F7A4B" w:rsidRPr="004919B2">
        <w:rPr>
          <w:rFonts w:hint="eastAsia"/>
        </w:rPr>
        <w:t>最常见</w:t>
      </w:r>
      <w:r w:rsidR="007C02C7" w:rsidRPr="004919B2">
        <w:rPr>
          <w:rFonts w:hint="eastAsia"/>
        </w:rPr>
        <w:t>特征是分布式</w:t>
      </w:r>
      <w:r w:rsidR="00E9259F">
        <w:rPr>
          <w:rFonts w:hint="eastAsia"/>
        </w:rPr>
        <w:t>洗牌</w:t>
      </w:r>
      <w:r w:rsidR="007C02C7" w:rsidRPr="004919B2">
        <w:rPr>
          <w:rFonts w:hint="eastAsia"/>
        </w:rPr>
        <w:t>操作，</w:t>
      </w:r>
      <w:r w:rsidR="00E9259F">
        <w:rPr>
          <w:rFonts w:hint="eastAsia"/>
        </w:rPr>
        <w:t>需要</w:t>
      </w:r>
      <w:r w:rsidR="008F7A4B" w:rsidRPr="004919B2">
        <w:rPr>
          <w:rFonts w:hint="eastAsia"/>
        </w:rPr>
        <w:t>按键</w:t>
      </w:r>
      <w:r w:rsidR="007C02C7" w:rsidRPr="004919B2">
        <w:rPr>
          <w:rFonts w:hint="eastAsia"/>
        </w:rPr>
        <w:t>进行</w:t>
      </w:r>
      <w:r w:rsidR="008F7A4B" w:rsidRPr="004919B2">
        <w:rPr>
          <w:rFonts w:hint="eastAsia"/>
        </w:rPr>
        <w:t>分组或聚合</w:t>
      </w:r>
      <w:r w:rsidR="00A716D9">
        <w:rPr>
          <w:rFonts w:hint="eastAsia"/>
        </w:rPr>
        <w:t>。另外还可以在</w:t>
      </w:r>
      <w:r w:rsidR="007C02C7" w:rsidRPr="004919B2">
        <w:rPr>
          <w:rFonts w:hint="eastAsia"/>
        </w:rPr>
        <w:t>键值对</w:t>
      </w:r>
      <w:r w:rsidR="003A43D7">
        <w:rPr>
          <w:rFonts w:hint="eastAsia"/>
        </w:rPr>
        <w:t>RDD</w:t>
      </w:r>
      <w:r w:rsidR="00E66FE1">
        <w:rPr>
          <w:rFonts w:hint="eastAsia"/>
        </w:rPr>
        <w:t>之间进行的</w:t>
      </w:r>
      <w:r w:rsidR="008F7A4B" w:rsidRPr="004919B2">
        <w:rPr>
          <w:rFonts w:hint="eastAsia"/>
        </w:rPr>
        <w:t>转换，如</w:t>
      </w:r>
      <w:r w:rsidR="008F7A4B" w:rsidRPr="004919B2">
        <w:rPr>
          <w:rFonts w:hint="eastAsia"/>
        </w:rPr>
        <w:t>join</w:t>
      </w:r>
      <w:r w:rsidR="00A716D9">
        <w:rPr>
          <w:rFonts w:hint="eastAsia"/>
        </w:rPr>
        <w:t>()</w:t>
      </w:r>
      <w:r w:rsidR="008F7A4B" w:rsidRPr="004919B2">
        <w:rPr>
          <w:rFonts w:hint="eastAsia"/>
        </w:rPr>
        <w:t>、</w:t>
      </w:r>
      <w:r w:rsidR="008F7A4B" w:rsidRPr="004919B2">
        <w:rPr>
          <w:rFonts w:hint="eastAsia"/>
        </w:rPr>
        <w:t>cogroup</w:t>
      </w:r>
      <w:r w:rsidR="00A716D9">
        <w:rPr>
          <w:rFonts w:hint="eastAsia"/>
        </w:rPr>
        <w:t>()</w:t>
      </w:r>
      <w:r w:rsidR="008F7A4B" w:rsidRPr="004919B2">
        <w:rPr>
          <w:rFonts w:hint="eastAsia"/>
        </w:rPr>
        <w:t>和</w:t>
      </w:r>
      <w:r w:rsidR="008F7A4B" w:rsidRPr="004919B2">
        <w:rPr>
          <w:rFonts w:hint="eastAsia"/>
        </w:rPr>
        <w:t>subtractByKey</w:t>
      </w:r>
      <w:r w:rsidR="00A716D9">
        <w:rPr>
          <w:rFonts w:hint="eastAsia"/>
        </w:rPr>
        <w:t>()</w:t>
      </w:r>
      <w:r w:rsidR="008F7A4B" w:rsidRPr="004919B2">
        <w:rPr>
          <w:rFonts w:hint="eastAsia"/>
        </w:rPr>
        <w:t>等。键值对</w:t>
      </w:r>
      <w:r w:rsidR="008F7A4B" w:rsidRPr="004919B2">
        <w:rPr>
          <w:rFonts w:hint="eastAsia"/>
        </w:rPr>
        <w:t>RDD</w:t>
      </w:r>
      <w:r w:rsidR="008F7A4B" w:rsidRPr="004919B2">
        <w:rPr>
          <w:rFonts w:hint="eastAsia"/>
        </w:rPr>
        <w:t>也是一种</w:t>
      </w:r>
      <w:r w:rsidR="008F7A4B" w:rsidRPr="004919B2">
        <w:rPr>
          <w:rFonts w:hint="eastAsia"/>
        </w:rPr>
        <w:t>RDD</w:t>
      </w:r>
      <w:r w:rsidR="008F7A4B" w:rsidRPr="004919B2">
        <w:rPr>
          <w:rFonts w:hint="eastAsia"/>
        </w:rPr>
        <w:t>，因此也支持与其他</w:t>
      </w:r>
      <w:r w:rsidR="008F7A4B" w:rsidRPr="004919B2">
        <w:rPr>
          <w:rFonts w:hint="eastAsia"/>
        </w:rPr>
        <w:t>RDD</w:t>
      </w:r>
      <w:r w:rsidR="008F7A4B" w:rsidRPr="004919B2">
        <w:rPr>
          <w:rFonts w:hint="eastAsia"/>
        </w:rPr>
        <w:t>相同的操作，如</w:t>
      </w:r>
      <w:r w:rsidR="008F7A4B" w:rsidRPr="004919B2">
        <w:rPr>
          <w:rFonts w:hint="eastAsia"/>
        </w:rPr>
        <w:t>filter</w:t>
      </w:r>
      <w:r w:rsidR="006772FB">
        <w:rPr>
          <w:rFonts w:hint="eastAsia"/>
        </w:rPr>
        <w:t>()</w:t>
      </w:r>
      <w:r w:rsidR="008F7A4B" w:rsidRPr="004919B2">
        <w:rPr>
          <w:rFonts w:hint="eastAsia"/>
        </w:rPr>
        <w:t>和</w:t>
      </w:r>
      <w:r w:rsidR="008F7A4B" w:rsidRPr="004919B2">
        <w:rPr>
          <w:rFonts w:hint="eastAsia"/>
        </w:rPr>
        <w:t>map</w:t>
      </w:r>
      <w:r w:rsidR="006772FB">
        <w:rPr>
          <w:rFonts w:hint="eastAsia"/>
        </w:rPr>
        <w:t>()</w:t>
      </w:r>
      <w:r w:rsidR="008F7A4B" w:rsidRPr="004919B2">
        <w:rPr>
          <w:rFonts w:hint="eastAsia"/>
        </w:rPr>
        <w:t>。</w:t>
      </w:r>
    </w:p>
    <w:p w14:paraId="4E6BEE83" w14:textId="783400D5" w:rsidR="008F7A4B" w:rsidRPr="004919B2" w:rsidRDefault="008F7A4B" w:rsidP="004919B2">
      <w:pPr>
        <w:ind w:firstLine="420"/>
      </w:pPr>
      <w:r w:rsidRPr="004919B2">
        <w:rPr>
          <w:rFonts w:hint="eastAsia"/>
        </w:rPr>
        <w:t>通常想要</w:t>
      </w:r>
      <w:r w:rsidR="009D5863">
        <w:rPr>
          <w:rFonts w:hint="eastAsia"/>
        </w:rPr>
        <w:t>通</w:t>
      </w:r>
      <w:r w:rsidRPr="004919B2">
        <w:rPr>
          <w:rFonts w:hint="eastAsia"/>
        </w:rPr>
        <w:t>查找具有相同键的元素之间的统计信息</w:t>
      </w:r>
      <w:r w:rsidR="00E66FE1">
        <w:rPr>
          <w:rFonts w:hint="eastAsia"/>
        </w:rPr>
        <w:t>，</w:t>
      </w:r>
      <w:r w:rsidRPr="004919B2">
        <w:rPr>
          <w:rFonts w:hint="eastAsia"/>
        </w:rPr>
        <w:t>reduceByKey</w:t>
      </w:r>
      <w:r w:rsidR="009D5863">
        <w:rPr>
          <w:rFonts w:hint="eastAsia"/>
        </w:rPr>
        <w:t>()</w:t>
      </w:r>
      <w:r w:rsidRPr="004919B2">
        <w:rPr>
          <w:rFonts w:hint="eastAsia"/>
        </w:rPr>
        <w:t>就是这样一个转换的例子</w:t>
      </w:r>
      <w:r w:rsidR="00E66FE1">
        <w:rPr>
          <w:rFonts w:hint="eastAsia"/>
        </w:rPr>
        <w:t>，</w:t>
      </w:r>
      <w:r w:rsidRPr="004919B2">
        <w:rPr>
          <w:rFonts w:hint="eastAsia"/>
        </w:rPr>
        <w:t>它运行多个并行</w:t>
      </w:r>
      <w:r w:rsidR="009D5863">
        <w:rPr>
          <w:rFonts w:hint="eastAsia"/>
        </w:rPr>
        <w:t>聚合</w:t>
      </w:r>
      <w:r w:rsidRPr="004919B2">
        <w:rPr>
          <w:rFonts w:hint="eastAsia"/>
        </w:rPr>
        <w:t>操作，</w:t>
      </w:r>
      <w:r w:rsidR="00092BF1" w:rsidRPr="004919B2">
        <w:rPr>
          <w:rFonts w:hint="eastAsia"/>
        </w:rPr>
        <w:t>每个并行操作对应</w:t>
      </w:r>
      <w:r w:rsidRPr="004919B2">
        <w:rPr>
          <w:rFonts w:hint="eastAsia"/>
        </w:rPr>
        <w:t>于数据集中</w:t>
      </w:r>
      <w:r w:rsidR="00092BF1" w:rsidRPr="004919B2">
        <w:rPr>
          <w:rFonts w:hint="eastAsia"/>
        </w:rPr>
        <w:t>一个</w:t>
      </w:r>
      <w:r w:rsidRPr="004919B2">
        <w:rPr>
          <w:rFonts w:hint="eastAsia"/>
        </w:rPr>
        <w:t>键，其中每个操</w:t>
      </w:r>
      <w:r w:rsidR="009D5863">
        <w:rPr>
          <w:rFonts w:hint="eastAsia"/>
        </w:rPr>
        <w:t>作聚合</w:t>
      </w:r>
      <w:r w:rsidR="001E7AC1" w:rsidRPr="004919B2">
        <w:rPr>
          <w:rFonts w:hint="eastAsia"/>
        </w:rPr>
        <w:t>具有相同键的值。</w:t>
      </w:r>
      <w:r w:rsidR="001E7AC1" w:rsidRPr="004919B2">
        <w:rPr>
          <w:rFonts w:hint="eastAsia"/>
        </w:rPr>
        <w:t>reduceByKey</w:t>
      </w:r>
      <w:r w:rsidR="009D5863">
        <w:rPr>
          <w:rFonts w:hint="eastAsia"/>
        </w:rPr>
        <w:t>()</w:t>
      </w:r>
      <w:r w:rsidRPr="004919B2">
        <w:rPr>
          <w:rFonts w:hint="eastAsia"/>
        </w:rPr>
        <w:t>返回一个由每个键</w:t>
      </w:r>
      <w:r w:rsidR="001E7AC1" w:rsidRPr="004919B2">
        <w:rPr>
          <w:rFonts w:hint="eastAsia"/>
        </w:rPr>
        <w:t>和对应计算值</w:t>
      </w:r>
      <w:r w:rsidR="00E66FE1">
        <w:rPr>
          <w:rFonts w:hint="eastAsia"/>
        </w:rPr>
        <w:t>聚合组成</w:t>
      </w:r>
      <w:r w:rsidRPr="004919B2">
        <w:rPr>
          <w:rFonts w:hint="eastAsia"/>
        </w:rPr>
        <w:t>的新</w:t>
      </w:r>
      <w:r w:rsidRPr="004919B2">
        <w:rPr>
          <w:rFonts w:hint="eastAsia"/>
        </w:rPr>
        <w:t>RDD</w:t>
      </w:r>
      <w:r w:rsidRPr="004919B2">
        <w:rPr>
          <w:rFonts w:hint="eastAsia"/>
        </w:rPr>
        <w:t>。</w:t>
      </w:r>
    </w:p>
    <w:p w14:paraId="166A5947" w14:textId="77777777" w:rsidR="001E7AC1" w:rsidRPr="001E7AC1" w:rsidRDefault="001E7AC1" w:rsidP="001E7AC1">
      <w:pPr>
        <w:pStyle w:val="a7"/>
      </w:pPr>
      <w:r w:rsidRPr="001E7AC1">
        <w:t>scala&gt; val top3Dists = sfpd.map(incident =&gt; (incident(PdDistrict), 1)).reduceByKey((x,y) =&gt;x+y)</w:t>
      </w:r>
    </w:p>
    <w:p w14:paraId="7114BDAE" w14:textId="64A6A313" w:rsidR="001E7AC1" w:rsidRDefault="001E7AC1" w:rsidP="001E7AC1">
      <w:pPr>
        <w:pStyle w:val="a7"/>
      </w:pPr>
      <w:r w:rsidRPr="001E7AC1">
        <w:t>top3Dists: org.apache.spark.rdd.RDD[(String, Int)] = ShuffledRDD[29] at reduceByKey at &lt;console&gt;:32</w:t>
      </w:r>
    </w:p>
    <w:p w14:paraId="67CB0982" w14:textId="09B68AE8" w:rsidR="00E66FE1" w:rsidRPr="00E66FE1" w:rsidRDefault="00E66FE1" w:rsidP="00E66FE1">
      <w:pPr>
        <w:pStyle w:val="Caption"/>
      </w:pPr>
      <w:r>
        <w:rPr>
          <w:rFonts w:hint="eastAsia"/>
        </w:rPr>
        <w:lastRenderedPageBreak/>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62</w:t>
      </w:r>
      <w:r w:rsidR="003E7B5C">
        <w:fldChar w:fldCharType="end"/>
      </w:r>
    </w:p>
    <w:p w14:paraId="01F683B8" w14:textId="0DB1C88A" w:rsidR="008F7A4B" w:rsidRPr="004919B2" w:rsidRDefault="008F7A4B" w:rsidP="004919B2">
      <w:pPr>
        <w:ind w:firstLine="420"/>
      </w:pPr>
      <w:r w:rsidRPr="004919B2">
        <w:rPr>
          <w:rFonts w:hint="eastAsia"/>
        </w:rPr>
        <w:t>在</w:t>
      </w:r>
      <w:r w:rsidR="00347791" w:rsidRPr="004919B2">
        <w:rPr>
          <w:rFonts w:hint="eastAsia"/>
        </w:rPr>
        <w:t>上面的代码中，</w:t>
      </w:r>
      <w:r w:rsidRPr="004919B2">
        <w:rPr>
          <w:rFonts w:hint="eastAsia"/>
        </w:rPr>
        <w:t>reduceByKey</w:t>
      </w:r>
      <w:r w:rsidR="009D4C5B">
        <w:rPr>
          <w:rFonts w:hint="eastAsia"/>
        </w:rPr>
        <w:t>()</w:t>
      </w:r>
      <w:r w:rsidR="00347791" w:rsidRPr="004919B2">
        <w:rPr>
          <w:rFonts w:hint="eastAsia"/>
        </w:rPr>
        <w:t>转换在</w:t>
      </w:r>
      <w:r w:rsidR="009D4C5B">
        <w:rPr>
          <w:rFonts w:hint="eastAsia"/>
        </w:rPr>
        <w:t>由元组</w:t>
      </w:r>
      <w:r w:rsidR="009D4C5B">
        <w:rPr>
          <w:rFonts w:hint="eastAsia"/>
        </w:rPr>
        <w:t>(</w:t>
      </w:r>
      <w:r w:rsidR="009427AD" w:rsidRPr="009427AD">
        <w:t>PdDistrict</w:t>
      </w:r>
      <w:r w:rsidR="00E66FE1">
        <w:rPr>
          <w:rFonts w:hint="eastAsia"/>
        </w:rPr>
        <w:t>,</w:t>
      </w:r>
      <w:r w:rsidR="009D4C5B">
        <w:rPr>
          <w:rFonts w:hint="eastAsia"/>
        </w:rPr>
        <w:t xml:space="preserve"> </w:t>
      </w:r>
      <w:r w:rsidRPr="004919B2">
        <w:rPr>
          <w:rFonts w:hint="eastAsia"/>
        </w:rPr>
        <w:t>1</w:t>
      </w:r>
      <w:r w:rsidR="009D4C5B">
        <w:rPr>
          <w:rFonts w:hint="eastAsia"/>
        </w:rPr>
        <w:t>)</w:t>
      </w:r>
      <w:r w:rsidRPr="004919B2">
        <w:rPr>
          <w:rFonts w:hint="eastAsia"/>
        </w:rPr>
        <w:t>组成的键值对</w:t>
      </w:r>
      <w:r w:rsidRPr="004919B2">
        <w:rPr>
          <w:rFonts w:hint="eastAsia"/>
        </w:rPr>
        <w:t>RDD</w:t>
      </w:r>
      <w:r w:rsidR="00347791" w:rsidRPr="004919B2">
        <w:rPr>
          <w:rFonts w:hint="eastAsia"/>
        </w:rPr>
        <w:t>上应用了</w:t>
      </w:r>
      <w:r w:rsidRPr="004919B2">
        <w:rPr>
          <w:rFonts w:hint="eastAsia"/>
        </w:rPr>
        <w:t>一个简单的求和</w:t>
      </w:r>
      <w:r w:rsidR="00347791" w:rsidRPr="004919B2">
        <w:rPr>
          <w:rFonts w:hint="eastAsia"/>
        </w:rPr>
        <w:t>操作</w:t>
      </w:r>
      <w:r w:rsidR="009427AD" w:rsidRPr="009427AD">
        <w:t>(x,y) =&gt;x+y</w:t>
      </w:r>
      <w:r w:rsidR="008D0963" w:rsidRPr="004919B2">
        <w:rPr>
          <w:rFonts w:hint="eastAsia"/>
        </w:rPr>
        <w:t>，</w:t>
      </w:r>
      <w:r w:rsidRPr="004919B2">
        <w:rPr>
          <w:rFonts w:hint="eastAsia"/>
        </w:rPr>
        <w:t>它返回一个新的</w:t>
      </w:r>
      <w:r w:rsidRPr="004919B2">
        <w:rPr>
          <w:rFonts w:hint="eastAsia"/>
        </w:rPr>
        <w:t>RDD</w:t>
      </w:r>
      <w:r w:rsidRPr="004919B2">
        <w:rPr>
          <w:rFonts w:hint="eastAsia"/>
        </w:rPr>
        <w:t>，</w:t>
      </w:r>
      <w:r w:rsidR="008079EF">
        <w:rPr>
          <w:rFonts w:hint="eastAsia"/>
        </w:rPr>
        <w:t>其</w:t>
      </w:r>
      <w:r w:rsidRPr="004919B2">
        <w:rPr>
          <w:rFonts w:hint="eastAsia"/>
        </w:rPr>
        <w:t>包含每个区域和</w:t>
      </w:r>
      <w:r w:rsidR="008079EF">
        <w:rPr>
          <w:rFonts w:hint="eastAsia"/>
        </w:rPr>
        <w:t>这个区域报案记录</w:t>
      </w:r>
      <w:r w:rsidR="008D0963" w:rsidRPr="004919B2">
        <w:rPr>
          <w:rFonts w:hint="eastAsia"/>
        </w:rPr>
        <w:t>总和</w:t>
      </w:r>
      <w:r w:rsidRPr="004919B2">
        <w:rPr>
          <w:rFonts w:hint="eastAsia"/>
        </w:rPr>
        <w:t>。</w:t>
      </w:r>
      <w:r w:rsidR="00FD15F1" w:rsidRPr="004919B2">
        <w:rPr>
          <w:rFonts w:hint="eastAsia"/>
        </w:rPr>
        <w:t>可以在键值对</w:t>
      </w:r>
      <w:r w:rsidRPr="004919B2">
        <w:rPr>
          <w:rFonts w:hint="eastAsia"/>
        </w:rPr>
        <w:t>RDD</w:t>
      </w:r>
      <w:r w:rsidRPr="004919B2">
        <w:rPr>
          <w:rFonts w:hint="eastAsia"/>
        </w:rPr>
        <w:t>进行排序，前提</w:t>
      </w:r>
      <w:r w:rsidR="00FD15F1" w:rsidRPr="004919B2">
        <w:rPr>
          <w:rFonts w:hint="eastAsia"/>
        </w:rPr>
        <w:t>条件是在键值对</w:t>
      </w:r>
      <w:r w:rsidR="00FD15F1" w:rsidRPr="004919B2">
        <w:rPr>
          <w:rFonts w:hint="eastAsia"/>
        </w:rPr>
        <w:t>RDD</w:t>
      </w:r>
      <w:r w:rsidRPr="004919B2">
        <w:rPr>
          <w:rFonts w:hint="eastAsia"/>
        </w:rPr>
        <w:t>上定义</w:t>
      </w:r>
      <w:r w:rsidR="003002AC" w:rsidRPr="004919B2">
        <w:rPr>
          <w:rFonts w:hint="eastAsia"/>
        </w:rPr>
        <w:t>了一个排序操作</w:t>
      </w:r>
      <w:r w:rsidR="003002AC" w:rsidRPr="004919B2">
        <w:rPr>
          <w:rFonts w:hint="eastAsia"/>
        </w:rPr>
        <w:t>sortByKey</w:t>
      </w:r>
      <w:r w:rsidR="008079EF">
        <w:rPr>
          <w:rFonts w:hint="eastAsia"/>
        </w:rPr>
        <w:t>()</w:t>
      </w:r>
      <w:r w:rsidR="003002AC" w:rsidRPr="004919B2">
        <w:rPr>
          <w:rFonts w:hint="eastAsia"/>
        </w:rPr>
        <w:t>，表示按照键排序</w:t>
      </w:r>
      <w:r w:rsidRPr="004919B2">
        <w:rPr>
          <w:rFonts w:hint="eastAsia"/>
        </w:rPr>
        <w:t>。一旦</w:t>
      </w:r>
      <w:r w:rsidR="00FD15F1" w:rsidRPr="004919B2">
        <w:rPr>
          <w:rFonts w:hint="eastAsia"/>
        </w:rPr>
        <w:t>在键值对</w:t>
      </w:r>
      <w:r w:rsidR="00FD15F1" w:rsidRPr="004919B2">
        <w:rPr>
          <w:rFonts w:hint="eastAsia"/>
        </w:rPr>
        <w:t>RDD</w:t>
      </w:r>
      <w:r w:rsidR="00FD15F1" w:rsidRPr="004919B2">
        <w:rPr>
          <w:rFonts w:hint="eastAsia"/>
        </w:rPr>
        <w:t>上进行排序，任何将来在其上</w:t>
      </w:r>
      <w:r w:rsidRPr="004919B2">
        <w:rPr>
          <w:rFonts w:hint="eastAsia"/>
        </w:rPr>
        <w:t>的</w:t>
      </w:r>
      <w:r w:rsidRPr="004919B2">
        <w:rPr>
          <w:rFonts w:hint="eastAsia"/>
        </w:rPr>
        <w:t>collect</w:t>
      </w:r>
      <w:r w:rsidR="008079EF">
        <w:rPr>
          <w:rFonts w:hint="eastAsia"/>
        </w:rPr>
        <w:t>()</w:t>
      </w:r>
      <w:r w:rsidRPr="004919B2">
        <w:rPr>
          <w:rFonts w:hint="eastAsia"/>
        </w:rPr>
        <w:t>或</w:t>
      </w:r>
      <w:r w:rsidRPr="004919B2">
        <w:rPr>
          <w:rFonts w:hint="eastAsia"/>
        </w:rPr>
        <w:t>save</w:t>
      </w:r>
      <w:r w:rsidR="008079EF">
        <w:rPr>
          <w:rFonts w:hint="eastAsia"/>
        </w:rPr>
        <w:t>()</w:t>
      </w:r>
      <w:r w:rsidR="008079EF">
        <w:rPr>
          <w:rFonts w:hint="eastAsia"/>
        </w:rPr>
        <w:t>动作调用将导致对</w:t>
      </w:r>
      <w:r w:rsidRPr="004919B2">
        <w:rPr>
          <w:rFonts w:hint="eastAsia"/>
        </w:rPr>
        <w:t>数据</w:t>
      </w:r>
      <w:r w:rsidR="008079EF">
        <w:rPr>
          <w:rFonts w:hint="eastAsia"/>
        </w:rPr>
        <w:t>进行排序</w:t>
      </w:r>
      <w:r w:rsidRPr="004919B2">
        <w:rPr>
          <w:rFonts w:hint="eastAsia"/>
        </w:rPr>
        <w:t>。</w:t>
      </w:r>
      <w:r w:rsidRPr="004919B2">
        <w:rPr>
          <w:rFonts w:hint="eastAsia"/>
        </w:rPr>
        <w:t>sortByKey</w:t>
      </w:r>
      <w:r w:rsidR="00394CE1">
        <w:rPr>
          <w:rFonts w:hint="eastAsia"/>
        </w:rPr>
        <w:t>()</w:t>
      </w:r>
      <w:r w:rsidRPr="004919B2">
        <w:rPr>
          <w:rFonts w:hint="eastAsia"/>
        </w:rPr>
        <w:t>函数接受一个名为</w:t>
      </w:r>
      <w:r w:rsidRPr="004919B2">
        <w:rPr>
          <w:rFonts w:hint="eastAsia"/>
        </w:rPr>
        <w:t>ascending</w:t>
      </w:r>
      <w:r w:rsidRPr="004919B2">
        <w:rPr>
          <w:rFonts w:hint="eastAsia"/>
        </w:rPr>
        <w:t>的参数，</w:t>
      </w:r>
      <w:r w:rsidR="00FD15F1" w:rsidRPr="004919B2">
        <w:rPr>
          <w:rFonts w:hint="eastAsia"/>
        </w:rPr>
        <w:t>如果其值为</w:t>
      </w:r>
      <w:r w:rsidR="00FD15F1" w:rsidRPr="004919B2">
        <w:rPr>
          <w:rFonts w:hint="eastAsia"/>
        </w:rPr>
        <w:t>true</w:t>
      </w:r>
      <w:r w:rsidR="00FD15F1" w:rsidRPr="004919B2">
        <w:rPr>
          <w:rFonts w:hint="eastAsia"/>
        </w:rPr>
        <w:t>（默认值），</w:t>
      </w:r>
      <w:r w:rsidRPr="004919B2">
        <w:rPr>
          <w:rFonts w:hint="eastAsia"/>
        </w:rPr>
        <w:t>表示结果按升序排列。</w:t>
      </w:r>
    </w:p>
    <w:p w14:paraId="6927E722" w14:textId="77777777" w:rsidR="008F7A4B" w:rsidRPr="0060583A" w:rsidRDefault="008F7A4B" w:rsidP="008F7A4B">
      <w:pPr>
        <w:pStyle w:val="a7"/>
      </w:pPr>
      <w:r w:rsidRPr="0060583A">
        <w:t>scala&gt; val top3Dists = sfpd.map(incident =&gt; (incident(PdDistrict), 1)).reduceByKey((x,y) =&gt;x+y).map(x=&gt;(x._2,x._1)).sortByKey(false).take(3)</w:t>
      </w:r>
    </w:p>
    <w:p w14:paraId="3ADAF386" w14:textId="3981D538" w:rsidR="008F7A4B" w:rsidRDefault="008F7A4B" w:rsidP="008F7A4B">
      <w:pPr>
        <w:pStyle w:val="a7"/>
      </w:pPr>
      <w:r w:rsidRPr="0060583A">
        <w:t>top3Dists: Array[(Int, String)] = Array((73308,SOUTHERN), (50164,MISSION), (46877,NORTHERN))</w:t>
      </w:r>
    </w:p>
    <w:p w14:paraId="44DD8BED" w14:textId="728AA1F2" w:rsidR="00E66FE1" w:rsidRPr="00E66FE1" w:rsidRDefault="00E66FE1" w:rsidP="00E66FE1">
      <w:pPr>
        <w:pStyle w:val="Caption"/>
      </w:pPr>
      <w:bookmarkStart w:id="6" w:name="_Ref513637974"/>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63</w:t>
      </w:r>
      <w:r w:rsidR="003E7B5C">
        <w:fldChar w:fldCharType="end"/>
      </w:r>
      <w:bookmarkEnd w:id="6"/>
    </w:p>
    <w:p w14:paraId="7CBD22EF" w14:textId="7DF5619F" w:rsidR="008F7A4B" w:rsidRPr="004919B2" w:rsidRDefault="003002AC" w:rsidP="004919B2">
      <w:pPr>
        <w:ind w:firstLine="420"/>
      </w:pPr>
      <w:r w:rsidRPr="004919B2">
        <w:rPr>
          <w:rFonts w:hint="eastAsia"/>
        </w:rPr>
        <w:t>在</w:t>
      </w:r>
      <w:r w:rsidR="00E66FE1">
        <w:fldChar w:fldCharType="begin"/>
      </w:r>
      <w:r w:rsidR="00E66FE1">
        <w:instrText xml:space="preserve"> </w:instrText>
      </w:r>
      <w:r w:rsidR="00E66FE1">
        <w:rPr>
          <w:rFonts w:hint="eastAsia"/>
        </w:rPr>
        <w:instrText>REF _Ref513637974 \h</w:instrText>
      </w:r>
      <w:r w:rsidR="00E66FE1">
        <w:instrText xml:space="preserve"> </w:instrText>
      </w:r>
      <w:r w:rsidR="00E66FE1">
        <w:fldChar w:fldCharType="separate"/>
      </w:r>
      <w:r w:rsidR="00E66FE1">
        <w:rPr>
          <w:rFonts w:hint="eastAsia"/>
        </w:rPr>
        <w:t>代码</w:t>
      </w:r>
      <w:r w:rsidR="00E66FE1">
        <w:rPr>
          <w:rFonts w:hint="eastAsia"/>
        </w:rPr>
        <w:t xml:space="preserve"> </w:t>
      </w:r>
      <w:r w:rsidR="00E66FE1">
        <w:rPr>
          <w:noProof/>
        </w:rPr>
        <w:t>4</w:t>
      </w:r>
      <w:r w:rsidR="00E66FE1">
        <w:t>.</w:t>
      </w:r>
      <w:r w:rsidR="00E66FE1">
        <w:rPr>
          <w:noProof/>
        </w:rPr>
        <w:t>63</w:t>
      </w:r>
      <w:r w:rsidR="00E66FE1">
        <w:fldChar w:fldCharType="end"/>
      </w:r>
      <w:r w:rsidRPr="004919B2">
        <w:rPr>
          <w:rFonts w:hint="eastAsia"/>
        </w:rPr>
        <w:t>的示例中，将</w:t>
      </w:r>
      <w:r w:rsidR="008F7A4B" w:rsidRPr="004919B2">
        <w:rPr>
          <w:rFonts w:hint="eastAsia"/>
        </w:rPr>
        <w:t>reduceByKey</w:t>
      </w:r>
      <w:r w:rsidR="001154CB">
        <w:rPr>
          <w:rFonts w:hint="eastAsia"/>
        </w:rPr>
        <w:t>()</w:t>
      </w:r>
      <w:r w:rsidR="008F7A4B" w:rsidRPr="004919B2">
        <w:rPr>
          <w:rFonts w:hint="eastAsia"/>
        </w:rPr>
        <w:t>的结果应用</w:t>
      </w:r>
      <w:r w:rsidRPr="004919B2">
        <w:rPr>
          <w:rFonts w:hint="eastAsia"/>
        </w:rPr>
        <w:t>到</w:t>
      </w:r>
      <w:r w:rsidR="008F7A4B" w:rsidRPr="004919B2">
        <w:rPr>
          <w:rFonts w:hint="eastAsia"/>
        </w:rPr>
        <w:t>另一个</w:t>
      </w:r>
      <w:r w:rsidR="001154CB" w:rsidRPr="001154CB">
        <w:t>map(x=&gt;(x._2,x._1))</w:t>
      </w:r>
      <w:r w:rsidR="008F7A4B" w:rsidRPr="004919B2">
        <w:rPr>
          <w:rFonts w:hint="eastAsia"/>
        </w:rPr>
        <w:t>操作。这个</w:t>
      </w:r>
      <w:r w:rsidRPr="004919B2">
        <w:rPr>
          <w:rFonts w:hint="eastAsia"/>
        </w:rPr>
        <w:t>map</w:t>
      </w:r>
      <w:r w:rsidR="001154CB">
        <w:rPr>
          <w:rFonts w:hint="eastAsia"/>
        </w:rPr>
        <w:t>()</w:t>
      </w:r>
      <w:r w:rsidR="008F7A4B" w:rsidRPr="004919B2">
        <w:rPr>
          <w:rFonts w:hint="eastAsia"/>
        </w:rPr>
        <w:t>操作是切换</w:t>
      </w:r>
      <w:r w:rsidRPr="004919B2">
        <w:rPr>
          <w:rFonts w:hint="eastAsia"/>
        </w:rPr>
        <w:t>每个</w:t>
      </w:r>
      <w:r w:rsidR="008F7A4B" w:rsidRPr="004919B2">
        <w:rPr>
          <w:rFonts w:hint="eastAsia"/>
        </w:rPr>
        <w:t>元组</w:t>
      </w:r>
      <w:r w:rsidRPr="004919B2">
        <w:rPr>
          <w:rFonts w:hint="eastAsia"/>
        </w:rPr>
        <w:t>中元素</w:t>
      </w:r>
      <w:r w:rsidR="001154CB">
        <w:rPr>
          <w:rFonts w:hint="eastAsia"/>
        </w:rPr>
        <w:t>之间</w:t>
      </w:r>
      <w:r w:rsidRPr="004919B2">
        <w:rPr>
          <w:rFonts w:hint="eastAsia"/>
        </w:rPr>
        <w:t>的</w:t>
      </w:r>
      <w:r w:rsidR="001154CB">
        <w:rPr>
          <w:rFonts w:hint="eastAsia"/>
        </w:rPr>
        <w:t>前后</w:t>
      </w:r>
      <w:r w:rsidRPr="004919B2">
        <w:rPr>
          <w:rFonts w:hint="eastAsia"/>
        </w:rPr>
        <w:t>顺序，即互换地区</w:t>
      </w:r>
      <w:r w:rsidR="008F7A4B" w:rsidRPr="004919B2">
        <w:rPr>
          <w:rFonts w:hint="eastAsia"/>
        </w:rPr>
        <w:t>和</w:t>
      </w:r>
      <w:r w:rsidRPr="004919B2">
        <w:rPr>
          <w:rFonts w:hint="eastAsia"/>
        </w:rPr>
        <w:t>事件</w:t>
      </w:r>
      <w:r w:rsidR="008F7A4B" w:rsidRPr="004919B2">
        <w:rPr>
          <w:rFonts w:hint="eastAsia"/>
        </w:rPr>
        <w:t>总和</w:t>
      </w:r>
      <w:r w:rsidRPr="004919B2">
        <w:rPr>
          <w:rFonts w:hint="eastAsia"/>
        </w:rPr>
        <w:t>放置顺序</w:t>
      </w:r>
      <w:r w:rsidR="001154CB">
        <w:rPr>
          <w:rFonts w:hint="eastAsia"/>
        </w:rPr>
        <w:t>，得到一个元组包含总计和地区</w:t>
      </w:r>
      <w:r w:rsidR="001154CB">
        <w:rPr>
          <w:rFonts w:hint="eastAsia"/>
        </w:rPr>
        <w:t>(</w:t>
      </w:r>
      <w:r w:rsidR="008F7A4B" w:rsidRPr="004919B2">
        <w:rPr>
          <w:rFonts w:hint="eastAsia"/>
        </w:rPr>
        <w:t>sum</w:t>
      </w:r>
      <w:r w:rsidR="00E66FE1">
        <w:rPr>
          <w:rFonts w:hint="eastAsia"/>
        </w:rPr>
        <w:t>,</w:t>
      </w:r>
      <w:r w:rsidR="001154CB">
        <w:rPr>
          <w:rFonts w:hint="eastAsia"/>
        </w:rPr>
        <w:t xml:space="preserve"> </w:t>
      </w:r>
      <w:r w:rsidR="008F7A4B" w:rsidRPr="004919B2">
        <w:rPr>
          <w:rFonts w:hint="eastAsia"/>
        </w:rPr>
        <w:t>district</w:t>
      </w:r>
      <w:r w:rsidR="001154CB">
        <w:rPr>
          <w:rFonts w:hint="eastAsia"/>
        </w:rPr>
        <w:t>)</w:t>
      </w:r>
      <w:r w:rsidR="001154CB">
        <w:rPr>
          <w:rFonts w:hint="eastAsia"/>
        </w:rPr>
        <w:t>的数据集，</w:t>
      </w:r>
      <w:r w:rsidR="008F7A4B" w:rsidRPr="004919B2">
        <w:rPr>
          <w:rFonts w:hint="eastAsia"/>
        </w:rPr>
        <w:t>然后将</w:t>
      </w:r>
      <w:r w:rsidR="008F7A4B" w:rsidRPr="004919B2">
        <w:rPr>
          <w:rFonts w:hint="eastAsia"/>
        </w:rPr>
        <w:t>sortByKey</w:t>
      </w:r>
      <w:r w:rsidR="001154CB">
        <w:rPr>
          <w:rFonts w:hint="eastAsia"/>
        </w:rPr>
        <w:t>()</w:t>
      </w:r>
      <w:r w:rsidR="001154CB">
        <w:rPr>
          <w:rFonts w:hint="eastAsia"/>
        </w:rPr>
        <w:t>应用于此数据集</w:t>
      </w:r>
      <w:r w:rsidR="008F7A4B" w:rsidRPr="004919B2">
        <w:rPr>
          <w:rFonts w:hint="eastAsia"/>
        </w:rPr>
        <w:t>对每个区域的</w:t>
      </w:r>
      <w:r w:rsidR="001154CB">
        <w:rPr>
          <w:rFonts w:hint="eastAsia"/>
        </w:rPr>
        <w:t>报案记录</w:t>
      </w:r>
      <w:r w:rsidR="008F7A4B" w:rsidRPr="004919B2">
        <w:rPr>
          <w:rFonts w:hint="eastAsia"/>
        </w:rPr>
        <w:t>数量进行排序。由于想要前</w:t>
      </w:r>
      <w:r w:rsidR="008F7A4B" w:rsidRPr="004919B2">
        <w:rPr>
          <w:rFonts w:hint="eastAsia"/>
        </w:rPr>
        <w:t>3</w:t>
      </w:r>
      <w:r w:rsidR="001154CB">
        <w:rPr>
          <w:rFonts w:hint="eastAsia"/>
        </w:rPr>
        <w:t>名，需要的结果是降序。将值</w:t>
      </w:r>
      <w:r w:rsidR="008F7A4B" w:rsidRPr="004919B2">
        <w:rPr>
          <w:rFonts w:hint="eastAsia"/>
        </w:rPr>
        <w:t>false</w:t>
      </w:r>
      <w:r w:rsidR="008F7A4B" w:rsidRPr="004919B2">
        <w:rPr>
          <w:rFonts w:hint="eastAsia"/>
        </w:rPr>
        <w:t>传递给</w:t>
      </w:r>
      <w:r w:rsidR="008F7A4B" w:rsidRPr="004919B2">
        <w:rPr>
          <w:rFonts w:hint="eastAsia"/>
        </w:rPr>
        <w:t>sortByKey</w:t>
      </w:r>
      <w:r w:rsidR="001154CB">
        <w:rPr>
          <w:rFonts w:hint="eastAsia"/>
        </w:rPr>
        <w:t>()</w:t>
      </w:r>
      <w:r w:rsidR="001154CB">
        <w:rPr>
          <w:rFonts w:hint="eastAsia"/>
        </w:rPr>
        <w:t>的</w:t>
      </w:r>
      <w:r w:rsidR="008F7A4B" w:rsidRPr="004919B2">
        <w:rPr>
          <w:rFonts w:hint="eastAsia"/>
        </w:rPr>
        <w:t>ascending</w:t>
      </w:r>
      <w:r w:rsidR="001154CB">
        <w:rPr>
          <w:rFonts w:hint="eastAsia"/>
        </w:rPr>
        <w:t>参数，</w:t>
      </w:r>
      <w:r w:rsidR="008F7A4B" w:rsidRPr="004919B2">
        <w:rPr>
          <w:rFonts w:hint="eastAsia"/>
        </w:rPr>
        <w:t>要返回</w:t>
      </w:r>
      <w:r w:rsidR="001154CB">
        <w:rPr>
          <w:rFonts w:hint="eastAsia"/>
        </w:rPr>
        <w:t>前三个元素</w:t>
      </w:r>
      <w:r w:rsidR="008F7A4B" w:rsidRPr="004919B2">
        <w:rPr>
          <w:rFonts w:hint="eastAsia"/>
        </w:rPr>
        <w:t>使用</w:t>
      </w:r>
      <w:r w:rsidR="008F7A4B" w:rsidRPr="004919B2">
        <w:rPr>
          <w:rFonts w:hint="eastAsia"/>
        </w:rPr>
        <w:t>take(3)</w:t>
      </w:r>
      <w:r w:rsidR="008F7A4B" w:rsidRPr="004919B2">
        <w:rPr>
          <w:rFonts w:hint="eastAsia"/>
        </w:rPr>
        <w:t>，这将给前</w:t>
      </w:r>
      <w:r w:rsidR="008F7A4B" w:rsidRPr="004919B2">
        <w:rPr>
          <w:rFonts w:hint="eastAsia"/>
        </w:rPr>
        <w:t>3</w:t>
      </w:r>
      <w:r w:rsidR="008F7A4B" w:rsidRPr="004919B2">
        <w:rPr>
          <w:rFonts w:hint="eastAsia"/>
        </w:rPr>
        <w:t>个元素。也可以使用</w:t>
      </w:r>
      <w:r w:rsidR="00105A12" w:rsidRPr="004919B2">
        <w:rPr>
          <w:rFonts w:hint="eastAsia"/>
        </w:rPr>
        <w:t>另外一种实现方法</w:t>
      </w:r>
      <w:r w:rsidR="008F7A4B" w:rsidRPr="004919B2">
        <w:rPr>
          <w:rFonts w:hint="eastAsia"/>
        </w:rPr>
        <w:t>：</w:t>
      </w:r>
    </w:p>
    <w:p w14:paraId="237120EF" w14:textId="77777777" w:rsidR="00791A7E" w:rsidRPr="00791A7E" w:rsidRDefault="00791A7E" w:rsidP="00791A7E">
      <w:pPr>
        <w:pStyle w:val="a7"/>
      </w:pPr>
      <w:r w:rsidRPr="00791A7E">
        <w:t>scala&gt; val top3Dists= sfpd.map(incident=&gt;(incident(PdDistrict),1)).reduceByKey(_ + _).top(3)(Ordering.by(_._2))</w:t>
      </w:r>
    </w:p>
    <w:p w14:paraId="69B63D2A" w14:textId="77777777" w:rsidR="00791A7E" w:rsidRDefault="00791A7E" w:rsidP="00791A7E">
      <w:pPr>
        <w:pStyle w:val="a7"/>
      </w:pPr>
      <w:r w:rsidRPr="00791A7E">
        <w:t>top3Dists: Array[(String, Int)] = Array((SOUTHERN,73308), (MISSION,50164), (NORTHERN,46877))</w:t>
      </w:r>
    </w:p>
    <w:p w14:paraId="279D7B72" w14:textId="54DAE648" w:rsidR="00C965DB" w:rsidRDefault="00C965DB" w:rsidP="00C965DB">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64</w:t>
      </w:r>
      <w:r w:rsidR="003E7B5C">
        <w:fldChar w:fldCharType="end"/>
      </w:r>
    </w:p>
    <w:p w14:paraId="48B4CAA2" w14:textId="5C6134B2" w:rsidR="003E5480" w:rsidRDefault="00EA2F38" w:rsidP="004919B2">
      <w:pPr>
        <w:ind w:firstLine="420"/>
        <w:rPr>
          <w:rFonts w:hint="eastAsia"/>
        </w:rPr>
      </w:pPr>
      <w:r w:rsidRPr="004919B2">
        <w:rPr>
          <w:rFonts w:hint="eastAsia"/>
        </w:rPr>
        <w:t>在</w:t>
      </w:r>
      <w:r w:rsidRPr="004919B2">
        <w:rPr>
          <w:rFonts w:hint="eastAsia"/>
        </w:rPr>
        <w:t>RDD</w:t>
      </w:r>
      <w:r w:rsidRPr="004919B2">
        <w:rPr>
          <w:rFonts w:hint="eastAsia"/>
        </w:rPr>
        <w:t>上</w:t>
      </w:r>
      <w:r w:rsidR="005522A7" w:rsidRPr="004919B2">
        <w:rPr>
          <w:rFonts w:hint="eastAsia"/>
        </w:rPr>
        <w:t>使用</w:t>
      </w:r>
      <w:r w:rsidR="008F7A4B" w:rsidRPr="004919B2">
        <w:rPr>
          <w:rFonts w:hint="eastAsia"/>
        </w:rPr>
        <w:t>top</w:t>
      </w:r>
      <w:r w:rsidR="003140CA">
        <w:rPr>
          <w:rFonts w:hint="eastAsia"/>
        </w:rPr>
        <w:t>()</w:t>
      </w:r>
      <w:r w:rsidR="005522A7" w:rsidRPr="004919B2">
        <w:rPr>
          <w:rFonts w:hint="eastAsia"/>
        </w:rPr>
        <w:t>方法</w:t>
      </w:r>
      <w:r w:rsidR="003140CA">
        <w:rPr>
          <w:rFonts w:hint="eastAsia"/>
        </w:rPr>
        <w:t>。</w:t>
      </w:r>
      <w:r w:rsidR="004B37FD" w:rsidRPr="004919B2">
        <w:rPr>
          <w:rFonts w:hint="eastAsia"/>
        </w:rPr>
        <w:t>top</w:t>
      </w:r>
      <w:r w:rsidR="004B37FD">
        <w:rPr>
          <w:rFonts w:hint="eastAsia"/>
        </w:rPr>
        <w:t>()</w:t>
      </w:r>
      <w:r w:rsidR="004B37FD" w:rsidRPr="004919B2">
        <w:rPr>
          <w:rFonts w:hint="eastAsia"/>
        </w:rPr>
        <w:t>方法的第一个参数为</w:t>
      </w:r>
      <w:r w:rsidR="004B37FD" w:rsidRPr="004919B2">
        <w:rPr>
          <w:rFonts w:hint="eastAsia"/>
        </w:rPr>
        <w:t>3</w:t>
      </w:r>
      <w:r w:rsidR="004B37FD" w:rsidRPr="004919B2">
        <w:rPr>
          <w:rFonts w:hint="eastAsia"/>
        </w:rPr>
        <w:t>，表示前</w:t>
      </w:r>
      <w:r w:rsidR="004B37FD" w:rsidRPr="004919B2">
        <w:rPr>
          <w:rFonts w:hint="eastAsia"/>
        </w:rPr>
        <w:t>3</w:t>
      </w:r>
      <w:r w:rsidR="004B37FD" w:rsidRPr="004919B2">
        <w:rPr>
          <w:rFonts w:hint="eastAsia"/>
        </w:rPr>
        <w:t>各元素；二个参数为隐式参数，定义按照元组第二个值进行排序。</w:t>
      </w:r>
      <w:r w:rsidR="004B37FD" w:rsidRPr="00053DF1">
        <w:t>Ordering.by(_._2)</w:t>
      </w:r>
      <w:r w:rsidR="004B37FD">
        <w:rPr>
          <w:rFonts w:hint="eastAsia"/>
        </w:rPr>
        <w:t>表示使用元组中第二个元素排序</w:t>
      </w:r>
      <w:r w:rsidR="004B37FD" w:rsidRPr="004919B2">
        <w:rPr>
          <w:rFonts w:hint="eastAsia"/>
        </w:rPr>
        <w:t>。</w:t>
      </w:r>
    </w:p>
    <w:p w14:paraId="41589C60" w14:textId="0AF0772D" w:rsidR="003E5480" w:rsidRDefault="00537873" w:rsidP="00537873">
      <w:pPr>
        <w:pStyle w:val="a4"/>
        <w:rPr>
          <w:rFonts w:hint="eastAsia"/>
        </w:rPr>
      </w:pPr>
      <w:r>
        <w:t>def</w:t>
      </w:r>
      <w:r>
        <w:rPr>
          <w:rFonts w:hint="eastAsia"/>
        </w:rPr>
        <w:t xml:space="preserve"> </w:t>
      </w:r>
      <w:r>
        <w:t>top(num: Int)(implicit ord: Ordering[T]): Array[T]</w:t>
      </w:r>
    </w:p>
    <w:p w14:paraId="2622176A" w14:textId="28FFC347" w:rsidR="00AB70A6" w:rsidRPr="004919B2" w:rsidRDefault="008F7A4B" w:rsidP="004919B2">
      <w:pPr>
        <w:ind w:firstLine="420"/>
      </w:pPr>
      <w:r w:rsidRPr="004919B2">
        <w:rPr>
          <w:rFonts w:hint="eastAsia"/>
        </w:rPr>
        <w:t>按照默认（降序）或者</w:t>
      </w:r>
      <w:r w:rsidR="000B754B" w:rsidRPr="006712BD">
        <w:rPr>
          <w:rFonts w:hint="eastAsia"/>
        </w:rPr>
        <w:t>根据指定的隐式</w:t>
      </w:r>
      <w:r w:rsidR="000B754B" w:rsidRPr="006712BD">
        <w:rPr>
          <w:rFonts w:hint="eastAsia"/>
        </w:rPr>
        <w:t>Ordering [T]</w:t>
      </w:r>
      <w:r w:rsidR="000B754B" w:rsidRPr="006712BD">
        <w:rPr>
          <w:rFonts w:hint="eastAsia"/>
        </w:rPr>
        <w:t>定义</w:t>
      </w:r>
      <w:r w:rsidRPr="004919B2">
        <w:rPr>
          <w:rFonts w:hint="eastAsia"/>
        </w:rPr>
        <w:t>，返回前</w:t>
      </w:r>
      <w:r w:rsidRPr="004919B2">
        <w:rPr>
          <w:rFonts w:hint="eastAsia"/>
        </w:rPr>
        <w:t>num</w:t>
      </w:r>
      <w:r w:rsidR="00320B6D">
        <w:rPr>
          <w:rFonts w:hint="eastAsia"/>
        </w:rPr>
        <w:t>个元素，其排序方式</w:t>
      </w:r>
      <w:r w:rsidR="00320B6D" w:rsidRPr="00320B6D">
        <w:rPr>
          <w:rFonts w:hint="eastAsia"/>
        </w:rPr>
        <w:t>与</w:t>
      </w:r>
      <w:r w:rsidR="00320B6D" w:rsidRPr="00320B6D">
        <w:rPr>
          <w:rFonts w:hint="eastAsia"/>
        </w:rPr>
        <w:t>takeOrdered</w:t>
      </w:r>
      <w:r w:rsidR="00320B6D" w:rsidRPr="00320B6D">
        <w:rPr>
          <w:rFonts w:hint="eastAsia"/>
        </w:rPr>
        <w:t>相反。</w:t>
      </w:r>
    </w:p>
    <w:p w14:paraId="7C348E62" w14:textId="076DD865" w:rsidR="00AB70A6" w:rsidRPr="002073A5" w:rsidRDefault="002A4420" w:rsidP="002073A5">
      <w:pPr>
        <w:pStyle w:val="a2"/>
        <w:spacing w:before="156"/>
      </w:pPr>
      <w:r>
        <w:rPr>
          <w:rFonts w:hint="eastAsia"/>
        </w:rPr>
        <w:t>语法解释</w:t>
      </w:r>
    </w:p>
    <w:p w14:paraId="29EB2E91" w14:textId="567E510F" w:rsidR="008F7A4B" w:rsidRPr="00474AE6" w:rsidRDefault="00553DDB" w:rsidP="00C965DB">
      <w:pPr>
        <w:pStyle w:val="ab"/>
      </w:pPr>
      <w:r w:rsidRPr="00553DDB">
        <w:t>scala.math.Ordering</w:t>
      </w:r>
      <w:r w:rsidR="00CA73A0" w:rsidRPr="00CA73A0">
        <w:rPr>
          <w:rFonts w:hint="eastAsia"/>
        </w:rPr>
        <w:t>的伴随对象定义了许多隐式对象，以处理</w:t>
      </w:r>
      <w:r w:rsidR="00CA73A0" w:rsidRPr="00CA73A0">
        <w:rPr>
          <w:rFonts w:hint="eastAsia"/>
        </w:rPr>
        <w:t>AnyVal</w:t>
      </w:r>
      <w:r w:rsidR="00CA73A0" w:rsidRPr="00CA73A0">
        <w:rPr>
          <w:rFonts w:hint="eastAsia"/>
        </w:rPr>
        <w:t>（例如</w:t>
      </w:r>
      <w:r w:rsidR="00CA73A0" w:rsidRPr="00CA73A0">
        <w:rPr>
          <w:rFonts w:hint="eastAsia"/>
        </w:rPr>
        <w:t>Int</w:t>
      </w:r>
      <w:r w:rsidR="00CA73A0" w:rsidRPr="00CA73A0">
        <w:rPr>
          <w:rFonts w:hint="eastAsia"/>
        </w:rPr>
        <w:t>，</w:t>
      </w:r>
      <w:r w:rsidR="00CA73A0" w:rsidRPr="00CA73A0">
        <w:rPr>
          <w:rFonts w:hint="eastAsia"/>
        </w:rPr>
        <w:t>Double</w:t>
      </w:r>
      <w:r w:rsidR="00CA73A0" w:rsidRPr="00CA73A0">
        <w:rPr>
          <w:rFonts w:hint="eastAsia"/>
        </w:rPr>
        <w:t>），</w:t>
      </w:r>
      <w:r w:rsidR="00CA73A0" w:rsidRPr="00CA73A0">
        <w:rPr>
          <w:rFonts w:hint="eastAsia"/>
        </w:rPr>
        <w:t>String</w:t>
      </w:r>
      <w:r w:rsidR="00CA73A0" w:rsidRPr="00CA73A0">
        <w:rPr>
          <w:rFonts w:hint="eastAsia"/>
        </w:rPr>
        <w:t>和其他类型的子类型。</w:t>
      </w:r>
      <w:r w:rsidR="00EA5486" w:rsidRPr="00EA5486">
        <w:rPr>
          <w:rFonts w:hint="eastAsia"/>
        </w:rPr>
        <w:t>要按一个或多个成员变量对实例进行排序，可以使用</w:t>
      </w:r>
      <w:r w:rsidR="00617479" w:rsidRPr="00EA5486">
        <w:rPr>
          <w:rFonts w:hint="eastAsia"/>
        </w:rPr>
        <w:t>内置排序</w:t>
      </w:r>
      <w:r w:rsidR="00EA5486" w:rsidRPr="00EA5486">
        <w:rPr>
          <w:rFonts w:hint="eastAsia"/>
        </w:rPr>
        <w:t>Ordering.by</w:t>
      </w:r>
      <w:r w:rsidR="00EA5486" w:rsidRPr="00EA5486">
        <w:rPr>
          <w:rFonts w:hint="eastAsia"/>
        </w:rPr>
        <w:t>和</w:t>
      </w:r>
      <w:r w:rsidR="00EA5486" w:rsidRPr="00EA5486">
        <w:rPr>
          <w:rFonts w:hint="eastAsia"/>
        </w:rPr>
        <w:t>Ordering.on</w:t>
      </w:r>
      <w:r w:rsidR="008F7A4B" w:rsidRPr="00474AE6">
        <w:rPr>
          <w:rFonts w:hint="eastAsia"/>
        </w:rPr>
        <w:t>：</w:t>
      </w:r>
    </w:p>
    <w:p w14:paraId="0EE508A1" w14:textId="77777777" w:rsidR="000B3128" w:rsidRDefault="000B3128" w:rsidP="000B3128">
      <w:pPr>
        <w:pStyle w:val="a7"/>
      </w:pPr>
      <w:r>
        <w:t>scala&gt; import scala.util.Sorting</w:t>
      </w:r>
    </w:p>
    <w:p w14:paraId="0388C376" w14:textId="77777777" w:rsidR="000B3128" w:rsidRDefault="000B3128" w:rsidP="000B3128">
      <w:pPr>
        <w:pStyle w:val="a7"/>
      </w:pPr>
      <w:r>
        <w:t>import scala.util.Sorting</w:t>
      </w:r>
    </w:p>
    <w:p w14:paraId="30BF3779" w14:textId="77777777" w:rsidR="000B3128" w:rsidRDefault="000B3128" w:rsidP="000B3128">
      <w:pPr>
        <w:pStyle w:val="a7"/>
      </w:pPr>
    </w:p>
    <w:p w14:paraId="32BFD9E0" w14:textId="77777777" w:rsidR="000B3128" w:rsidRDefault="000B3128" w:rsidP="000B3128">
      <w:pPr>
        <w:pStyle w:val="a7"/>
      </w:pPr>
      <w:r>
        <w:t>scala&gt; val pairs = Array(("a", 5, 2), ("c", 3, 1), ("b", 1, 3))</w:t>
      </w:r>
    </w:p>
    <w:p w14:paraId="7334936B" w14:textId="051633B4" w:rsidR="008F7A4B" w:rsidRDefault="000B3128" w:rsidP="000B3128">
      <w:pPr>
        <w:pStyle w:val="a7"/>
      </w:pPr>
      <w:r>
        <w:t>pairs: Array[(String, Int, Int)] = Array((a,5,2), (c,3,1), (b,1,3))</w:t>
      </w:r>
    </w:p>
    <w:p w14:paraId="430866A2" w14:textId="77777777" w:rsidR="008F7A4B" w:rsidRDefault="008F7A4B" w:rsidP="008F7A4B">
      <w:pPr>
        <w:pStyle w:val="a7"/>
      </w:pPr>
    </w:p>
    <w:p w14:paraId="4711FE16" w14:textId="77777777" w:rsidR="000B3128" w:rsidRDefault="000B3128" w:rsidP="000B3128">
      <w:pPr>
        <w:pStyle w:val="a7"/>
      </w:pPr>
      <w:r>
        <w:t>scala&gt; Sorting.quickSort(pairs)(Ordering.by[(String, Int, Int), Int](_._2))</w:t>
      </w:r>
    </w:p>
    <w:p w14:paraId="184D6A56" w14:textId="77777777" w:rsidR="000B3128" w:rsidRDefault="000B3128" w:rsidP="000B3128">
      <w:pPr>
        <w:pStyle w:val="a7"/>
      </w:pPr>
    </w:p>
    <w:p w14:paraId="6CF51EA3" w14:textId="77777777" w:rsidR="000B3128" w:rsidRDefault="000B3128" w:rsidP="000B3128">
      <w:pPr>
        <w:pStyle w:val="a7"/>
      </w:pPr>
      <w:r>
        <w:t>scala&gt; pairs</w:t>
      </w:r>
    </w:p>
    <w:p w14:paraId="12A5324D" w14:textId="77777777" w:rsidR="000B3128" w:rsidRDefault="000B3128" w:rsidP="000B3128">
      <w:pPr>
        <w:pStyle w:val="a7"/>
      </w:pPr>
      <w:r>
        <w:t>res16: Array[(String, Int, Int)] = Array((b,1,3), (c,3,1), (a,5,2))</w:t>
      </w:r>
    </w:p>
    <w:p w14:paraId="66877AC7" w14:textId="77777777" w:rsidR="000B3128" w:rsidRDefault="000B3128" w:rsidP="000B3128">
      <w:pPr>
        <w:pStyle w:val="a7"/>
      </w:pPr>
    </w:p>
    <w:p w14:paraId="767E1715" w14:textId="77777777" w:rsidR="000B3128" w:rsidRDefault="000B3128" w:rsidP="000B3128">
      <w:pPr>
        <w:pStyle w:val="a7"/>
      </w:pPr>
      <w:r>
        <w:t>scala&gt; Sorting.quickSort(pairs)(Ordering[(Int, String)].on(x =&gt; (x._3, x._1)))</w:t>
      </w:r>
    </w:p>
    <w:p w14:paraId="5E4864F5" w14:textId="77777777" w:rsidR="000B3128" w:rsidRDefault="000B3128" w:rsidP="000B3128">
      <w:pPr>
        <w:pStyle w:val="a7"/>
      </w:pPr>
    </w:p>
    <w:p w14:paraId="1A55ED3D" w14:textId="77777777" w:rsidR="000B3128" w:rsidRDefault="000B3128" w:rsidP="000B3128">
      <w:pPr>
        <w:pStyle w:val="a7"/>
      </w:pPr>
      <w:r>
        <w:lastRenderedPageBreak/>
        <w:t>scala&gt; pairs</w:t>
      </w:r>
    </w:p>
    <w:p w14:paraId="02AF93C2" w14:textId="6D7AF5A7" w:rsidR="008F7A4B" w:rsidRDefault="000B3128" w:rsidP="000B3128">
      <w:pPr>
        <w:pStyle w:val="a7"/>
      </w:pPr>
      <w:r>
        <w:t>res18: Array[(String, Int, Int)] = Array((c,3,1), (a,5,2), (b,1,3))</w:t>
      </w:r>
    </w:p>
    <w:p w14:paraId="27635D78" w14:textId="02F7BEBE" w:rsidR="00C965DB" w:rsidRDefault="00C965DB" w:rsidP="00C965DB">
      <w:pPr>
        <w:pStyle w:val="Caption"/>
        <w:rPr>
          <w:rFonts w:hint="eastAsia"/>
        </w:rPr>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65</w:t>
      </w:r>
      <w:r w:rsidR="003E7B5C">
        <w:fldChar w:fldCharType="end"/>
      </w:r>
    </w:p>
    <w:p w14:paraId="4B411F96" w14:textId="498904E2" w:rsidR="007D74B0" w:rsidRDefault="000F6056" w:rsidP="00526947">
      <w:pPr>
        <w:pStyle w:val="ab"/>
        <w:rPr>
          <w:rFonts w:hint="eastAsia"/>
        </w:rPr>
      </w:pPr>
      <w:r>
        <w:rPr>
          <w:rFonts w:hint="eastAsia"/>
        </w:rPr>
        <w:t>在</w:t>
      </w:r>
      <w:r w:rsidR="00D6366A" w:rsidRPr="00D6366A">
        <w:t>Ordering.by[(String, Int, Int), Int](_._2)</w:t>
      </w:r>
      <w:r>
        <w:rPr>
          <w:rFonts w:hint="eastAsia"/>
        </w:rPr>
        <w:t>中，</w:t>
      </w:r>
      <w:r w:rsidRPr="00D6366A">
        <w:t>[(String, Int, Int), Int]</w:t>
      </w:r>
      <w:r>
        <w:rPr>
          <w:rFonts w:hint="eastAsia"/>
        </w:rPr>
        <w:t>分别表示三元组的类型</w:t>
      </w:r>
      <w:r w:rsidRPr="00D6366A">
        <w:t>(String, Int, Int)</w:t>
      </w:r>
      <w:r>
        <w:rPr>
          <w:rFonts w:hint="eastAsia"/>
        </w:rPr>
        <w:t>和返回值的类型为</w:t>
      </w:r>
      <w:r>
        <w:rPr>
          <w:rFonts w:hint="eastAsia"/>
        </w:rPr>
        <w:t>Int</w:t>
      </w:r>
      <w:r>
        <w:rPr>
          <w:rFonts w:hint="eastAsia"/>
        </w:rPr>
        <w:t>；</w:t>
      </w:r>
      <w:r w:rsidRPr="00D6366A">
        <w:t>(_._2)</w:t>
      </w:r>
      <w:r>
        <w:rPr>
          <w:rFonts w:hint="eastAsia"/>
        </w:rPr>
        <w:t>表示使用第二个值进行排序。在</w:t>
      </w:r>
      <w:r w:rsidRPr="000F6056">
        <w:t>Ordering[(Int, String)].on(x =&gt; (x._3, x._1))</w:t>
      </w:r>
      <w:r>
        <w:rPr>
          <w:rFonts w:hint="eastAsia"/>
        </w:rPr>
        <w:t>中，</w:t>
      </w:r>
      <w:r w:rsidRPr="000F6056">
        <w:t>(Int, String)</w:t>
      </w:r>
      <w:r>
        <w:rPr>
          <w:rFonts w:hint="eastAsia"/>
        </w:rPr>
        <w:t>表示返回值的类型；</w:t>
      </w:r>
      <w:r w:rsidRPr="000F6056">
        <w:t>(x =&gt; (x._3, x._1))</w:t>
      </w:r>
      <w:r>
        <w:rPr>
          <w:rFonts w:hint="eastAsia"/>
        </w:rPr>
        <w:t>表示先使用第三个值排序，然后是第二个。</w:t>
      </w:r>
      <w:r w:rsidR="00526947" w:rsidRPr="00526947">
        <w:rPr>
          <w:rFonts w:hint="eastAsia"/>
        </w:rPr>
        <w:t>通过指定</w:t>
      </w:r>
      <w:r w:rsidR="00526947" w:rsidRPr="00526947">
        <w:rPr>
          <w:rFonts w:hint="eastAsia"/>
        </w:rPr>
        <w:t>compare</w:t>
      </w:r>
      <w:r w:rsidR="00526947" w:rsidRPr="00526947">
        <w:rPr>
          <w:rFonts w:hint="eastAsia"/>
        </w:rPr>
        <w:t>（</w:t>
      </w:r>
      <w:r w:rsidR="00526947" w:rsidRPr="00526947">
        <w:rPr>
          <w:rFonts w:hint="eastAsia"/>
        </w:rPr>
        <w:t>a</w:t>
      </w:r>
      <w:r w:rsidR="00526947" w:rsidRPr="00526947">
        <w:rPr>
          <w:rFonts w:hint="eastAsia"/>
        </w:rPr>
        <w:t>：</w:t>
      </w:r>
      <w:r w:rsidR="00526947" w:rsidRPr="00526947">
        <w:rPr>
          <w:rFonts w:hint="eastAsia"/>
        </w:rPr>
        <w:t>T</w:t>
      </w:r>
      <w:r w:rsidR="00526947" w:rsidRPr="00526947">
        <w:rPr>
          <w:rFonts w:hint="eastAsia"/>
        </w:rPr>
        <w:t>，</w:t>
      </w:r>
      <w:r w:rsidR="00526947" w:rsidRPr="00526947">
        <w:rPr>
          <w:rFonts w:hint="eastAsia"/>
        </w:rPr>
        <w:t>b</w:t>
      </w:r>
      <w:r w:rsidR="00526947" w:rsidRPr="00526947">
        <w:rPr>
          <w:rFonts w:hint="eastAsia"/>
        </w:rPr>
        <w:t>：</w:t>
      </w:r>
      <w:r w:rsidR="00526947" w:rsidRPr="00526947">
        <w:rPr>
          <w:rFonts w:hint="eastAsia"/>
        </w:rPr>
        <w:t>T</w:t>
      </w:r>
      <w:r w:rsidR="00526947" w:rsidRPr="00526947">
        <w:rPr>
          <w:rFonts w:hint="eastAsia"/>
        </w:rPr>
        <w:t>）来实现</w:t>
      </w:r>
      <w:r w:rsidR="00526947" w:rsidRPr="00526947">
        <w:rPr>
          <w:rFonts w:hint="eastAsia"/>
        </w:rPr>
        <w:t>Ordering [T]</w:t>
      </w:r>
      <w:r w:rsidR="00526947">
        <w:rPr>
          <w:rFonts w:hint="eastAsia"/>
        </w:rPr>
        <w:t>，</w:t>
      </w:r>
      <w:r w:rsidR="00890659">
        <w:rPr>
          <w:rFonts w:hint="eastAsia"/>
        </w:rPr>
        <w:t>用来</w:t>
      </w:r>
      <w:r w:rsidR="00526947" w:rsidRPr="00526947">
        <w:rPr>
          <w:rFonts w:hint="eastAsia"/>
        </w:rPr>
        <w:t>决定如何对两个实例</w:t>
      </w:r>
      <w:r w:rsidR="00526947" w:rsidRPr="00526947">
        <w:rPr>
          <w:rFonts w:hint="eastAsia"/>
        </w:rPr>
        <w:t>a</w:t>
      </w:r>
      <w:r w:rsidR="00526947" w:rsidRPr="00526947">
        <w:rPr>
          <w:rFonts w:hint="eastAsia"/>
        </w:rPr>
        <w:t>和</w:t>
      </w:r>
      <w:r w:rsidR="00526947" w:rsidRPr="00526947">
        <w:rPr>
          <w:rFonts w:hint="eastAsia"/>
        </w:rPr>
        <w:t>b</w:t>
      </w:r>
      <w:r w:rsidR="00526947" w:rsidRPr="00526947">
        <w:rPr>
          <w:rFonts w:hint="eastAsia"/>
        </w:rPr>
        <w:t>进行排序。</w:t>
      </w:r>
      <w:r w:rsidR="00526947" w:rsidRPr="00526947">
        <w:rPr>
          <w:rFonts w:hint="eastAsia"/>
        </w:rPr>
        <w:t>scala.util.Sorting</w:t>
      </w:r>
      <w:r w:rsidR="00977B52">
        <w:rPr>
          <w:rFonts w:hint="eastAsia"/>
        </w:rPr>
        <w:t>类</w:t>
      </w:r>
      <w:r w:rsidR="00526947" w:rsidRPr="00526947">
        <w:rPr>
          <w:rFonts w:hint="eastAsia"/>
        </w:rPr>
        <w:t>可以使用</w:t>
      </w:r>
      <w:r w:rsidR="00526947" w:rsidRPr="00526947">
        <w:rPr>
          <w:rFonts w:hint="eastAsia"/>
        </w:rPr>
        <w:t>Ordering [T]</w:t>
      </w:r>
      <w:r w:rsidR="00526947" w:rsidRPr="00526947">
        <w:rPr>
          <w:rFonts w:hint="eastAsia"/>
        </w:rPr>
        <w:t>的实例对</w:t>
      </w:r>
      <w:r w:rsidR="00526947" w:rsidRPr="00526947">
        <w:rPr>
          <w:rFonts w:hint="eastAsia"/>
        </w:rPr>
        <w:t>Array [T]</w:t>
      </w:r>
      <w:r w:rsidR="00977B52">
        <w:rPr>
          <w:rFonts w:hint="eastAsia"/>
        </w:rPr>
        <w:t>的</w:t>
      </w:r>
      <w:r w:rsidR="00AC33BA">
        <w:rPr>
          <w:rFonts w:hint="eastAsia"/>
        </w:rPr>
        <w:t>集合进行排序，例如：</w:t>
      </w:r>
    </w:p>
    <w:p w14:paraId="0D4F100D" w14:textId="77777777" w:rsidR="0099640A" w:rsidRDefault="0099640A" w:rsidP="0099640A">
      <w:pPr>
        <w:pStyle w:val="a7"/>
      </w:pPr>
      <w:r>
        <w:t>scala&gt; import scala.util.Sorting</w:t>
      </w:r>
    </w:p>
    <w:p w14:paraId="2D278B68" w14:textId="77777777" w:rsidR="0099640A" w:rsidRDefault="0099640A" w:rsidP="0099640A">
      <w:pPr>
        <w:pStyle w:val="a7"/>
      </w:pPr>
      <w:r>
        <w:t>import scala.util.Sorting</w:t>
      </w:r>
    </w:p>
    <w:p w14:paraId="611BCF99" w14:textId="77777777" w:rsidR="0099640A" w:rsidRDefault="0099640A" w:rsidP="0099640A">
      <w:pPr>
        <w:pStyle w:val="a7"/>
      </w:pPr>
    </w:p>
    <w:p w14:paraId="59C868C3" w14:textId="77777777" w:rsidR="0099640A" w:rsidRDefault="0099640A" w:rsidP="0099640A">
      <w:pPr>
        <w:pStyle w:val="a7"/>
      </w:pPr>
      <w:r>
        <w:t>scala&gt; case class Person(name:String, age:Int)</w:t>
      </w:r>
    </w:p>
    <w:p w14:paraId="7867E3BD" w14:textId="77777777" w:rsidR="0099640A" w:rsidRDefault="0099640A" w:rsidP="0099640A">
      <w:pPr>
        <w:pStyle w:val="a7"/>
      </w:pPr>
      <w:r>
        <w:t>defined class Person</w:t>
      </w:r>
    </w:p>
    <w:p w14:paraId="4498B93A" w14:textId="77777777" w:rsidR="0099640A" w:rsidRDefault="0099640A" w:rsidP="0099640A">
      <w:pPr>
        <w:pStyle w:val="a7"/>
      </w:pPr>
    </w:p>
    <w:p w14:paraId="3206D1BE" w14:textId="77777777" w:rsidR="0099640A" w:rsidRDefault="0099640A" w:rsidP="0099640A">
      <w:pPr>
        <w:pStyle w:val="a7"/>
      </w:pPr>
      <w:r>
        <w:t>scala&gt; val people = Array(Person("bob", 30), Person("ann", 32), Person("carl", 19))</w:t>
      </w:r>
    </w:p>
    <w:p w14:paraId="4AA94089" w14:textId="77777777" w:rsidR="0099640A" w:rsidRDefault="0099640A" w:rsidP="0099640A">
      <w:pPr>
        <w:pStyle w:val="a7"/>
      </w:pPr>
      <w:r>
        <w:t>people: Array[Person] = Array(Person(bob,30), Person(ann,32), Person(carl,19))</w:t>
      </w:r>
    </w:p>
    <w:p w14:paraId="5A1DB1CB" w14:textId="77777777" w:rsidR="0099640A" w:rsidRDefault="0099640A" w:rsidP="0099640A">
      <w:pPr>
        <w:pStyle w:val="a7"/>
      </w:pPr>
    </w:p>
    <w:p w14:paraId="403A9369" w14:textId="77777777" w:rsidR="0099640A" w:rsidRDefault="0099640A" w:rsidP="0099640A">
      <w:pPr>
        <w:pStyle w:val="a7"/>
      </w:pPr>
      <w:r>
        <w:t>scala&gt; object AgeOrdering extends Ordering[Person] {</w:t>
      </w:r>
    </w:p>
    <w:p w14:paraId="2235F4BE" w14:textId="77777777" w:rsidR="0099640A" w:rsidRDefault="0099640A" w:rsidP="0099640A">
      <w:pPr>
        <w:pStyle w:val="a7"/>
      </w:pPr>
      <w:r>
        <w:t xml:space="preserve">     |   def compare(a:Person, b:Person) = a.age compare b.age</w:t>
      </w:r>
    </w:p>
    <w:p w14:paraId="0AFAEF73" w14:textId="77777777" w:rsidR="0099640A" w:rsidRDefault="0099640A" w:rsidP="0099640A">
      <w:pPr>
        <w:pStyle w:val="a7"/>
      </w:pPr>
      <w:r>
        <w:t xml:space="preserve">     | }</w:t>
      </w:r>
    </w:p>
    <w:p w14:paraId="57C0BAC2" w14:textId="77777777" w:rsidR="0099640A" w:rsidRDefault="0099640A" w:rsidP="0099640A">
      <w:pPr>
        <w:pStyle w:val="a7"/>
      </w:pPr>
      <w:r>
        <w:t>defined object AgeOrdering</w:t>
      </w:r>
    </w:p>
    <w:p w14:paraId="17C99638" w14:textId="77777777" w:rsidR="0099640A" w:rsidRDefault="0099640A" w:rsidP="0099640A">
      <w:pPr>
        <w:pStyle w:val="a7"/>
      </w:pPr>
    </w:p>
    <w:p w14:paraId="2B94B1D8" w14:textId="77777777" w:rsidR="0099640A" w:rsidRDefault="0099640A" w:rsidP="0099640A">
      <w:pPr>
        <w:pStyle w:val="a7"/>
      </w:pPr>
      <w:r>
        <w:t>scala&gt; Sorting.quickSort(people)(AgeOrdering)</w:t>
      </w:r>
    </w:p>
    <w:p w14:paraId="02777A99" w14:textId="77777777" w:rsidR="0099640A" w:rsidRDefault="0099640A" w:rsidP="0099640A">
      <w:pPr>
        <w:pStyle w:val="a7"/>
      </w:pPr>
    </w:p>
    <w:p w14:paraId="3CA6EBDD" w14:textId="77777777" w:rsidR="0099640A" w:rsidRDefault="0099640A" w:rsidP="0099640A">
      <w:pPr>
        <w:pStyle w:val="a7"/>
      </w:pPr>
      <w:r>
        <w:t>scala&gt; people</w:t>
      </w:r>
    </w:p>
    <w:p w14:paraId="27964F29" w14:textId="6AB36489" w:rsidR="0099640A" w:rsidRPr="0099640A" w:rsidRDefault="0099640A" w:rsidP="0099640A">
      <w:pPr>
        <w:pStyle w:val="a7"/>
        <w:rPr>
          <w:rFonts w:hint="eastAsia"/>
        </w:rPr>
      </w:pPr>
      <w:r>
        <w:t>res20: Array[Person] = Array(Person(carl,19), Person(bob,30), Person(ann,32))</w:t>
      </w:r>
    </w:p>
    <w:p w14:paraId="6BCA486D" w14:textId="0295D1D5" w:rsidR="00AC33BA" w:rsidRPr="00AC33BA" w:rsidRDefault="0029325A" w:rsidP="0029325A">
      <w:pPr>
        <w:pStyle w:val="ab"/>
        <w:rPr>
          <w:rFonts w:hint="eastAsia"/>
        </w:rPr>
      </w:pPr>
      <w:r w:rsidRPr="00553DDB">
        <w:t>scala.math.Ordering</w:t>
      </w:r>
      <w:r>
        <w:rPr>
          <w:rFonts w:hint="eastAsia"/>
        </w:rPr>
        <w:t>和</w:t>
      </w:r>
      <w:r>
        <w:rPr>
          <w:rFonts w:hint="eastAsia"/>
        </w:rPr>
        <w:t>scala.math.Ordered</w:t>
      </w:r>
      <w:r>
        <w:rPr>
          <w:rFonts w:hint="eastAsia"/>
        </w:rPr>
        <w:t>都提供了相同的功能，但是方式不同。</w:t>
      </w:r>
      <w:r>
        <w:rPr>
          <w:rFonts w:hint="eastAsia"/>
        </w:rPr>
        <w:t xml:space="preserve"> </w:t>
      </w:r>
      <w:r>
        <w:rPr>
          <w:rFonts w:hint="eastAsia"/>
        </w:rPr>
        <w:t>可以通过扩展</w:t>
      </w:r>
      <w:r>
        <w:rPr>
          <w:rFonts w:hint="eastAsia"/>
        </w:rPr>
        <w:t>Ordered</w:t>
      </w:r>
      <w:r>
        <w:rPr>
          <w:rFonts w:hint="eastAsia"/>
        </w:rPr>
        <w:t>来给</w:t>
      </w:r>
      <w:r>
        <w:rPr>
          <w:rFonts w:hint="eastAsia"/>
        </w:rPr>
        <w:t>T</w:t>
      </w:r>
      <w:r>
        <w:rPr>
          <w:rFonts w:hint="eastAsia"/>
        </w:rPr>
        <w:t>类型一种单独的排序方式。</w:t>
      </w:r>
      <w:r w:rsidR="00336738">
        <w:rPr>
          <w:rFonts w:hint="eastAsia"/>
        </w:rPr>
        <w:t>使用</w:t>
      </w:r>
      <w:r w:rsidR="00336738">
        <w:rPr>
          <w:rFonts w:hint="eastAsia"/>
        </w:rPr>
        <w:t>Ordering</w:t>
      </w:r>
      <w:r>
        <w:rPr>
          <w:rFonts w:hint="eastAsia"/>
        </w:rPr>
        <w:t>，可以用许多其他方式对同一类型进行排序。</w:t>
      </w:r>
      <w:r>
        <w:rPr>
          <w:rFonts w:hint="eastAsia"/>
        </w:rPr>
        <w:t>Ordered</w:t>
      </w:r>
      <w:r>
        <w:rPr>
          <w:rFonts w:hint="eastAsia"/>
        </w:rPr>
        <w:t>和</w:t>
      </w:r>
      <w:r>
        <w:rPr>
          <w:rFonts w:hint="eastAsia"/>
        </w:rPr>
        <w:t>Ordering</w:t>
      </w:r>
      <w:r w:rsidR="0011375C">
        <w:rPr>
          <w:rFonts w:hint="eastAsia"/>
        </w:rPr>
        <w:t>都提供隐式值，</w:t>
      </w:r>
      <w:r>
        <w:rPr>
          <w:rFonts w:hint="eastAsia"/>
        </w:rPr>
        <w:t>它们可以互换使用。可以导入</w:t>
      </w:r>
      <w:r>
        <w:rPr>
          <w:rFonts w:hint="eastAsia"/>
        </w:rPr>
        <w:t>scala.math.Ordering.Implicits</w:t>
      </w:r>
      <w:r>
        <w:rPr>
          <w:rFonts w:hint="eastAsia"/>
        </w:rPr>
        <w:t>来访问其他隐式排序。</w:t>
      </w:r>
    </w:p>
    <w:p w14:paraId="24C4198C" w14:textId="05B4F1F4" w:rsidR="008F7A4B" w:rsidRPr="004919B2" w:rsidRDefault="00AF6C0F" w:rsidP="004919B2">
      <w:pPr>
        <w:ind w:firstLine="420"/>
      </w:pPr>
      <w:r>
        <w:rPr>
          <w:rFonts w:hint="eastAsia"/>
        </w:rPr>
        <w:t>现在用另一种答案回答上面的问题，报案事件次数最多的三个地区是哪里</w:t>
      </w:r>
      <w:r w:rsidR="008F7A4B" w:rsidRPr="004919B2">
        <w:rPr>
          <w:rFonts w:hint="eastAsia"/>
        </w:rPr>
        <w:t>？可以使用</w:t>
      </w:r>
      <w:r w:rsidR="008F7A4B" w:rsidRPr="004919B2">
        <w:rPr>
          <w:rFonts w:hint="eastAsia"/>
        </w:rPr>
        <w:t>groupByKey</w:t>
      </w:r>
      <w:r w:rsidR="00817536">
        <w:rPr>
          <w:rFonts w:hint="eastAsia"/>
        </w:rPr>
        <w:t>()</w:t>
      </w:r>
      <w:r w:rsidR="008F7A4B" w:rsidRPr="004919B2">
        <w:rPr>
          <w:rFonts w:hint="eastAsia"/>
        </w:rPr>
        <w:t>而不是</w:t>
      </w:r>
      <w:r w:rsidR="008F7A4B" w:rsidRPr="004919B2">
        <w:rPr>
          <w:rFonts w:hint="eastAsia"/>
        </w:rPr>
        <w:t>reduceByKey</w:t>
      </w:r>
      <w:r w:rsidR="00817536">
        <w:rPr>
          <w:rFonts w:hint="eastAsia"/>
        </w:rPr>
        <w:t>()</w:t>
      </w:r>
      <w:r w:rsidR="008F7A4B" w:rsidRPr="004919B2">
        <w:rPr>
          <w:rFonts w:hint="eastAsia"/>
        </w:rPr>
        <w:t>。</w:t>
      </w:r>
      <w:r w:rsidR="008F7A4B" w:rsidRPr="004919B2">
        <w:rPr>
          <w:rFonts w:hint="eastAsia"/>
        </w:rPr>
        <w:t>groupByKey</w:t>
      </w:r>
      <w:r w:rsidR="00817536">
        <w:rPr>
          <w:rFonts w:hint="eastAsia"/>
        </w:rPr>
        <w:t>()</w:t>
      </w:r>
      <w:r w:rsidR="00817536">
        <w:rPr>
          <w:rFonts w:hint="eastAsia"/>
        </w:rPr>
        <w:t>将</w:t>
      </w:r>
      <w:r w:rsidR="008F7A4B" w:rsidRPr="004919B2">
        <w:rPr>
          <w:rFonts w:hint="eastAsia"/>
        </w:rPr>
        <w:t>具</w:t>
      </w:r>
      <w:r w:rsidR="001410F2" w:rsidRPr="004919B2">
        <w:rPr>
          <w:rFonts w:hint="eastAsia"/>
        </w:rPr>
        <w:t>有相同键的对应所有值</w:t>
      </w:r>
      <w:r w:rsidR="008F7A4B" w:rsidRPr="004919B2">
        <w:rPr>
          <w:rFonts w:hint="eastAsia"/>
        </w:rPr>
        <w:t>分</w:t>
      </w:r>
      <w:r w:rsidR="001410F2" w:rsidRPr="004919B2">
        <w:rPr>
          <w:rFonts w:hint="eastAsia"/>
        </w:rPr>
        <w:t>成一组，它不需要任何参数，其结</w:t>
      </w:r>
      <w:r w:rsidR="000C3AF0">
        <w:rPr>
          <w:rFonts w:hint="eastAsia"/>
        </w:rPr>
        <w:t>果返回</w:t>
      </w:r>
      <w:r w:rsidR="001410F2" w:rsidRPr="004919B2">
        <w:rPr>
          <w:rFonts w:hint="eastAsia"/>
        </w:rPr>
        <w:t>键值对</w:t>
      </w:r>
      <w:r w:rsidR="00791A7E" w:rsidRPr="004919B2">
        <w:rPr>
          <w:rFonts w:hint="eastAsia"/>
        </w:rPr>
        <w:t>数据集，其中值是</w:t>
      </w:r>
      <w:r w:rsidR="008F7A4B" w:rsidRPr="004919B2">
        <w:rPr>
          <w:rFonts w:hint="eastAsia"/>
        </w:rPr>
        <w:t>迭代列表。</w:t>
      </w:r>
    </w:p>
    <w:p w14:paraId="44ECAB1B" w14:textId="77777777" w:rsidR="00791A7E" w:rsidRPr="00791A7E" w:rsidRDefault="00791A7E" w:rsidP="00791A7E">
      <w:pPr>
        <w:pStyle w:val="a7"/>
      </w:pPr>
      <w:r w:rsidRPr="00791A7E">
        <w:t>scala&gt; val pddists = sfpd.map(x=&gt;(x(PdDistrict),1)).groupByKey.map(x =&gt; (x._1, x._2.size)).map(x =&gt; (x._2,x._1)).sortByKey(false).take(3)</w:t>
      </w:r>
    </w:p>
    <w:p w14:paraId="6171ADCA" w14:textId="0CFBF3AC" w:rsidR="00791A7E" w:rsidRDefault="00791A7E" w:rsidP="00791A7E">
      <w:pPr>
        <w:pStyle w:val="a7"/>
      </w:pPr>
      <w:r w:rsidRPr="00791A7E">
        <w:t>pddists: Array[(Int, String)] = Array((73308,SOUTHERN), (50164,MISSION), (46877,NORTHERN))</w:t>
      </w:r>
    </w:p>
    <w:p w14:paraId="38BFB679" w14:textId="0804510C" w:rsidR="00C965DB" w:rsidRPr="00C965DB" w:rsidRDefault="00C965DB" w:rsidP="00C965DB">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66</w:t>
      </w:r>
      <w:r w:rsidR="003E7B5C">
        <w:fldChar w:fldCharType="end"/>
      </w:r>
    </w:p>
    <w:p w14:paraId="71330789" w14:textId="0C08CDCC" w:rsidR="0069093D" w:rsidRPr="004919B2" w:rsidRDefault="007B50C6" w:rsidP="004919B2">
      <w:pPr>
        <w:ind w:firstLine="420"/>
      </w:pPr>
      <w:r>
        <w:rPr>
          <w:rFonts w:hint="eastAsia"/>
        </w:rPr>
        <w:t>上面代码</w:t>
      </w:r>
      <w:r w:rsidR="008F7A4B" w:rsidRPr="004919B2">
        <w:rPr>
          <w:rFonts w:hint="eastAsia"/>
        </w:rPr>
        <w:t>将</w:t>
      </w:r>
      <w:r w:rsidR="008F7A4B" w:rsidRPr="004919B2">
        <w:rPr>
          <w:rFonts w:hint="eastAsia"/>
        </w:rPr>
        <w:t>groupByKey</w:t>
      </w:r>
      <w:r>
        <w:rPr>
          <w:rFonts w:hint="eastAsia"/>
        </w:rPr>
        <w:t>()</w:t>
      </w:r>
      <w:r>
        <w:rPr>
          <w:rFonts w:hint="eastAsia"/>
        </w:rPr>
        <w:t>应用于由元组</w:t>
      </w:r>
      <w:r w:rsidR="00540AD7" w:rsidRPr="00540AD7">
        <w:t>(PdDistrict, 1)</w:t>
      </w:r>
      <w:r w:rsidR="008F7A4B" w:rsidRPr="004919B2">
        <w:rPr>
          <w:rFonts w:hint="eastAsia"/>
        </w:rPr>
        <w:t>组成的数据集</w:t>
      </w:r>
      <w:r w:rsidR="00791A7E" w:rsidRPr="004919B2">
        <w:rPr>
          <w:rFonts w:hint="eastAsia"/>
        </w:rPr>
        <w:t>上，然后</w:t>
      </w:r>
      <w:r w:rsidR="008F7A4B" w:rsidRPr="004919B2">
        <w:rPr>
          <w:rFonts w:hint="eastAsia"/>
        </w:rPr>
        <w:t>map</w:t>
      </w:r>
      <w:r w:rsidR="00540AD7">
        <w:rPr>
          <w:rFonts w:hint="eastAsia"/>
        </w:rPr>
        <w:t>()</w:t>
      </w:r>
      <w:r w:rsidR="00791A7E" w:rsidRPr="004919B2">
        <w:rPr>
          <w:rFonts w:hint="eastAsia"/>
        </w:rPr>
        <w:t>转换应用</w:t>
      </w:r>
      <w:r w:rsidR="008F7A4B" w:rsidRPr="004919B2">
        <w:rPr>
          <w:rFonts w:hint="eastAsia"/>
        </w:rPr>
        <w:t>于</w:t>
      </w:r>
      <w:r w:rsidR="008F7A4B" w:rsidRPr="004919B2">
        <w:rPr>
          <w:rFonts w:hint="eastAsia"/>
        </w:rPr>
        <w:t>groupByKey</w:t>
      </w:r>
      <w:r w:rsidR="008A5F9C">
        <w:rPr>
          <w:rFonts w:hint="eastAsia"/>
        </w:rPr>
        <w:t>()</w:t>
      </w:r>
      <w:r w:rsidR="008F7A4B" w:rsidRPr="004919B2">
        <w:rPr>
          <w:rFonts w:hint="eastAsia"/>
        </w:rPr>
        <w:t>转换结果的每个元素</w:t>
      </w:r>
      <w:r w:rsidR="00791A7E" w:rsidRPr="004919B2">
        <w:rPr>
          <w:rFonts w:hint="eastAsia"/>
        </w:rPr>
        <w:t>上，并返回区域键和</w:t>
      </w:r>
      <w:r w:rsidR="008A5F9C">
        <w:rPr>
          <w:rFonts w:hint="eastAsia"/>
        </w:rPr>
        <w:t>迭代列表的长度</w:t>
      </w:r>
      <w:r w:rsidR="008F7A4B" w:rsidRPr="004919B2">
        <w:rPr>
          <w:rFonts w:hint="eastAsia"/>
        </w:rPr>
        <w:t>。</w:t>
      </w:r>
      <w:r w:rsidR="0069093D" w:rsidRPr="004919B2">
        <w:rPr>
          <w:rFonts w:hint="eastAsia"/>
        </w:rPr>
        <w:t>也可以使用如下代码完成相同的功能：</w:t>
      </w:r>
    </w:p>
    <w:p w14:paraId="4DB517B1" w14:textId="77777777" w:rsidR="0069093D" w:rsidRPr="00791A7E" w:rsidRDefault="0069093D" w:rsidP="0069093D">
      <w:pPr>
        <w:pStyle w:val="a7"/>
      </w:pPr>
      <w:r w:rsidRPr="00791A7E">
        <w:t>scala&gt; val pddists = sfpd.map(x=&gt; (x(PdDistrict),1)).groupByKey.map(x =&gt; (x._1, x._2.size)).top(3)(Ordering.by(_._2))</w:t>
      </w:r>
    </w:p>
    <w:p w14:paraId="375AC422" w14:textId="42F211CE" w:rsidR="0069093D" w:rsidRDefault="0069093D" w:rsidP="0069093D">
      <w:pPr>
        <w:pStyle w:val="a7"/>
      </w:pPr>
      <w:r w:rsidRPr="00791A7E">
        <w:t>pddists: Array[(String, Int)] = Array((SOUTHERN,73308), (MISSION,50164), (NORTHERN,46877))</w:t>
      </w:r>
    </w:p>
    <w:p w14:paraId="5BA1EED1" w14:textId="12997B9A" w:rsidR="00C965DB" w:rsidRPr="00C965DB" w:rsidRDefault="00C965DB" w:rsidP="00C965DB">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67</w:t>
      </w:r>
      <w:r w:rsidR="003E7B5C">
        <w:fldChar w:fldCharType="end"/>
      </w:r>
    </w:p>
    <w:p w14:paraId="75A6C90A" w14:textId="3E6F7D5F" w:rsidR="005268DA" w:rsidRPr="004919B2" w:rsidRDefault="00A208F9" w:rsidP="004919B2">
      <w:pPr>
        <w:ind w:firstLine="420"/>
      </w:pPr>
      <w:r w:rsidRPr="004919B2">
        <w:rPr>
          <w:rFonts w:hint="eastAsia"/>
        </w:rPr>
        <w:t>同时使用</w:t>
      </w:r>
      <w:r w:rsidRPr="004919B2">
        <w:rPr>
          <w:rFonts w:hint="eastAsia"/>
        </w:rPr>
        <w:t>groupByKey</w:t>
      </w:r>
      <w:r w:rsidR="005378B2">
        <w:rPr>
          <w:rFonts w:hint="eastAsia"/>
        </w:rPr>
        <w:t>()</w:t>
      </w:r>
      <w:r w:rsidRPr="004919B2">
        <w:rPr>
          <w:rFonts w:hint="eastAsia"/>
        </w:rPr>
        <w:t>和</w:t>
      </w:r>
      <w:r w:rsidRPr="004919B2">
        <w:rPr>
          <w:rFonts w:hint="eastAsia"/>
        </w:rPr>
        <w:t>reduceByKey</w:t>
      </w:r>
      <w:r w:rsidR="005378B2">
        <w:rPr>
          <w:rFonts w:hint="eastAsia"/>
        </w:rPr>
        <w:t>()</w:t>
      </w:r>
      <w:r w:rsidRPr="004919B2">
        <w:rPr>
          <w:rFonts w:hint="eastAsia"/>
        </w:rPr>
        <w:t>实现了相同的功能，但是它们的内部实现是有区别的，</w:t>
      </w:r>
      <w:r w:rsidR="008F7A4B" w:rsidRPr="004919B2">
        <w:rPr>
          <w:rFonts w:hint="eastAsia"/>
        </w:rPr>
        <w:t>接下来将看到使用</w:t>
      </w:r>
      <w:r w:rsidR="008F7A4B" w:rsidRPr="004919B2">
        <w:rPr>
          <w:rFonts w:hint="eastAsia"/>
        </w:rPr>
        <w:t>groupByKey</w:t>
      </w:r>
      <w:r w:rsidR="005378B2">
        <w:rPr>
          <w:rFonts w:hint="eastAsia"/>
        </w:rPr>
        <w:t>()</w:t>
      </w:r>
      <w:r w:rsidR="008F7A4B" w:rsidRPr="004919B2">
        <w:rPr>
          <w:rFonts w:hint="eastAsia"/>
        </w:rPr>
        <w:t>和使用</w:t>
      </w:r>
      <w:r w:rsidR="008F7A4B" w:rsidRPr="004919B2">
        <w:rPr>
          <w:rFonts w:hint="eastAsia"/>
        </w:rPr>
        <w:t>reduceByKey</w:t>
      </w:r>
      <w:r w:rsidR="005378B2">
        <w:rPr>
          <w:rFonts w:hint="eastAsia"/>
        </w:rPr>
        <w:t>()</w:t>
      </w:r>
      <w:r w:rsidR="008F7A4B" w:rsidRPr="004919B2">
        <w:rPr>
          <w:rFonts w:hint="eastAsia"/>
        </w:rPr>
        <w:t>的区别。</w:t>
      </w:r>
      <w:r w:rsidR="00006F82" w:rsidRPr="004919B2">
        <w:rPr>
          <w:rFonts w:hint="eastAsia"/>
        </w:rPr>
        <w:t>在上面代码中，</w:t>
      </w:r>
      <w:r w:rsidR="008F7A4B" w:rsidRPr="004919B2">
        <w:rPr>
          <w:rFonts w:hint="eastAsia"/>
        </w:rPr>
        <w:t>第一个</w:t>
      </w:r>
      <w:r w:rsidR="008F7A4B" w:rsidRPr="004919B2">
        <w:rPr>
          <w:rFonts w:hint="eastAsia"/>
        </w:rPr>
        <w:lastRenderedPageBreak/>
        <w:t>map</w:t>
      </w:r>
      <w:r w:rsidR="008F7A4B" w:rsidRPr="004919B2">
        <w:rPr>
          <w:rFonts w:hint="eastAsia"/>
        </w:rPr>
        <w:t>转换结果是一个键值对</w:t>
      </w:r>
      <w:r w:rsidR="008F7A4B" w:rsidRPr="004919B2">
        <w:rPr>
          <w:rFonts w:hint="eastAsia"/>
        </w:rPr>
        <w:t>RDD</w:t>
      </w:r>
      <w:r w:rsidR="0069093D" w:rsidRPr="004919B2">
        <w:rPr>
          <w:rFonts w:hint="eastAsia"/>
        </w:rPr>
        <w:t>，由</w:t>
      </w:r>
      <w:r w:rsidR="0019296F" w:rsidRPr="0019296F">
        <w:t>(PdDistrict, 1)</w:t>
      </w:r>
      <w:r w:rsidR="008F7A4B" w:rsidRPr="004919B2">
        <w:rPr>
          <w:rFonts w:hint="eastAsia"/>
        </w:rPr>
        <w:t>组成。</w:t>
      </w:r>
      <w:r w:rsidR="008F7A4B" w:rsidRPr="004919B2">
        <w:rPr>
          <w:rFonts w:hint="eastAsia"/>
        </w:rPr>
        <w:t>groupByKey</w:t>
      </w:r>
      <w:r w:rsidR="00380FDF">
        <w:rPr>
          <w:rFonts w:hint="eastAsia"/>
        </w:rPr>
        <w:t>()</w:t>
      </w:r>
      <w:r w:rsidR="008F7A4B" w:rsidRPr="004919B2">
        <w:rPr>
          <w:rFonts w:hint="eastAsia"/>
        </w:rPr>
        <w:t>将具有相同键的所有值组合</w:t>
      </w:r>
      <w:r w:rsidR="00006F82" w:rsidRPr="004919B2">
        <w:rPr>
          <w:rFonts w:hint="eastAsia"/>
        </w:rPr>
        <w:t>成列表</w:t>
      </w:r>
      <w:r w:rsidR="008F7A4B" w:rsidRPr="004919B2">
        <w:rPr>
          <w:rFonts w:hint="eastAsia"/>
        </w:rPr>
        <w:t>，从而产生一个</w:t>
      </w:r>
      <w:r w:rsidR="00E65FFB" w:rsidRPr="004919B2">
        <w:rPr>
          <w:rFonts w:hint="eastAsia"/>
        </w:rPr>
        <w:t>新的键值对，每个元素由</w:t>
      </w:r>
      <w:r w:rsidR="008F7A4B" w:rsidRPr="004919B2">
        <w:rPr>
          <w:rFonts w:hint="eastAsia"/>
        </w:rPr>
        <w:t>键和</w:t>
      </w:r>
      <w:r w:rsidR="00E65FFB" w:rsidRPr="004919B2">
        <w:rPr>
          <w:rFonts w:hint="eastAsia"/>
        </w:rPr>
        <w:t>列表组成</w:t>
      </w:r>
      <w:r w:rsidR="008F7A4B" w:rsidRPr="004919B2">
        <w:rPr>
          <w:rFonts w:hint="eastAsia"/>
        </w:rPr>
        <w:t>。</w:t>
      </w:r>
      <w:r w:rsidR="00E65FFB" w:rsidRPr="004919B2">
        <w:rPr>
          <w:rFonts w:hint="eastAsia"/>
        </w:rPr>
        <w:t>实际上，</w:t>
      </w:r>
      <w:r w:rsidR="00E65FFB" w:rsidRPr="004919B2">
        <w:rPr>
          <w:rFonts w:hint="eastAsia"/>
        </w:rPr>
        <w:t>groupByKey</w:t>
      </w:r>
      <w:r w:rsidR="007A208B">
        <w:rPr>
          <w:rFonts w:hint="eastAsia"/>
        </w:rPr>
        <w:t>()</w:t>
      </w:r>
      <w:r w:rsidR="008F7A4B" w:rsidRPr="004919B2">
        <w:rPr>
          <w:rFonts w:hint="eastAsia"/>
        </w:rPr>
        <w:t>将具有相同键的所有</w:t>
      </w:r>
      <w:r w:rsidR="00E65FFB" w:rsidRPr="004919B2">
        <w:rPr>
          <w:rFonts w:hint="eastAsia"/>
        </w:rPr>
        <w:t>对应</w:t>
      </w:r>
      <w:r w:rsidR="008F7A4B" w:rsidRPr="004919B2">
        <w:rPr>
          <w:rFonts w:hint="eastAsia"/>
        </w:rPr>
        <w:t>值分组到</w:t>
      </w:r>
      <w:r w:rsidR="00E65FFB" w:rsidRPr="004919B2">
        <w:rPr>
          <w:rFonts w:hint="eastAsia"/>
        </w:rPr>
        <w:t>Spark</w:t>
      </w:r>
      <w:r w:rsidR="00E65FFB" w:rsidRPr="004919B2">
        <w:rPr>
          <w:rFonts w:hint="eastAsia"/>
        </w:rPr>
        <w:t>集群上的</w:t>
      </w:r>
      <w:r w:rsidR="008F7A4B" w:rsidRPr="004919B2">
        <w:rPr>
          <w:rFonts w:hint="eastAsia"/>
        </w:rPr>
        <w:t>同一</w:t>
      </w:r>
      <w:r w:rsidR="00E65FFB" w:rsidRPr="004919B2">
        <w:rPr>
          <w:rFonts w:hint="eastAsia"/>
        </w:rPr>
        <w:t>各节点上</w:t>
      </w:r>
      <w:r w:rsidR="00FB5818">
        <w:rPr>
          <w:rFonts w:hint="eastAsia"/>
        </w:rPr>
        <w:t>。</w:t>
      </w:r>
      <w:r w:rsidR="008F7A4B" w:rsidRPr="004919B2">
        <w:rPr>
          <w:rFonts w:hint="eastAsia"/>
        </w:rPr>
        <w:t>在处理大型数据集时，</w:t>
      </w:r>
      <w:r w:rsidR="008F7A4B" w:rsidRPr="004919B2">
        <w:rPr>
          <w:rFonts w:hint="eastAsia"/>
        </w:rPr>
        <w:t>groupByKey</w:t>
      </w:r>
      <w:r w:rsidR="00FB5818">
        <w:rPr>
          <w:rFonts w:hint="eastAsia"/>
        </w:rPr>
        <w:t>()</w:t>
      </w:r>
      <w:r w:rsidR="005268DA" w:rsidRPr="004919B2">
        <w:rPr>
          <w:rFonts w:hint="eastAsia"/>
        </w:rPr>
        <w:t>这种分组操作会导致网络上</w:t>
      </w:r>
      <w:r w:rsidR="008F7A4B" w:rsidRPr="004919B2">
        <w:rPr>
          <w:rFonts w:hint="eastAsia"/>
        </w:rPr>
        <w:t>大量不必要的数据传输。当</w:t>
      </w:r>
      <w:r w:rsidR="005268DA" w:rsidRPr="004919B2">
        <w:rPr>
          <w:rFonts w:hint="eastAsia"/>
        </w:rPr>
        <w:t>被分组到</w:t>
      </w:r>
      <w:r w:rsidR="008F7A4B" w:rsidRPr="004919B2">
        <w:rPr>
          <w:rFonts w:hint="eastAsia"/>
        </w:rPr>
        <w:t>单个</w:t>
      </w:r>
      <w:r w:rsidR="005268DA" w:rsidRPr="004919B2">
        <w:rPr>
          <w:rFonts w:hint="eastAsia"/>
        </w:rPr>
        <w:t>工作节点上</w:t>
      </w:r>
      <w:r w:rsidR="008F7A4B" w:rsidRPr="004919B2">
        <w:rPr>
          <w:rFonts w:hint="eastAsia"/>
        </w:rPr>
        <w:t>的数据</w:t>
      </w:r>
      <w:r w:rsidR="005268DA" w:rsidRPr="004919B2">
        <w:rPr>
          <w:rFonts w:hint="eastAsia"/>
        </w:rPr>
        <w:t>不能全部装载到此节点的</w:t>
      </w:r>
      <w:r w:rsidR="008F7A4B" w:rsidRPr="004919B2">
        <w:rPr>
          <w:rFonts w:hint="eastAsia"/>
        </w:rPr>
        <w:t>内存</w:t>
      </w:r>
      <w:r w:rsidR="005268DA" w:rsidRPr="004919B2">
        <w:rPr>
          <w:rFonts w:hint="eastAsia"/>
        </w:rPr>
        <w:t>中时</w:t>
      </w:r>
      <w:r w:rsidR="008F7A4B" w:rsidRPr="004919B2">
        <w:rPr>
          <w:rFonts w:hint="eastAsia"/>
        </w:rPr>
        <w:t>，</w:t>
      </w:r>
      <w:r w:rsidR="008F7A4B" w:rsidRPr="004919B2">
        <w:rPr>
          <w:rFonts w:hint="eastAsia"/>
        </w:rPr>
        <w:t>Spark</w:t>
      </w:r>
      <w:r w:rsidR="008F7A4B" w:rsidRPr="004919B2">
        <w:rPr>
          <w:rFonts w:hint="eastAsia"/>
        </w:rPr>
        <w:t>会将数据传输到磁盘</w:t>
      </w:r>
      <w:r w:rsidR="00FB5818">
        <w:rPr>
          <w:rFonts w:hint="eastAsia"/>
        </w:rPr>
        <w:t>上。但是</w:t>
      </w:r>
      <w:r w:rsidR="005268DA" w:rsidRPr="004919B2">
        <w:rPr>
          <w:rFonts w:hint="eastAsia"/>
        </w:rPr>
        <w:t>Spark</w:t>
      </w:r>
      <w:r w:rsidR="005268DA" w:rsidRPr="004919B2">
        <w:rPr>
          <w:rFonts w:hint="eastAsia"/>
        </w:rPr>
        <w:t>只能</w:t>
      </w:r>
      <w:r w:rsidR="008F7A4B" w:rsidRPr="004919B2">
        <w:rPr>
          <w:rFonts w:hint="eastAsia"/>
        </w:rPr>
        <w:t>一次</w:t>
      </w:r>
      <w:r w:rsidR="005268DA" w:rsidRPr="004919B2">
        <w:rPr>
          <w:rFonts w:hint="eastAsia"/>
        </w:rPr>
        <w:t>处理一个键的</w:t>
      </w:r>
      <w:r w:rsidR="00FB5818">
        <w:rPr>
          <w:rFonts w:hint="eastAsia"/>
        </w:rPr>
        <w:t>数据，因此</w:t>
      </w:r>
      <w:r w:rsidR="008F7A4B" w:rsidRPr="004919B2">
        <w:rPr>
          <w:rFonts w:hint="eastAsia"/>
        </w:rPr>
        <w:t>如果单个键</w:t>
      </w:r>
      <w:r w:rsidR="005268DA" w:rsidRPr="004919B2">
        <w:rPr>
          <w:rFonts w:hint="eastAsia"/>
        </w:rPr>
        <w:t>对应的数据大大超出了内存容量，</w:t>
      </w:r>
      <w:r w:rsidR="008F7A4B" w:rsidRPr="004919B2">
        <w:rPr>
          <w:rFonts w:hint="eastAsia"/>
        </w:rPr>
        <w:t>则将存在内存不足</w:t>
      </w:r>
      <w:r w:rsidR="005268DA" w:rsidRPr="004919B2">
        <w:rPr>
          <w:rFonts w:hint="eastAsia"/>
        </w:rPr>
        <w:t>的</w:t>
      </w:r>
      <w:r w:rsidR="008F7A4B" w:rsidRPr="004919B2">
        <w:rPr>
          <w:rFonts w:hint="eastAsia"/>
        </w:rPr>
        <w:t>异常。</w:t>
      </w:r>
    </w:p>
    <w:p w14:paraId="1DE50128" w14:textId="1B7B36CA" w:rsidR="00A06B2C" w:rsidRPr="004919B2" w:rsidRDefault="00E27595" w:rsidP="004919B2">
      <w:pPr>
        <w:ind w:firstLine="420"/>
      </w:pPr>
      <w:r w:rsidRPr="004919B2">
        <w:rPr>
          <w:rFonts w:hint="eastAsia"/>
        </w:rPr>
        <w:t>groupByKey</w:t>
      </w:r>
      <w:r w:rsidR="00FB5818">
        <w:rPr>
          <w:rFonts w:hint="eastAsia"/>
        </w:rPr>
        <w:t>()</w:t>
      </w:r>
      <w:r w:rsidR="00FB5818">
        <w:rPr>
          <w:rFonts w:hint="eastAsia"/>
        </w:rPr>
        <w:t>是在全部的节点上聚合</w:t>
      </w:r>
      <w:r w:rsidRPr="004919B2">
        <w:rPr>
          <w:rFonts w:hint="eastAsia"/>
        </w:rPr>
        <w:t>数据，而</w:t>
      </w:r>
      <w:r w:rsidR="008F7A4B" w:rsidRPr="004919B2">
        <w:rPr>
          <w:rFonts w:hint="eastAsia"/>
        </w:rPr>
        <w:t>reduceByKey</w:t>
      </w:r>
      <w:r w:rsidR="00FB5818">
        <w:rPr>
          <w:rFonts w:hint="eastAsia"/>
        </w:rPr>
        <w:t>()</w:t>
      </w:r>
      <w:r w:rsidRPr="004919B2">
        <w:rPr>
          <w:rFonts w:hint="eastAsia"/>
        </w:rPr>
        <w:t>首先在数据所在的本地节点上自动</w:t>
      </w:r>
      <w:r w:rsidR="00FB5818">
        <w:rPr>
          <w:rFonts w:hint="eastAsia"/>
        </w:rPr>
        <w:t>聚合</w:t>
      </w:r>
      <w:r w:rsidRPr="004919B2">
        <w:rPr>
          <w:rFonts w:hint="eastAsia"/>
        </w:rPr>
        <w:t>数据</w:t>
      </w:r>
      <w:r w:rsidR="00C53FFE" w:rsidRPr="004919B2">
        <w:rPr>
          <w:rFonts w:hint="eastAsia"/>
        </w:rPr>
        <w:t>，</w:t>
      </w:r>
      <w:r w:rsidR="00C20591">
        <w:rPr>
          <w:rFonts w:hint="eastAsia"/>
        </w:rPr>
        <w:t>然后</w:t>
      </w:r>
      <w:r w:rsidR="0057114C">
        <w:rPr>
          <w:rFonts w:hint="eastAsia"/>
        </w:rPr>
        <w:t>洗牌</w:t>
      </w:r>
      <w:r w:rsidR="008F7A4B" w:rsidRPr="004919B2">
        <w:rPr>
          <w:rFonts w:hint="eastAsia"/>
        </w:rPr>
        <w:t>后数据</w:t>
      </w:r>
      <w:r w:rsidR="00C53FFE" w:rsidRPr="004919B2">
        <w:rPr>
          <w:rFonts w:hint="eastAsia"/>
        </w:rPr>
        <w:t>会</w:t>
      </w:r>
      <w:r w:rsidR="008F7A4B" w:rsidRPr="004919B2">
        <w:rPr>
          <w:rFonts w:hint="eastAsia"/>
        </w:rPr>
        <w:t>再次</w:t>
      </w:r>
      <w:r w:rsidR="00C53FFE" w:rsidRPr="004919B2">
        <w:rPr>
          <w:rFonts w:hint="eastAsia"/>
        </w:rPr>
        <w:t>汇总</w:t>
      </w:r>
      <w:r w:rsidR="008F7A4B" w:rsidRPr="004919B2">
        <w:rPr>
          <w:rFonts w:hint="eastAsia"/>
        </w:rPr>
        <w:t>。</w:t>
      </w:r>
      <w:r w:rsidR="008F7A4B" w:rsidRPr="004919B2">
        <w:rPr>
          <w:rFonts w:hint="eastAsia"/>
        </w:rPr>
        <w:t>reduceByKey</w:t>
      </w:r>
      <w:r w:rsidR="000B3C33">
        <w:rPr>
          <w:rFonts w:hint="eastAsia"/>
        </w:rPr>
        <w:t>()</w:t>
      </w:r>
      <w:r w:rsidR="008F7A4B" w:rsidRPr="004919B2">
        <w:rPr>
          <w:rFonts w:hint="eastAsia"/>
        </w:rPr>
        <w:t>可以被认为是</w:t>
      </w:r>
      <w:r w:rsidR="00AA31D2" w:rsidRPr="004919B2">
        <w:rPr>
          <w:rFonts w:hint="eastAsia"/>
        </w:rPr>
        <w:t>一种结合，就是同时实现每个键对于值</w:t>
      </w:r>
      <w:r w:rsidR="00326246" w:rsidRPr="004919B2">
        <w:rPr>
          <w:rFonts w:hint="eastAsia"/>
        </w:rPr>
        <w:t>的</w:t>
      </w:r>
      <w:r w:rsidR="000B3C33">
        <w:rPr>
          <w:rFonts w:hint="eastAsia"/>
        </w:rPr>
        <w:t>聚合</w:t>
      </w:r>
      <w:r w:rsidR="00AA31D2" w:rsidRPr="004919B2">
        <w:rPr>
          <w:rFonts w:hint="eastAsia"/>
        </w:rPr>
        <w:t>和汇总</w:t>
      </w:r>
      <w:r w:rsidR="00FA2DDB">
        <w:rPr>
          <w:rFonts w:hint="eastAsia"/>
        </w:rPr>
        <w:t>，</w:t>
      </w:r>
      <w:r w:rsidR="00326246" w:rsidRPr="004919B2">
        <w:rPr>
          <w:rFonts w:hint="eastAsia"/>
        </w:rPr>
        <w:t>这</w:t>
      </w:r>
      <w:r w:rsidR="008F7A4B" w:rsidRPr="004919B2">
        <w:rPr>
          <w:rFonts w:hint="eastAsia"/>
        </w:rPr>
        <w:t>比使用</w:t>
      </w:r>
      <w:r w:rsidR="00326246" w:rsidRPr="004919B2">
        <w:rPr>
          <w:rFonts w:hint="eastAsia"/>
        </w:rPr>
        <w:t>groupByKey</w:t>
      </w:r>
      <w:r w:rsidR="00FA2DDB">
        <w:rPr>
          <w:rFonts w:hint="eastAsia"/>
        </w:rPr>
        <w:t>()</w:t>
      </w:r>
      <w:r w:rsidR="008F7A4B" w:rsidRPr="004919B2">
        <w:rPr>
          <w:rFonts w:hint="eastAsia"/>
        </w:rPr>
        <w:t>更有效率。</w:t>
      </w:r>
      <w:r w:rsidR="00455F52">
        <w:rPr>
          <w:rFonts w:hint="eastAsia"/>
        </w:rPr>
        <w:t>洗牌</w:t>
      </w:r>
      <w:r w:rsidR="00A06B2C" w:rsidRPr="004919B2">
        <w:rPr>
          <w:rFonts w:hint="eastAsia"/>
        </w:rPr>
        <w:t>操作需要通过网络发送数据，</w:t>
      </w:r>
      <w:r w:rsidR="004C17EA" w:rsidRPr="004919B2">
        <w:rPr>
          <w:rFonts w:hint="eastAsia"/>
        </w:rPr>
        <w:t>reduceByKey</w:t>
      </w:r>
      <w:r w:rsidR="004C17EA">
        <w:rPr>
          <w:rFonts w:hint="eastAsia"/>
        </w:rPr>
        <w:t>()</w:t>
      </w:r>
      <w:r w:rsidR="004C17EA">
        <w:rPr>
          <w:rFonts w:hint="eastAsia"/>
        </w:rPr>
        <w:t>在每个</w:t>
      </w:r>
      <w:r w:rsidR="008F7A4B" w:rsidRPr="004919B2">
        <w:rPr>
          <w:rFonts w:hint="eastAsia"/>
        </w:rPr>
        <w:t>分区</w:t>
      </w:r>
      <w:r w:rsidR="004C17EA">
        <w:rPr>
          <w:rFonts w:hint="eastAsia"/>
        </w:rPr>
        <w:t>中将</w:t>
      </w:r>
      <w:r w:rsidR="00A06B2C" w:rsidRPr="004919B2">
        <w:rPr>
          <w:rFonts w:hint="eastAsia"/>
        </w:rPr>
        <w:t>每个键</w:t>
      </w:r>
      <w:r w:rsidR="004C17EA">
        <w:rPr>
          <w:rFonts w:hint="eastAsia"/>
        </w:rPr>
        <w:t>的对应聚合结果作为</w:t>
      </w:r>
      <w:r w:rsidR="008F7A4B" w:rsidRPr="004919B2">
        <w:rPr>
          <w:rFonts w:hint="eastAsia"/>
        </w:rPr>
        <w:t>输出，</w:t>
      </w:r>
      <w:r w:rsidR="004C17EA">
        <w:rPr>
          <w:rFonts w:hint="eastAsia"/>
        </w:rPr>
        <w:t>减少数据量</w:t>
      </w:r>
      <w:r w:rsidR="008F7A4B" w:rsidRPr="004919B2">
        <w:rPr>
          <w:rFonts w:hint="eastAsia"/>
        </w:rPr>
        <w:t>从而获得更好的性能。一般来说，</w:t>
      </w:r>
      <w:r w:rsidR="008F7A4B" w:rsidRPr="004919B2">
        <w:rPr>
          <w:rFonts w:hint="eastAsia"/>
        </w:rPr>
        <w:t>reduceByKey</w:t>
      </w:r>
      <w:r w:rsidR="004C17EA">
        <w:rPr>
          <w:rFonts w:hint="eastAsia"/>
        </w:rPr>
        <w:t>()</w:t>
      </w:r>
      <w:r w:rsidR="008F7A4B" w:rsidRPr="004919B2">
        <w:rPr>
          <w:rFonts w:hint="eastAsia"/>
        </w:rPr>
        <w:t>对于大型数据集尤其有效。</w:t>
      </w:r>
      <w:r w:rsidR="00303AC0" w:rsidRPr="004919B2">
        <w:rPr>
          <w:rFonts w:hint="eastAsia"/>
        </w:rPr>
        <w:t>为了方便理解，</w:t>
      </w:r>
      <w:r w:rsidR="00A06B2C" w:rsidRPr="004919B2">
        <w:rPr>
          <w:rFonts w:hint="eastAsia"/>
        </w:rPr>
        <w:t>下面</w:t>
      </w:r>
      <w:r w:rsidR="008F7A4B" w:rsidRPr="004919B2">
        <w:rPr>
          <w:rFonts w:hint="eastAsia"/>
        </w:rPr>
        <w:t>通过另一个简单例子说明。</w:t>
      </w:r>
    </w:p>
    <w:p w14:paraId="11700505" w14:textId="77777777" w:rsidR="00332F7E" w:rsidRPr="00493D06" w:rsidRDefault="00332F7E" w:rsidP="00493D06">
      <w:pPr>
        <w:pStyle w:val="a7"/>
      </w:pPr>
      <w:r w:rsidRPr="00493D06">
        <w:t>scala&gt; val words = Array("one", "two", "two", "three", "three", "three")</w:t>
      </w:r>
    </w:p>
    <w:p w14:paraId="117D5CCC" w14:textId="77777777" w:rsidR="00332F7E" w:rsidRPr="00493D06" w:rsidRDefault="00332F7E" w:rsidP="00493D06">
      <w:pPr>
        <w:pStyle w:val="a7"/>
      </w:pPr>
      <w:r w:rsidRPr="00493D06">
        <w:t>words: Array[String] = Array(one, two, two, three, three, three)</w:t>
      </w:r>
    </w:p>
    <w:p w14:paraId="115DB8A2" w14:textId="77777777" w:rsidR="00332F7E" w:rsidRPr="00493D06" w:rsidRDefault="00332F7E" w:rsidP="00493D06">
      <w:pPr>
        <w:pStyle w:val="a7"/>
      </w:pPr>
    </w:p>
    <w:p w14:paraId="5380CD02" w14:textId="77777777" w:rsidR="00332F7E" w:rsidRPr="00493D06" w:rsidRDefault="00332F7E" w:rsidP="00493D06">
      <w:pPr>
        <w:pStyle w:val="a7"/>
      </w:pPr>
      <w:r w:rsidRPr="00493D06">
        <w:t>scala&gt; val wordsRDD = sc.parallelize(words).map(word =&gt; (word, 1))</w:t>
      </w:r>
    </w:p>
    <w:p w14:paraId="7C665696" w14:textId="77777777" w:rsidR="00332F7E" w:rsidRPr="00493D06" w:rsidRDefault="00332F7E" w:rsidP="00493D06">
      <w:pPr>
        <w:pStyle w:val="a7"/>
      </w:pPr>
      <w:r w:rsidRPr="00493D06">
        <w:t>wordsRDD: org.apache.spark.rdd.RDD[(String, Int)] = MapPartitionsRDD[45] at map at &lt;console&gt;:26</w:t>
      </w:r>
    </w:p>
    <w:p w14:paraId="1F041628" w14:textId="77777777" w:rsidR="00332F7E" w:rsidRPr="00493D06" w:rsidRDefault="00332F7E" w:rsidP="00493D06">
      <w:pPr>
        <w:pStyle w:val="a7"/>
      </w:pPr>
    </w:p>
    <w:p w14:paraId="6018B94B" w14:textId="77777777" w:rsidR="00332F7E" w:rsidRPr="00493D06" w:rsidRDefault="00332F7E" w:rsidP="00493D06">
      <w:pPr>
        <w:pStyle w:val="a7"/>
      </w:pPr>
      <w:r w:rsidRPr="00493D06">
        <w:t>scala&gt; val wordsCountWithGroup = wordsRDD.groupByKey().map(w =&gt; (w._1, w._2.sum)).collect()</w:t>
      </w:r>
    </w:p>
    <w:p w14:paraId="2F896796" w14:textId="77777777" w:rsidR="00332F7E" w:rsidRPr="00493D06" w:rsidRDefault="00332F7E" w:rsidP="00493D06">
      <w:pPr>
        <w:pStyle w:val="a7"/>
      </w:pPr>
      <w:r w:rsidRPr="00493D06">
        <w:t>wordsCountWithGroup: Array[(String, Int)] = Array((two,2), (one,1), (three,3))</w:t>
      </w:r>
    </w:p>
    <w:p w14:paraId="4557AA34" w14:textId="77777777" w:rsidR="00332F7E" w:rsidRPr="00493D06" w:rsidRDefault="00332F7E" w:rsidP="00493D06">
      <w:pPr>
        <w:pStyle w:val="a7"/>
      </w:pPr>
    </w:p>
    <w:p w14:paraId="4F295605" w14:textId="77777777" w:rsidR="00332F7E" w:rsidRPr="00493D06" w:rsidRDefault="00332F7E" w:rsidP="00493D06">
      <w:pPr>
        <w:pStyle w:val="a7"/>
      </w:pPr>
      <w:r w:rsidRPr="00493D06">
        <w:t>scala&gt; val wordsCountWithReduce = wordsRDD.reduceByKey(_ + _).collect()</w:t>
      </w:r>
    </w:p>
    <w:p w14:paraId="7C00AACA" w14:textId="6AE4F915" w:rsidR="008F7A4B" w:rsidRDefault="00332F7E" w:rsidP="00493D06">
      <w:pPr>
        <w:pStyle w:val="a7"/>
      </w:pPr>
      <w:r w:rsidRPr="00493D06">
        <w:t>wordsCountWithReduce: Array[(String, Int)] = Array((two,2), (one,1), (three,3))</w:t>
      </w:r>
    </w:p>
    <w:p w14:paraId="6D348E2A" w14:textId="38BB0824" w:rsidR="00C965DB" w:rsidRPr="00C965DB" w:rsidRDefault="00C965DB" w:rsidP="00C965DB">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68</w:t>
      </w:r>
      <w:r w:rsidR="003E7B5C">
        <w:fldChar w:fldCharType="end"/>
      </w:r>
    </w:p>
    <w:p w14:paraId="365979DE" w14:textId="41786CB9" w:rsidR="008F7A4B" w:rsidRPr="004919B2" w:rsidRDefault="008F7A4B" w:rsidP="004919B2">
      <w:pPr>
        <w:ind w:firstLine="420"/>
      </w:pPr>
      <w:r w:rsidRPr="004919B2">
        <w:rPr>
          <w:rFonts w:hint="eastAsia"/>
        </w:rPr>
        <w:t>虽然两个函数都能得出正确的结果，</w:t>
      </w:r>
      <w:r w:rsidRPr="004919B2">
        <w:rPr>
          <w:rFonts w:hint="eastAsia"/>
        </w:rPr>
        <w:t xml:space="preserve"> </w:t>
      </w:r>
      <w:r w:rsidRPr="004919B2">
        <w:rPr>
          <w:rFonts w:hint="eastAsia"/>
        </w:rPr>
        <w:t>但</w:t>
      </w:r>
      <w:r w:rsidRPr="004919B2">
        <w:rPr>
          <w:rFonts w:hint="eastAsia"/>
        </w:rPr>
        <w:t>reduceByKey</w:t>
      </w:r>
      <w:r w:rsidR="004C17EA">
        <w:rPr>
          <w:rFonts w:hint="eastAsia"/>
        </w:rPr>
        <w:t>()</w:t>
      </w:r>
      <w:r w:rsidRPr="004919B2">
        <w:rPr>
          <w:rFonts w:hint="eastAsia"/>
        </w:rPr>
        <w:t>函数更适合使用在大数据集上。。</w:t>
      </w:r>
    </w:p>
    <w:p w14:paraId="21A50447" w14:textId="6BC5FE10" w:rsidR="008F7A4B" w:rsidRDefault="00C76FE2" w:rsidP="008842E8">
      <w:pPr>
        <w:pStyle w:val="Heading3"/>
      </w:pPr>
      <w:r>
        <w:rPr>
          <w:rFonts w:hint="eastAsia"/>
        </w:rPr>
        <w:t>三种连接</w:t>
      </w:r>
      <w:r w:rsidR="008F7A4B">
        <w:rPr>
          <w:rFonts w:hint="eastAsia"/>
        </w:rPr>
        <w:t>转换</w:t>
      </w:r>
    </w:p>
    <w:p w14:paraId="52A1EE56" w14:textId="43E2A485" w:rsidR="008F7A4B" w:rsidRPr="004919B2" w:rsidRDefault="008F7A4B" w:rsidP="004919B2">
      <w:pPr>
        <w:ind w:firstLine="420"/>
      </w:pPr>
      <w:r w:rsidRPr="004919B2">
        <w:rPr>
          <w:rFonts w:hint="eastAsia"/>
        </w:rPr>
        <w:t>使用键值对的一些最有用的操作是将其与其他类似的数据一起使用</w:t>
      </w:r>
      <w:r w:rsidR="00556471">
        <w:rPr>
          <w:rFonts w:hint="eastAsia"/>
        </w:rPr>
        <w:t>，</w:t>
      </w:r>
      <w:r w:rsidRPr="004919B2">
        <w:rPr>
          <w:rFonts w:hint="eastAsia"/>
        </w:rPr>
        <w:t>最常见的操作之一是连接两键值对</w:t>
      </w:r>
      <w:r w:rsidR="00556471">
        <w:rPr>
          <w:rFonts w:hint="eastAsia"/>
        </w:rPr>
        <w:t>RDD</w:t>
      </w:r>
      <w:r w:rsidR="00556471">
        <w:rPr>
          <w:rFonts w:hint="eastAsia"/>
        </w:rPr>
        <w:t>，</w:t>
      </w:r>
      <w:r w:rsidRPr="004919B2">
        <w:rPr>
          <w:rFonts w:hint="eastAsia"/>
        </w:rPr>
        <w:t>可以进行左右外连接（</w:t>
      </w:r>
      <w:r w:rsidRPr="004919B2">
        <w:rPr>
          <w:rFonts w:hint="eastAsia"/>
        </w:rPr>
        <w:t>LEFT AND RIGHT OUTER</w:t>
      </w:r>
      <w:r w:rsidRPr="004919B2">
        <w:rPr>
          <w:rFonts w:hint="eastAsia"/>
        </w:rPr>
        <w:t>）、交叉连接（</w:t>
      </w:r>
      <w:r w:rsidRPr="004919B2">
        <w:rPr>
          <w:rFonts w:hint="eastAsia"/>
        </w:rPr>
        <w:t>CROSS</w:t>
      </w:r>
      <w:r w:rsidRPr="004919B2">
        <w:rPr>
          <w:rFonts w:hint="eastAsia"/>
        </w:rPr>
        <w:t>）和内连接（</w:t>
      </w:r>
      <w:r w:rsidRPr="004919B2">
        <w:rPr>
          <w:rFonts w:hint="eastAsia"/>
        </w:rPr>
        <w:t>INNER</w:t>
      </w:r>
      <w:r w:rsidRPr="004919B2">
        <w:rPr>
          <w:rFonts w:hint="eastAsia"/>
        </w:rPr>
        <w:t>）。</w:t>
      </w:r>
    </w:p>
    <w:p w14:paraId="29412B37" w14:textId="68CE57BC" w:rsidR="008F7A4B" w:rsidRDefault="008F7A4B" w:rsidP="008F7A4B">
      <w:pPr>
        <w:ind w:firstLine="420"/>
        <w:jc w:val="center"/>
      </w:pPr>
      <w:r w:rsidRPr="00B62002">
        <w:rPr>
          <w:noProof/>
        </w:rPr>
        <w:drawing>
          <wp:inline distT="0" distB="0" distL="0" distR="0" wp14:anchorId="2E68B57B" wp14:editId="02070255">
            <wp:extent cx="4018523" cy="162124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4504" cy="1623659"/>
                    </a:xfrm>
                    <a:prstGeom prst="rect">
                      <a:avLst/>
                    </a:prstGeom>
                  </pic:spPr>
                </pic:pic>
              </a:graphicData>
            </a:graphic>
          </wp:inline>
        </w:drawing>
      </w:r>
    </w:p>
    <w:p w14:paraId="0C2E746C" w14:textId="65DCA182" w:rsidR="00D638CF" w:rsidRDefault="00556471" w:rsidP="00D638CF">
      <w:pPr>
        <w:pStyle w:val="Caption"/>
      </w:pPr>
      <w:r>
        <w:rPr>
          <w:rFonts w:hint="eastAsia"/>
        </w:rPr>
        <w:t>图例</w:t>
      </w:r>
      <w:r>
        <w:rPr>
          <w:rFonts w:hint="eastAsia"/>
        </w:rPr>
        <w:t xml:space="preserve"> </w:t>
      </w:r>
      <w:r w:rsidR="0036137F">
        <w:fldChar w:fldCharType="begin"/>
      </w:r>
      <w:r w:rsidR="0036137F">
        <w:instrText xml:space="preserve"> </w:instrText>
      </w:r>
      <w:r w:rsidR="0036137F">
        <w:rPr>
          <w:rFonts w:hint="eastAsia"/>
        </w:rPr>
        <w:instrText>STYLEREF 1 \s</w:instrText>
      </w:r>
      <w:r w:rsidR="0036137F">
        <w:instrText xml:space="preserve"> </w:instrText>
      </w:r>
      <w:r w:rsidR="0036137F">
        <w:fldChar w:fldCharType="separate"/>
      </w:r>
      <w:r w:rsidR="0036137F">
        <w:rPr>
          <w:noProof/>
        </w:rPr>
        <w:t>4</w:t>
      </w:r>
      <w:r w:rsidR="0036137F">
        <w:fldChar w:fldCharType="end"/>
      </w:r>
      <w:r w:rsidR="0036137F">
        <w:noBreakHyphen/>
      </w:r>
      <w:r w:rsidR="0036137F">
        <w:fldChar w:fldCharType="begin"/>
      </w:r>
      <w:r w:rsidR="0036137F">
        <w:instrText xml:space="preserve"> </w:instrText>
      </w:r>
      <w:r w:rsidR="0036137F">
        <w:rPr>
          <w:rFonts w:hint="eastAsia"/>
        </w:rPr>
        <w:instrText xml:space="preserve">SEQ </w:instrText>
      </w:r>
      <w:r w:rsidR="0036137F">
        <w:rPr>
          <w:rFonts w:hint="eastAsia"/>
        </w:rPr>
        <w:instrText>图例</w:instrText>
      </w:r>
      <w:r w:rsidR="0036137F">
        <w:rPr>
          <w:rFonts w:hint="eastAsia"/>
        </w:rPr>
        <w:instrText xml:space="preserve"> \* ARABIC \s 1</w:instrText>
      </w:r>
      <w:r w:rsidR="0036137F">
        <w:instrText xml:space="preserve"> </w:instrText>
      </w:r>
      <w:r w:rsidR="0036137F">
        <w:fldChar w:fldCharType="separate"/>
      </w:r>
      <w:r w:rsidR="0036137F">
        <w:rPr>
          <w:noProof/>
        </w:rPr>
        <w:t>4</w:t>
      </w:r>
      <w:r w:rsidR="0036137F">
        <w:fldChar w:fldCharType="end"/>
      </w:r>
      <w:r w:rsidR="00D638CF">
        <w:rPr>
          <w:rFonts w:hint="eastAsia"/>
        </w:rPr>
        <w:t>几种</w:t>
      </w:r>
      <w:r w:rsidR="00D638CF">
        <w:rPr>
          <w:rFonts w:hint="eastAsia"/>
        </w:rPr>
        <w:t>join</w:t>
      </w:r>
      <w:r w:rsidR="00D638CF">
        <w:rPr>
          <w:rFonts w:hint="eastAsia"/>
        </w:rPr>
        <w:t>转换</w:t>
      </w:r>
    </w:p>
    <w:p w14:paraId="4B903A45" w14:textId="60AE83BB" w:rsidR="008F7A4B" w:rsidRPr="004919B2" w:rsidRDefault="008F7A4B" w:rsidP="004919B2">
      <w:pPr>
        <w:ind w:firstLine="420"/>
      </w:pPr>
      <w:r w:rsidRPr="004919B2">
        <w:rPr>
          <w:rFonts w:hint="eastAsia"/>
        </w:rPr>
        <w:t>join</w:t>
      </w:r>
      <w:r w:rsidR="002D15B5">
        <w:rPr>
          <w:rFonts w:hint="eastAsia"/>
        </w:rPr>
        <w:t>是内连接，表示在</w:t>
      </w:r>
      <w:r w:rsidRPr="004919B2">
        <w:rPr>
          <w:rFonts w:hint="eastAsia"/>
        </w:rPr>
        <w:t>两个</w:t>
      </w:r>
      <w:r w:rsidR="002D15B5">
        <w:rPr>
          <w:rFonts w:hint="eastAsia"/>
        </w:rPr>
        <w:t>键值对</w:t>
      </w:r>
      <w:r w:rsidRPr="004919B2">
        <w:rPr>
          <w:rFonts w:hint="eastAsia"/>
        </w:rPr>
        <w:t>RDD</w:t>
      </w:r>
      <w:r w:rsidRPr="004919B2">
        <w:rPr>
          <w:rFonts w:hint="eastAsia"/>
        </w:rPr>
        <w:t>中</w:t>
      </w:r>
      <w:r w:rsidR="002D15B5">
        <w:rPr>
          <w:rFonts w:hint="eastAsia"/>
        </w:rPr>
        <w:t>同时</w:t>
      </w:r>
      <w:r w:rsidRPr="004919B2">
        <w:rPr>
          <w:rFonts w:hint="eastAsia"/>
        </w:rPr>
        <w:t>存在的键</w:t>
      </w:r>
      <w:r w:rsidR="002D15B5">
        <w:rPr>
          <w:rFonts w:hint="eastAsia"/>
        </w:rPr>
        <w:t>才会出现</w:t>
      </w:r>
      <w:r w:rsidRPr="004919B2">
        <w:rPr>
          <w:rFonts w:hint="eastAsia"/>
        </w:rPr>
        <w:t>在</w:t>
      </w:r>
      <w:r w:rsidR="002D15B5">
        <w:rPr>
          <w:rFonts w:hint="eastAsia"/>
        </w:rPr>
        <w:t>输出结果中</w:t>
      </w:r>
      <w:r w:rsidRPr="004919B2">
        <w:rPr>
          <w:rFonts w:hint="eastAsia"/>
        </w:rPr>
        <w:t>。</w:t>
      </w:r>
      <w:r w:rsidRPr="004919B2">
        <w:rPr>
          <w:rFonts w:hint="eastAsia"/>
        </w:rPr>
        <w:t>leftOuterJoin</w:t>
      </w:r>
      <w:r w:rsidR="00E5757E">
        <w:rPr>
          <w:rFonts w:hint="eastAsia"/>
        </w:rPr>
        <w:t>是左连接</w:t>
      </w:r>
      <w:r w:rsidRPr="004919B2">
        <w:rPr>
          <w:rFonts w:hint="eastAsia"/>
        </w:rPr>
        <w:t>，</w:t>
      </w:r>
      <w:r w:rsidR="00E5757E">
        <w:rPr>
          <w:rFonts w:hint="eastAsia"/>
        </w:rPr>
        <w:t>输出结果中的每个键来</w:t>
      </w:r>
      <w:r w:rsidRPr="004919B2">
        <w:rPr>
          <w:rFonts w:hint="eastAsia"/>
        </w:rPr>
        <w:t>自</w:t>
      </w:r>
      <w:r w:rsidR="008A2D9B" w:rsidRPr="004919B2">
        <w:rPr>
          <w:rFonts w:hint="eastAsia"/>
        </w:rPr>
        <w:t>于</w:t>
      </w:r>
      <w:r w:rsidRPr="004919B2">
        <w:rPr>
          <w:rFonts w:hint="eastAsia"/>
        </w:rPr>
        <w:t>源</w:t>
      </w:r>
      <w:r w:rsidR="00E5757E">
        <w:rPr>
          <w:rFonts w:hint="eastAsia"/>
        </w:rPr>
        <w:t>键值对</w:t>
      </w:r>
      <w:r w:rsidRPr="004919B2">
        <w:rPr>
          <w:rFonts w:hint="eastAsia"/>
        </w:rPr>
        <w:t>RDD</w:t>
      </w:r>
      <w:r w:rsidR="00F85631" w:rsidRPr="004919B2">
        <w:rPr>
          <w:rFonts w:hint="eastAsia"/>
        </w:rPr>
        <w:t>，即连接操作的左边部分</w:t>
      </w:r>
      <w:r w:rsidR="00525CB1" w:rsidRPr="004919B2">
        <w:rPr>
          <w:rFonts w:hint="eastAsia"/>
        </w:rPr>
        <w:t>；</w:t>
      </w:r>
      <w:r w:rsidRPr="004919B2">
        <w:rPr>
          <w:rFonts w:hint="eastAsia"/>
        </w:rPr>
        <w:t>rightOuterJoin</w:t>
      </w:r>
      <w:r w:rsidRPr="004919B2">
        <w:rPr>
          <w:rFonts w:hint="eastAsia"/>
        </w:rPr>
        <w:t>类似于</w:t>
      </w:r>
      <w:r w:rsidRPr="004919B2">
        <w:rPr>
          <w:rFonts w:hint="eastAsia"/>
        </w:rPr>
        <w:t>leftOuterJoin</w:t>
      </w:r>
      <w:r w:rsidR="00F1184F">
        <w:rPr>
          <w:rFonts w:hint="eastAsia"/>
        </w:rPr>
        <w:t>是右连接</w:t>
      </w:r>
      <w:r w:rsidR="00525CB1" w:rsidRPr="004919B2">
        <w:rPr>
          <w:rFonts w:hint="eastAsia"/>
        </w:rPr>
        <w:t>，</w:t>
      </w:r>
      <w:r w:rsidR="00F1184F">
        <w:rPr>
          <w:rFonts w:hint="eastAsia"/>
        </w:rPr>
        <w:t>输出结果中的每个</w:t>
      </w:r>
      <w:r w:rsidR="00525CB1" w:rsidRPr="004919B2">
        <w:rPr>
          <w:rFonts w:hint="eastAsia"/>
        </w:rPr>
        <w:t>键来自于连接操作的右边部</w:t>
      </w:r>
      <w:r w:rsidR="00525CB1" w:rsidRPr="004919B2">
        <w:rPr>
          <w:rFonts w:hint="eastAsia"/>
        </w:rPr>
        <w:lastRenderedPageBreak/>
        <w:t>分。</w:t>
      </w:r>
      <w:r w:rsidRPr="004919B2">
        <w:rPr>
          <w:rFonts w:hint="eastAsia"/>
        </w:rPr>
        <w:t>在这个例子中，</w:t>
      </w:r>
      <w:r w:rsidRPr="004919B2">
        <w:rPr>
          <w:rFonts w:hint="eastAsia"/>
        </w:rPr>
        <w:t>PdDists</w:t>
      </w:r>
      <w:r w:rsidR="00FD5120">
        <w:rPr>
          <w:rFonts w:hint="eastAsia"/>
        </w:rPr>
        <w:t>是</w:t>
      </w:r>
      <w:r w:rsidR="00525CB1" w:rsidRPr="004919B2">
        <w:rPr>
          <w:rFonts w:hint="eastAsia"/>
        </w:rPr>
        <w:t>键值对</w:t>
      </w:r>
      <w:r w:rsidR="00FD5120">
        <w:rPr>
          <w:rFonts w:hint="eastAsia"/>
        </w:rPr>
        <w:t>RDD</w:t>
      </w:r>
      <w:r w:rsidR="00FD5120">
        <w:rPr>
          <w:rFonts w:hint="eastAsia"/>
        </w:rPr>
        <w:t>，其中键为</w:t>
      </w:r>
      <w:r w:rsidRPr="004919B2">
        <w:rPr>
          <w:rFonts w:hint="eastAsia"/>
        </w:rPr>
        <w:t>PdDistrict</w:t>
      </w:r>
      <w:r w:rsidR="00FD5120">
        <w:rPr>
          <w:rFonts w:hint="eastAsia"/>
        </w:rPr>
        <w:t>，值为</w:t>
      </w:r>
      <w:r w:rsidR="00FD5120">
        <w:rPr>
          <w:rFonts w:hint="eastAsia"/>
        </w:rPr>
        <w:t>Address</w:t>
      </w:r>
      <w:r w:rsidRPr="004919B2">
        <w:rPr>
          <w:rFonts w:hint="eastAsia"/>
        </w:rPr>
        <w:t>。</w:t>
      </w:r>
    </w:p>
    <w:p w14:paraId="77184513" w14:textId="77777777" w:rsidR="008F7A4B" w:rsidRDefault="008F7A4B" w:rsidP="008F7A4B">
      <w:pPr>
        <w:pStyle w:val="a7"/>
      </w:pPr>
      <w:r>
        <w:t>scala&gt; val PdDists = sfpd.map(x=&gt;(x(PdDistrict),x(Address)))</w:t>
      </w:r>
    </w:p>
    <w:p w14:paraId="791EEC33" w14:textId="52DE7A73" w:rsidR="008F7A4B" w:rsidRDefault="008F7A4B" w:rsidP="008F7A4B">
      <w:pPr>
        <w:pStyle w:val="a7"/>
      </w:pPr>
      <w:r>
        <w:t>PdDists: org.apache.spark.rdd.RDD[(String, String)] = MapPartitionsRDD[84] at map at &lt;console&gt;:40</w:t>
      </w:r>
    </w:p>
    <w:p w14:paraId="3C0C818B" w14:textId="720C8C5E"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69</w:t>
      </w:r>
      <w:r w:rsidR="003E7B5C">
        <w:fldChar w:fldCharType="end"/>
      </w:r>
    </w:p>
    <w:p w14:paraId="32585BEF" w14:textId="7E8A58EE" w:rsidR="008F7A4B" w:rsidRPr="004919B2" w:rsidRDefault="008F7A4B" w:rsidP="004919B2">
      <w:pPr>
        <w:ind w:firstLine="420"/>
      </w:pPr>
      <w:r w:rsidRPr="004919B2">
        <w:rPr>
          <w:rFonts w:hint="eastAsia"/>
        </w:rPr>
        <w:t>CatRes</w:t>
      </w:r>
      <w:r w:rsidRPr="004919B2">
        <w:rPr>
          <w:rFonts w:hint="eastAsia"/>
        </w:rPr>
        <w:t>是另</w:t>
      </w:r>
      <w:r w:rsidR="00932929" w:rsidRPr="004919B2">
        <w:rPr>
          <w:rFonts w:hint="eastAsia"/>
        </w:rPr>
        <w:t>一</w:t>
      </w:r>
      <w:r w:rsidR="00525CB1" w:rsidRPr="004919B2">
        <w:rPr>
          <w:rFonts w:hint="eastAsia"/>
        </w:rPr>
        <w:t>键值对</w:t>
      </w:r>
      <w:r w:rsidRPr="004919B2">
        <w:rPr>
          <w:rFonts w:hint="eastAsia"/>
        </w:rPr>
        <w:t>RDD</w:t>
      </w:r>
      <w:r w:rsidRPr="004919B2">
        <w:rPr>
          <w:rFonts w:hint="eastAsia"/>
        </w:rPr>
        <w:t>，</w:t>
      </w:r>
      <w:r w:rsidR="00FD5120" w:rsidRPr="00FD5120">
        <w:rPr>
          <w:rFonts w:hint="eastAsia"/>
        </w:rPr>
        <w:t>其中键为</w:t>
      </w:r>
      <w:r w:rsidR="00FD5120" w:rsidRPr="00FD5120">
        <w:rPr>
          <w:rFonts w:hint="eastAsia"/>
        </w:rPr>
        <w:t>PdDistrict</w:t>
      </w:r>
      <w:r w:rsidR="00FD5120">
        <w:rPr>
          <w:rFonts w:hint="eastAsia"/>
        </w:rPr>
        <w:t>，值为</w:t>
      </w:r>
      <w:r w:rsidRPr="004919B2">
        <w:rPr>
          <w:rFonts w:hint="eastAsia"/>
        </w:rPr>
        <w:t>由</w:t>
      </w:r>
      <w:r w:rsidR="00525CB1" w:rsidRPr="004919B2">
        <w:t>Category</w:t>
      </w:r>
      <w:r w:rsidRPr="004919B2">
        <w:rPr>
          <w:rFonts w:hint="eastAsia"/>
        </w:rPr>
        <w:t>和</w:t>
      </w:r>
      <w:r w:rsidR="00525CB1" w:rsidRPr="004919B2">
        <w:t>Resolution</w:t>
      </w:r>
      <w:r w:rsidRPr="004919B2">
        <w:rPr>
          <w:rFonts w:hint="eastAsia"/>
        </w:rPr>
        <w:t>组成的元组。</w:t>
      </w:r>
    </w:p>
    <w:p w14:paraId="02CBBFF6" w14:textId="77777777" w:rsidR="008F7A4B" w:rsidRDefault="008F7A4B" w:rsidP="008F7A4B">
      <w:pPr>
        <w:pStyle w:val="a7"/>
      </w:pPr>
      <w:r>
        <w:t>scala&gt; val CatRes = sfpd.map(x=&gt;(x(PdDistrict),(x(Category),x(Resolution))))</w:t>
      </w:r>
    </w:p>
    <w:p w14:paraId="5D8FF591" w14:textId="42224C0A" w:rsidR="008F7A4B" w:rsidRDefault="008F7A4B" w:rsidP="008F7A4B">
      <w:pPr>
        <w:pStyle w:val="a7"/>
      </w:pPr>
      <w:r>
        <w:t>CatRes: org.apache.spark.rdd.RDD[(String, (String, String))] = MapPartitionsRDD[86] at map at &lt;console&gt;:42</w:t>
      </w:r>
    </w:p>
    <w:p w14:paraId="38CBE1FE" w14:textId="7F187496"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70</w:t>
      </w:r>
      <w:r w:rsidR="003E7B5C">
        <w:fldChar w:fldCharType="end"/>
      </w:r>
    </w:p>
    <w:p w14:paraId="76CC942A" w14:textId="074E11E4" w:rsidR="008F7A4B" w:rsidRPr="004919B2" w:rsidRDefault="008F7A4B" w:rsidP="004919B2">
      <w:pPr>
        <w:ind w:firstLine="420"/>
      </w:pPr>
      <w:r w:rsidRPr="004919B2">
        <w:rPr>
          <w:rFonts w:hint="eastAsia"/>
        </w:rPr>
        <w:t>由于键</w:t>
      </w:r>
      <w:r w:rsidRPr="004919B2">
        <w:rPr>
          <w:rFonts w:hint="eastAsia"/>
        </w:rPr>
        <w:t>PdDistrict</w:t>
      </w:r>
      <w:r w:rsidRPr="004919B2">
        <w:rPr>
          <w:rFonts w:hint="eastAsia"/>
        </w:rPr>
        <w:t>存在于两个</w:t>
      </w:r>
      <w:r w:rsidRPr="004919B2">
        <w:rPr>
          <w:rFonts w:hint="eastAsia"/>
        </w:rPr>
        <w:t>RDD</w:t>
      </w:r>
      <w:r w:rsidRPr="004919B2">
        <w:rPr>
          <w:rFonts w:hint="eastAsia"/>
        </w:rPr>
        <w:t>中，</w:t>
      </w:r>
      <w:r w:rsidRPr="004919B2">
        <w:rPr>
          <w:rFonts w:hint="eastAsia"/>
        </w:rPr>
        <w:t>join</w:t>
      </w:r>
      <w:r w:rsidR="006E6A09" w:rsidRPr="004919B2">
        <w:rPr>
          <w:rFonts w:hint="eastAsia"/>
        </w:rPr>
        <w:t>转换</w:t>
      </w:r>
      <w:r w:rsidR="0034652F" w:rsidRPr="004919B2">
        <w:rPr>
          <w:rFonts w:hint="eastAsia"/>
        </w:rPr>
        <w:t>的输出</w:t>
      </w:r>
      <w:r w:rsidR="00E77EA6" w:rsidRPr="004919B2">
        <w:rPr>
          <w:rFonts w:hint="eastAsia"/>
        </w:rPr>
        <w:t>格式如下所示</w:t>
      </w:r>
      <w:r w:rsidR="0034652F" w:rsidRPr="004919B2">
        <w:rPr>
          <w:rFonts w:hint="eastAsia"/>
        </w:rPr>
        <w:t>，</w:t>
      </w:r>
      <w:r w:rsidR="003311AA" w:rsidRPr="004919B2">
        <w:rPr>
          <w:rFonts w:hint="eastAsia"/>
        </w:rPr>
        <w:t>其</w:t>
      </w:r>
      <w:r w:rsidR="000866F9">
        <w:rPr>
          <w:rFonts w:hint="eastAsia"/>
        </w:rPr>
        <w:t>输出</w:t>
      </w:r>
      <w:r w:rsidR="003311AA" w:rsidRPr="004919B2">
        <w:rPr>
          <w:rFonts w:hint="eastAsia"/>
        </w:rPr>
        <w:t>结果</w:t>
      </w:r>
      <w:r w:rsidR="000866F9">
        <w:rPr>
          <w:rFonts w:hint="eastAsia"/>
        </w:rPr>
        <w:t>也是一个键值对</w:t>
      </w:r>
      <w:r w:rsidR="003311AA" w:rsidRPr="004919B2">
        <w:rPr>
          <w:rFonts w:hint="eastAsia"/>
        </w:rPr>
        <w:t>RDD</w:t>
      </w:r>
      <w:r w:rsidR="000866F9">
        <w:rPr>
          <w:rFonts w:hint="eastAsia"/>
        </w:rPr>
        <w:t>，由</w:t>
      </w:r>
      <w:r w:rsidR="000866F9">
        <w:rPr>
          <w:rFonts w:hint="eastAsia"/>
        </w:rPr>
        <w:t>(</w:t>
      </w:r>
      <w:r w:rsidR="000866F9">
        <w:t>PdDistrict</w:t>
      </w:r>
      <w:r w:rsidR="000866F9">
        <w:rPr>
          <w:rFonts w:hint="eastAsia"/>
        </w:rPr>
        <w:t>, (Address, (</w:t>
      </w:r>
      <w:r w:rsidR="000866F9" w:rsidRPr="004919B2">
        <w:t>Category</w:t>
      </w:r>
      <w:r w:rsidR="000866F9" w:rsidRPr="004919B2">
        <w:rPr>
          <w:rFonts w:hint="eastAsia"/>
        </w:rPr>
        <w:t>,</w:t>
      </w:r>
      <w:r w:rsidR="000866F9">
        <w:rPr>
          <w:rFonts w:hint="eastAsia"/>
        </w:rPr>
        <w:t xml:space="preserve"> </w:t>
      </w:r>
      <w:r w:rsidR="000866F9" w:rsidRPr="004919B2">
        <w:t>Resolution</w:t>
      </w:r>
      <w:r w:rsidR="000866F9">
        <w:rPr>
          <w:rFonts w:hint="eastAsia"/>
        </w:rPr>
        <w:t>)))</w:t>
      </w:r>
      <w:r w:rsidR="003F5956" w:rsidRPr="004919B2">
        <w:rPr>
          <w:rFonts w:hint="eastAsia"/>
        </w:rPr>
        <w:t>组成</w:t>
      </w:r>
      <w:r w:rsidR="006E17B7" w:rsidRPr="004919B2">
        <w:rPr>
          <w:rFonts w:hint="eastAsia"/>
        </w:rPr>
        <w:t>。</w:t>
      </w:r>
    </w:p>
    <w:p w14:paraId="215D13F5" w14:textId="77777777" w:rsidR="008F7A4B" w:rsidRDefault="008F7A4B" w:rsidP="008F7A4B">
      <w:pPr>
        <w:pStyle w:val="a7"/>
      </w:pPr>
      <w:r>
        <w:t>scala&gt; PdDists.join(CatRes).first</w:t>
      </w:r>
    </w:p>
    <w:p w14:paraId="0AD36BDC" w14:textId="09DF7DD7" w:rsidR="008F7A4B" w:rsidRDefault="008F7A4B" w:rsidP="008F7A4B">
      <w:pPr>
        <w:pStyle w:val="a7"/>
      </w:pPr>
      <w:r>
        <w:t>res0: (String, (String, (String, String))) = (INGLESIDE,(DELTA_ST/RAYMOND_AV,(ASSAULT,ARREST/BOOKED)))</w:t>
      </w:r>
    </w:p>
    <w:p w14:paraId="5DEB5B19" w14:textId="7752EF5B"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71</w:t>
      </w:r>
      <w:r w:rsidR="003E7B5C">
        <w:fldChar w:fldCharType="end"/>
      </w:r>
    </w:p>
    <w:p w14:paraId="264B4D90" w14:textId="7459E1D0" w:rsidR="00711BA0" w:rsidRPr="004919B2" w:rsidRDefault="006E17B7" w:rsidP="004919B2">
      <w:pPr>
        <w:ind w:firstLine="420"/>
      </w:pPr>
      <w:r w:rsidRPr="004919B2">
        <w:rPr>
          <w:rFonts w:hint="eastAsia"/>
        </w:rPr>
        <w:t>leftOuterJoin</w:t>
      </w:r>
      <w:r w:rsidRPr="004919B2">
        <w:rPr>
          <w:rFonts w:hint="eastAsia"/>
        </w:rPr>
        <w:t>返回</w:t>
      </w:r>
      <w:r w:rsidR="003B3FF3">
        <w:rPr>
          <w:rFonts w:hint="eastAsia"/>
        </w:rPr>
        <w:t>另</w:t>
      </w:r>
      <w:r w:rsidRPr="004919B2">
        <w:rPr>
          <w:rFonts w:hint="eastAsia"/>
        </w:rPr>
        <w:t>一个</w:t>
      </w:r>
      <w:r w:rsidR="003B3FF3">
        <w:rPr>
          <w:rFonts w:hint="eastAsia"/>
        </w:rPr>
        <w:t>键值对</w:t>
      </w:r>
      <w:r w:rsidRPr="004919B2">
        <w:rPr>
          <w:rFonts w:hint="eastAsia"/>
        </w:rPr>
        <w:t>RDD</w:t>
      </w:r>
      <w:r w:rsidR="00325524">
        <w:rPr>
          <w:rFonts w:hint="eastAsia"/>
        </w:rPr>
        <w:t>，其中的</w:t>
      </w:r>
      <w:r w:rsidRPr="004919B2">
        <w:rPr>
          <w:rFonts w:hint="eastAsia"/>
        </w:rPr>
        <w:t>键是全部来自</w:t>
      </w:r>
      <w:r w:rsidRPr="004919B2">
        <w:t>PdDists</w:t>
      </w:r>
      <w:r w:rsidRPr="004919B2">
        <w:rPr>
          <w:rFonts w:hint="eastAsia"/>
        </w:rPr>
        <w:t>。</w:t>
      </w:r>
    </w:p>
    <w:p w14:paraId="36958C9C" w14:textId="77777777" w:rsidR="006E17B7" w:rsidRDefault="006E17B7" w:rsidP="006E17B7">
      <w:pPr>
        <w:pStyle w:val="a7"/>
      </w:pPr>
      <w:r>
        <w:t>scala&gt; PdDists.leftOuterJoin(CatRes).first</w:t>
      </w:r>
    </w:p>
    <w:p w14:paraId="705B6DD9" w14:textId="65FA3E26" w:rsidR="006E17B7" w:rsidRDefault="006E17B7" w:rsidP="006E17B7">
      <w:pPr>
        <w:pStyle w:val="a7"/>
      </w:pPr>
      <w:r>
        <w:t>res2: (String, (String, Option[(String, String)])) = (INGLESIDE,(DELTA_ST/RAYMOND_AV,Some((ASSAULT,ARREST/BOOKED))))</w:t>
      </w:r>
    </w:p>
    <w:p w14:paraId="4C2F22F4" w14:textId="25EBFDE7"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72</w:t>
      </w:r>
      <w:r w:rsidR="003E7B5C">
        <w:fldChar w:fldCharType="end"/>
      </w:r>
    </w:p>
    <w:p w14:paraId="6BDD7FD5" w14:textId="3F4C5A69" w:rsidR="008F7A4B" w:rsidRPr="004919B2" w:rsidRDefault="008F7A4B" w:rsidP="004919B2">
      <w:pPr>
        <w:ind w:firstLine="420"/>
      </w:pPr>
      <w:r w:rsidRPr="004919B2">
        <w:rPr>
          <w:rFonts w:hint="eastAsia"/>
        </w:rPr>
        <w:t>rightOuterJoin</w:t>
      </w:r>
      <w:r w:rsidRPr="004919B2">
        <w:rPr>
          <w:rFonts w:hint="eastAsia"/>
        </w:rPr>
        <w:t>返回</w:t>
      </w:r>
      <w:r w:rsidR="00567E77">
        <w:rPr>
          <w:rFonts w:hint="eastAsia"/>
        </w:rPr>
        <w:t>另</w:t>
      </w:r>
      <w:r w:rsidR="006E17B7" w:rsidRPr="004919B2">
        <w:rPr>
          <w:rFonts w:hint="eastAsia"/>
        </w:rPr>
        <w:t>一个</w:t>
      </w:r>
      <w:r w:rsidR="00567E77">
        <w:rPr>
          <w:rFonts w:hint="eastAsia"/>
        </w:rPr>
        <w:t>键值对</w:t>
      </w:r>
      <w:r w:rsidR="006E17B7" w:rsidRPr="004919B2">
        <w:rPr>
          <w:rFonts w:hint="eastAsia"/>
        </w:rPr>
        <w:t>RDD</w:t>
      </w:r>
      <w:r w:rsidR="006E17B7" w:rsidRPr="004919B2">
        <w:rPr>
          <w:rFonts w:hint="eastAsia"/>
        </w:rPr>
        <w:t>，其</w:t>
      </w:r>
      <w:r w:rsidR="00567E77">
        <w:rPr>
          <w:rFonts w:hint="eastAsia"/>
        </w:rPr>
        <w:t>中的</w:t>
      </w:r>
      <w:r w:rsidR="006E17B7" w:rsidRPr="004919B2">
        <w:rPr>
          <w:rFonts w:hint="eastAsia"/>
        </w:rPr>
        <w:t>键</w:t>
      </w:r>
      <w:r w:rsidRPr="004919B2">
        <w:rPr>
          <w:rFonts w:hint="eastAsia"/>
        </w:rPr>
        <w:t>是</w:t>
      </w:r>
      <w:r w:rsidR="006E17B7" w:rsidRPr="004919B2">
        <w:rPr>
          <w:rFonts w:hint="eastAsia"/>
        </w:rPr>
        <w:t>全部</w:t>
      </w:r>
      <w:r w:rsidRPr="004919B2">
        <w:rPr>
          <w:rFonts w:hint="eastAsia"/>
        </w:rPr>
        <w:t>来自</w:t>
      </w:r>
      <w:r w:rsidRPr="004919B2">
        <w:rPr>
          <w:rFonts w:hint="eastAsia"/>
        </w:rPr>
        <w:t>CatRes</w:t>
      </w:r>
      <w:r w:rsidRPr="004919B2">
        <w:rPr>
          <w:rFonts w:hint="eastAsia"/>
        </w:rPr>
        <w:t>。</w:t>
      </w:r>
    </w:p>
    <w:p w14:paraId="2B7DEEF7" w14:textId="766F6F75" w:rsidR="008F7A4B" w:rsidRDefault="008F7A4B" w:rsidP="008F7A4B">
      <w:pPr>
        <w:pStyle w:val="a7"/>
      </w:pPr>
      <w:r>
        <w:t>scala&gt; PdDists.rightOuterJoin(CatRes).first</w:t>
      </w:r>
    </w:p>
    <w:p w14:paraId="19453274" w14:textId="67D894BE" w:rsidR="008F7A4B" w:rsidRDefault="008F7A4B" w:rsidP="008F7A4B">
      <w:pPr>
        <w:pStyle w:val="a7"/>
      </w:pPr>
      <w:r>
        <w:t>res2: (String, (Option[String], (String, String))) = (INGLESIDE,(Some(DELTA_ST/RAYMOND_AV),(ASSAULT,ARREST/BOOKED)))</w:t>
      </w:r>
    </w:p>
    <w:p w14:paraId="7ACF3116" w14:textId="16700D8E"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73</w:t>
      </w:r>
      <w:r w:rsidR="003E7B5C">
        <w:fldChar w:fldCharType="end"/>
      </w:r>
    </w:p>
    <w:p w14:paraId="0EAD52E0" w14:textId="670B31A5" w:rsidR="008F7A4B" w:rsidRPr="004919B2" w:rsidRDefault="006E17B7" w:rsidP="004919B2">
      <w:pPr>
        <w:ind w:firstLine="420"/>
      </w:pPr>
      <w:r w:rsidRPr="004919B2">
        <w:rPr>
          <w:rFonts w:hint="eastAsia"/>
        </w:rPr>
        <w:t>正如可以看到的，除了表示方式上，这三种情况下的结果是相同的，因为</w:t>
      </w:r>
      <w:r w:rsidR="00B52AF5">
        <w:t>PdDists</w:t>
      </w:r>
      <w:r w:rsidR="00B52AF5" w:rsidRPr="004919B2">
        <w:rPr>
          <w:rFonts w:hint="eastAsia"/>
        </w:rPr>
        <w:t xml:space="preserve"> </w:t>
      </w:r>
      <w:r w:rsidR="00B52AF5">
        <w:rPr>
          <w:rFonts w:hint="eastAsia"/>
        </w:rPr>
        <w:t>和</w:t>
      </w:r>
      <w:r w:rsidR="00B52AF5">
        <w:t>CatRes</w:t>
      </w:r>
      <w:r w:rsidR="00B52AF5" w:rsidRPr="004919B2">
        <w:rPr>
          <w:rFonts w:hint="eastAsia"/>
        </w:rPr>
        <w:t xml:space="preserve"> </w:t>
      </w:r>
      <w:r w:rsidR="00B52AF5">
        <w:rPr>
          <w:rFonts w:hint="eastAsia"/>
        </w:rPr>
        <w:t>具有</w:t>
      </w:r>
      <w:r w:rsidRPr="004919B2">
        <w:rPr>
          <w:rFonts w:hint="eastAsia"/>
        </w:rPr>
        <w:t>相同的键集合。</w:t>
      </w:r>
      <w:r w:rsidR="008F7A4B" w:rsidRPr="004919B2">
        <w:rPr>
          <w:rFonts w:hint="eastAsia"/>
        </w:rPr>
        <w:t>在另一示例中，</w:t>
      </w:r>
      <w:r w:rsidR="008F7A4B" w:rsidRPr="004919B2">
        <w:rPr>
          <w:rFonts w:hint="eastAsia"/>
        </w:rPr>
        <w:t>PdDists</w:t>
      </w:r>
      <w:r w:rsidR="00B52AF5">
        <w:rPr>
          <w:rFonts w:hint="eastAsia"/>
        </w:rPr>
        <w:t>保持不变，定义</w:t>
      </w:r>
      <w:r w:rsidR="008F7A4B" w:rsidRPr="004919B2">
        <w:rPr>
          <w:rFonts w:hint="eastAsia"/>
        </w:rPr>
        <w:t>另一键值对</w:t>
      </w:r>
      <w:r w:rsidR="006D7F0F" w:rsidRPr="004919B2">
        <w:t>IncCatRes</w:t>
      </w:r>
      <w:r w:rsidR="00B52AF5">
        <w:rPr>
          <w:rFonts w:hint="eastAsia"/>
        </w:rPr>
        <w:t>，</w:t>
      </w:r>
      <w:r w:rsidR="006D7F0F" w:rsidRPr="004919B2">
        <w:rPr>
          <w:rFonts w:hint="eastAsia"/>
        </w:rPr>
        <w:t>是以</w:t>
      </w:r>
      <w:r w:rsidR="008F7A4B" w:rsidRPr="004919B2">
        <w:rPr>
          <w:rFonts w:hint="eastAsia"/>
        </w:rPr>
        <w:t>IncidntNum</w:t>
      </w:r>
      <w:r w:rsidR="006D7F0F" w:rsidRPr="004919B2">
        <w:rPr>
          <w:rFonts w:hint="eastAsia"/>
        </w:rPr>
        <w:t>作为键，值是由</w:t>
      </w:r>
      <w:r w:rsidR="008F7A4B" w:rsidRPr="004919B2">
        <w:rPr>
          <w:rFonts w:hint="eastAsia"/>
        </w:rPr>
        <w:t>Category</w:t>
      </w:r>
      <w:r w:rsidR="006D7F0F" w:rsidRPr="004919B2">
        <w:rPr>
          <w:rFonts w:hint="eastAsia"/>
        </w:rPr>
        <w:t>、</w:t>
      </w:r>
      <w:r w:rsidR="008F7A4B" w:rsidRPr="004919B2">
        <w:rPr>
          <w:rFonts w:hint="eastAsia"/>
        </w:rPr>
        <w:t>Descript</w:t>
      </w:r>
      <w:r w:rsidR="006D7F0F" w:rsidRPr="004919B2">
        <w:rPr>
          <w:rFonts w:hint="eastAsia"/>
        </w:rPr>
        <w:t>和</w:t>
      </w:r>
      <w:r w:rsidR="008F7A4B" w:rsidRPr="004919B2">
        <w:rPr>
          <w:rFonts w:hint="eastAsia"/>
        </w:rPr>
        <w:t>Resolution</w:t>
      </w:r>
      <w:r w:rsidR="008F7A4B" w:rsidRPr="004919B2">
        <w:rPr>
          <w:rFonts w:hint="eastAsia"/>
        </w:rPr>
        <w:t>组成的元组。</w:t>
      </w:r>
    </w:p>
    <w:p w14:paraId="2A5120D6" w14:textId="77777777" w:rsidR="008F7A4B" w:rsidRDefault="008F7A4B" w:rsidP="008F7A4B">
      <w:pPr>
        <w:pStyle w:val="a7"/>
      </w:pPr>
      <w:r>
        <w:t>scala&gt; val IncCatRes = sfpd.map(x=&gt;(x(IncidntNum),(x(Category),x(Descript),x(Resolution))))</w:t>
      </w:r>
    </w:p>
    <w:p w14:paraId="056573D5" w14:textId="00858A79" w:rsidR="008F7A4B" w:rsidRDefault="008F7A4B" w:rsidP="008F7A4B">
      <w:pPr>
        <w:pStyle w:val="a7"/>
      </w:pPr>
      <w:r>
        <w:t>IncCatRes: org.apache.spark.rdd.RDD[(String, (String, String, String))] = MapPartitionsRDD[12] at map at &lt;console&gt;:34</w:t>
      </w:r>
    </w:p>
    <w:p w14:paraId="1E1E0645" w14:textId="2F32C446"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74</w:t>
      </w:r>
      <w:r w:rsidR="003E7B5C">
        <w:fldChar w:fldCharType="end"/>
      </w:r>
    </w:p>
    <w:p w14:paraId="20196DCD" w14:textId="0FA70E8F" w:rsidR="008F7A4B" w:rsidRPr="004919B2" w:rsidRDefault="00B52AF5" w:rsidP="004919B2">
      <w:pPr>
        <w:ind w:firstLine="420"/>
      </w:pPr>
      <w:r>
        <w:rPr>
          <w:rFonts w:hint="eastAsia"/>
        </w:rPr>
        <w:t>使用</w:t>
      </w:r>
      <w:r w:rsidR="008F7A4B" w:rsidRPr="004919B2">
        <w:rPr>
          <w:rFonts w:hint="eastAsia"/>
        </w:rPr>
        <w:t>join</w:t>
      </w:r>
      <w:r w:rsidR="006D7F0F" w:rsidRPr="004919B2">
        <w:rPr>
          <w:rFonts w:hint="eastAsia"/>
        </w:rPr>
        <w:t>转换的结果是</w:t>
      </w:r>
      <w:r w:rsidR="008F7A4B" w:rsidRPr="004919B2">
        <w:rPr>
          <w:rFonts w:hint="eastAsia"/>
        </w:rPr>
        <w:t>返回一个空集合，因为</w:t>
      </w:r>
      <w:r w:rsidR="006D7F0F" w:rsidRPr="004919B2">
        <w:rPr>
          <w:rFonts w:hint="eastAsia"/>
        </w:rPr>
        <w:t>两个键值对没有任何共同的键</w:t>
      </w:r>
      <w:r w:rsidR="008F7A4B" w:rsidRPr="004919B2">
        <w:rPr>
          <w:rFonts w:hint="eastAsia"/>
        </w:rPr>
        <w:t>。</w:t>
      </w:r>
    </w:p>
    <w:p w14:paraId="0A960687" w14:textId="77777777" w:rsidR="008F7A4B" w:rsidRDefault="008F7A4B" w:rsidP="008F7A4B">
      <w:pPr>
        <w:pStyle w:val="a7"/>
      </w:pPr>
      <w:r>
        <w:t>scala&gt; PdDists.join(IncCatRes).first</w:t>
      </w:r>
    </w:p>
    <w:p w14:paraId="38850D3C" w14:textId="77777777" w:rsidR="008F7A4B" w:rsidRDefault="008F7A4B" w:rsidP="008F7A4B">
      <w:pPr>
        <w:pStyle w:val="a7"/>
      </w:pPr>
      <w:r>
        <w:t xml:space="preserve">java.lang.UnsupportedOperationException: empty collection                       </w:t>
      </w:r>
    </w:p>
    <w:p w14:paraId="6359865E" w14:textId="77777777" w:rsidR="008F7A4B" w:rsidRDefault="008F7A4B" w:rsidP="008F7A4B">
      <w:pPr>
        <w:pStyle w:val="a7"/>
      </w:pPr>
      <w:r>
        <w:t xml:space="preserve">  at org.apache.spark.rdd.RDD$$anonfun$first$1.apply(RDD.scala:1370)</w:t>
      </w:r>
    </w:p>
    <w:p w14:paraId="7C84C09A" w14:textId="77777777" w:rsidR="008F7A4B" w:rsidRDefault="008F7A4B" w:rsidP="008F7A4B">
      <w:pPr>
        <w:pStyle w:val="a7"/>
      </w:pPr>
      <w:r>
        <w:t xml:space="preserve">  at org.apache.spark.rdd.RDDOperationScope$.withScope(RDDOperationScope.scala:151)</w:t>
      </w:r>
    </w:p>
    <w:p w14:paraId="0BDDC8D6" w14:textId="77777777" w:rsidR="008F7A4B" w:rsidRDefault="008F7A4B" w:rsidP="008F7A4B">
      <w:pPr>
        <w:pStyle w:val="a7"/>
      </w:pPr>
      <w:r>
        <w:t xml:space="preserve">  at org.apache.spark.rdd.RDDOperationScope$.withScope(RDDOperationScope.scala:112)</w:t>
      </w:r>
    </w:p>
    <w:p w14:paraId="566E7B01" w14:textId="77777777" w:rsidR="008F7A4B" w:rsidRDefault="008F7A4B" w:rsidP="008F7A4B">
      <w:pPr>
        <w:pStyle w:val="a7"/>
      </w:pPr>
      <w:r>
        <w:t xml:space="preserve">  at org.apache.spark.rdd.RDD.withScope(RDD.scala:362)</w:t>
      </w:r>
    </w:p>
    <w:p w14:paraId="6771B738" w14:textId="77777777" w:rsidR="008F7A4B" w:rsidRDefault="008F7A4B" w:rsidP="008F7A4B">
      <w:pPr>
        <w:pStyle w:val="a7"/>
      </w:pPr>
      <w:r>
        <w:t xml:space="preserve">  at org.apache.spark.rdd.RDD.first(RDD.scala:1367)</w:t>
      </w:r>
    </w:p>
    <w:p w14:paraId="2A5B4F23" w14:textId="1B674590" w:rsidR="008F7A4B" w:rsidRDefault="008F7A4B" w:rsidP="00525827">
      <w:pPr>
        <w:pStyle w:val="a7"/>
        <w:rPr>
          <w:rFonts w:hint="eastAsia"/>
        </w:rPr>
      </w:pPr>
      <w:r>
        <w:t xml:space="preserve">  ... 48 elided</w:t>
      </w:r>
    </w:p>
    <w:p w14:paraId="729B1802" w14:textId="049879FA" w:rsidR="00F06412" w:rsidRPr="00F06412" w:rsidRDefault="00F06412" w:rsidP="00F06412">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75</w:t>
      </w:r>
      <w:r w:rsidR="003E7B5C">
        <w:fldChar w:fldCharType="end"/>
      </w:r>
    </w:p>
    <w:p w14:paraId="49569F44" w14:textId="1F518F23" w:rsidR="00C96183" w:rsidRDefault="00BE29D1" w:rsidP="00C96183">
      <w:pPr>
        <w:pStyle w:val="Heading3"/>
      </w:pPr>
      <w:r>
        <w:rPr>
          <w:rFonts w:hint="eastAsia"/>
        </w:rPr>
        <w:lastRenderedPageBreak/>
        <w:t>执行几个</w:t>
      </w:r>
      <w:r w:rsidR="00125422">
        <w:rPr>
          <w:rFonts w:hint="eastAsia"/>
        </w:rPr>
        <w:t>动作</w:t>
      </w:r>
    </w:p>
    <w:p w14:paraId="1B28D4E3" w14:textId="44C25F35" w:rsidR="00C96183" w:rsidRDefault="00531C86" w:rsidP="004919B2">
      <w:pPr>
        <w:ind w:firstLine="420"/>
        <w:rPr>
          <w:rFonts w:hint="eastAsia"/>
        </w:rPr>
      </w:pPr>
      <w:r w:rsidRPr="004919B2">
        <w:rPr>
          <w:rFonts w:hint="eastAsia"/>
        </w:rPr>
        <w:t>所有动作</w:t>
      </w:r>
      <w:r w:rsidR="00C96183" w:rsidRPr="004919B2">
        <w:rPr>
          <w:rFonts w:hint="eastAsia"/>
        </w:rPr>
        <w:t>都可用于</w:t>
      </w:r>
      <w:r w:rsidRPr="004919B2">
        <w:rPr>
          <w:rFonts w:hint="eastAsia"/>
        </w:rPr>
        <w:t>键值对</w:t>
      </w:r>
      <w:r w:rsidRPr="004919B2">
        <w:rPr>
          <w:rFonts w:hint="eastAsia"/>
        </w:rPr>
        <w:t>RDD</w:t>
      </w:r>
      <w:r w:rsidR="006C6729">
        <w:rPr>
          <w:rFonts w:hint="eastAsia"/>
        </w:rPr>
        <w:t>，但是</w:t>
      </w:r>
      <w:r w:rsidR="00E138A1" w:rsidRPr="004919B2">
        <w:rPr>
          <w:rFonts w:hint="eastAsia"/>
        </w:rPr>
        <w:t>以下</w:t>
      </w:r>
      <w:r w:rsidR="00223F17">
        <w:rPr>
          <w:rFonts w:hint="eastAsia"/>
        </w:rPr>
        <w:t>几个</w:t>
      </w:r>
      <w:r w:rsidR="00E138A1" w:rsidRPr="004919B2">
        <w:rPr>
          <w:rFonts w:hint="eastAsia"/>
        </w:rPr>
        <w:t>动作</w:t>
      </w:r>
      <w:r w:rsidR="00C96183" w:rsidRPr="004919B2">
        <w:rPr>
          <w:rFonts w:hint="eastAsia"/>
        </w:rPr>
        <w:t>仅适用于</w:t>
      </w:r>
      <w:r w:rsidR="00571082">
        <w:rPr>
          <w:rFonts w:hint="eastAsia"/>
        </w:rPr>
        <w:t>键值对</w:t>
      </w:r>
      <w:r w:rsidR="00C96183" w:rsidRPr="004919B2">
        <w:rPr>
          <w:rFonts w:hint="eastAsia"/>
        </w:rPr>
        <w:t>RDD</w:t>
      </w:r>
      <w:r w:rsidR="00C96183" w:rsidRPr="004919B2">
        <w:rPr>
          <w:rFonts w:hint="eastAsia"/>
        </w:rPr>
        <w:t>：</w:t>
      </w:r>
    </w:p>
    <w:p w14:paraId="488C93CD" w14:textId="238782F2" w:rsidR="00223F17" w:rsidRPr="004919B2" w:rsidRDefault="00223F17" w:rsidP="00223F17">
      <w:pPr>
        <w:pStyle w:val="a4"/>
      </w:pPr>
      <w:r>
        <w:t>def</w:t>
      </w:r>
      <w:r>
        <w:rPr>
          <w:rFonts w:hint="eastAsia"/>
        </w:rPr>
        <w:t xml:space="preserve"> </w:t>
      </w:r>
      <w:r>
        <w:t>countByKey(): Map[K, Long]</w:t>
      </w:r>
    </w:p>
    <w:p w14:paraId="087BD27F" w14:textId="20B8E6ED" w:rsidR="00C96183" w:rsidRDefault="003A64D2" w:rsidP="00223F17">
      <w:pPr>
        <w:ind w:firstLine="420"/>
        <w:rPr>
          <w:rFonts w:hint="eastAsia"/>
        </w:rPr>
      </w:pPr>
      <w:r>
        <w:rPr>
          <w:rFonts w:hint="eastAsia"/>
        </w:rPr>
        <w:t>将统计</w:t>
      </w:r>
      <w:r w:rsidR="00C96183">
        <w:rPr>
          <w:rFonts w:hint="eastAsia"/>
        </w:rPr>
        <w:t>每个键的元素</w:t>
      </w:r>
      <w:r w:rsidR="00372FE8">
        <w:rPr>
          <w:rFonts w:hint="eastAsia"/>
        </w:rPr>
        <w:t>总数</w:t>
      </w:r>
      <w:r w:rsidR="003C179F">
        <w:rPr>
          <w:rFonts w:hint="eastAsia"/>
        </w:rPr>
        <w:t>，</w:t>
      </w:r>
      <w:r w:rsidR="00841117">
        <w:rPr>
          <w:rFonts w:hint="eastAsia"/>
        </w:rPr>
        <w:t>仅当预期的结果</w:t>
      </w:r>
      <w:r w:rsidR="00841117">
        <w:rPr>
          <w:rFonts w:hint="eastAsia"/>
        </w:rPr>
        <w:t>Map</w:t>
      </w:r>
      <w:r w:rsidR="00841117">
        <w:rPr>
          <w:rFonts w:hint="eastAsia"/>
        </w:rPr>
        <w:t>集合</w:t>
      </w:r>
      <w:r w:rsidR="003C179F" w:rsidRPr="003C179F">
        <w:rPr>
          <w:rFonts w:hint="eastAsia"/>
        </w:rPr>
        <w:t>较小时才应使用此方法，因为整个操作都已加载到驱动程序的内存中。要处理非常大的结果，请考虑使用</w:t>
      </w:r>
      <w:r w:rsidR="003C179F" w:rsidRPr="003C179F">
        <w:rPr>
          <w:rFonts w:hint="eastAsia"/>
        </w:rPr>
        <w:t>rdd.mapValues</w:t>
      </w:r>
      <w:r w:rsidR="00841117" w:rsidRPr="00841117">
        <w:t xml:space="preserve"> (_ =&gt; 1L).reduceByKey(_ + _)</w:t>
      </w:r>
      <w:r w:rsidR="003C179F" w:rsidRPr="003C179F">
        <w:rPr>
          <w:rFonts w:hint="eastAsia"/>
        </w:rPr>
        <w:t>，它返回</w:t>
      </w:r>
      <w:r w:rsidR="003C179F" w:rsidRPr="003C179F">
        <w:rPr>
          <w:rFonts w:hint="eastAsia"/>
        </w:rPr>
        <w:t>RDD [T</w:t>
      </w:r>
      <w:r w:rsidR="003C179F" w:rsidRPr="003C179F">
        <w:rPr>
          <w:rFonts w:hint="eastAsia"/>
        </w:rPr>
        <w:t>，</w:t>
      </w:r>
      <w:r w:rsidR="003C179F" w:rsidRPr="003C179F">
        <w:rPr>
          <w:rFonts w:hint="eastAsia"/>
        </w:rPr>
        <w:t>Long]</w:t>
      </w:r>
      <w:r w:rsidR="00841117">
        <w:rPr>
          <w:rFonts w:hint="eastAsia"/>
        </w:rPr>
        <w:t>而不是</w:t>
      </w:r>
      <w:r w:rsidR="00841117">
        <w:rPr>
          <w:rFonts w:hint="eastAsia"/>
        </w:rPr>
        <w:t>Map</w:t>
      </w:r>
      <w:r w:rsidR="00841117">
        <w:rPr>
          <w:rFonts w:hint="eastAsia"/>
        </w:rPr>
        <w:t>集合</w:t>
      </w:r>
      <w:r w:rsidR="003C179F" w:rsidRPr="003C179F">
        <w:rPr>
          <w:rFonts w:hint="eastAsia"/>
        </w:rPr>
        <w:t>。</w:t>
      </w:r>
    </w:p>
    <w:p w14:paraId="6ED6C365" w14:textId="6582087D" w:rsidR="00223F17" w:rsidRPr="00223F17" w:rsidRDefault="00223F17" w:rsidP="00223F17">
      <w:pPr>
        <w:pStyle w:val="a4"/>
        <w:rPr>
          <w:rFonts w:hint="eastAsia"/>
        </w:rPr>
      </w:pPr>
      <w:r>
        <w:t>def</w:t>
      </w:r>
      <w:r>
        <w:rPr>
          <w:rFonts w:hint="eastAsia"/>
        </w:rPr>
        <w:t xml:space="preserve"> </w:t>
      </w:r>
      <w:r>
        <w:t>collectAsMap(): Map[K, V]</w:t>
      </w:r>
    </w:p>
    <w:p w14:paraId="1147174C" w14:textId="5FC81F9E" w:rsidR="00C96183" w:rsidRDefault="008013D5" w:rsidP="00223F17">
      <w:pPr>
        <w:ind w:firstLine="420"/>
        <w:rPr>
          <w:rFonts w:hint="eastAsia"/>
        </w:rPr>
      </w:pPr>
      <w:r>
        <w:rPr>
          <w:rFonts w:hint="eastAsia"/>
        </w:rPr>
        <w:t>将结果作为</w:t>
      </w:r>
      <w:r>
        <w:rPr>
          <w:rFonts w:hint="eastAsia"/>
        </w:rPr>
        <w:t>Map</w:t>
      </w:r>
      <w:r>
        <w:rPr>
          <w:rFonts w:hint="eastAsia"/>
        </w:rPr>
        <w:t>集合</w:t>
      </w:r>
      <w:r w:rsidR="00C96183">
        <w:rPr>
          <w:rFonts w:hint="eastAsia"/>
        </w:rPr>
        <w:t>以提供简单的查找</w:t>
      </w:r>
      <w:r>
        <w:rPr>
          <w:rFonts w:hint="eastAsia"/>
        </w:rPr>
        <w:t>，</w:t>
      </w:r>
      <w:r w:rsidRPr="008013D5">
        <w:rPr>
          <w:rFonts w:hint="eastAsia"/>
        </w:rPr>
        <w:t>将此</w:t>
      </w:r>
      <w:r w:rsidRPr="008013D5">
        <w:rPr>
          <w:rFonts w:hint="eastAsia"/>
        </w:rPr>
        <w:t>RDD</w:t>
      </w:r>
      <w:r w:rsidRPr="008013D5">
        <w:rPr>
          <w:rFonts w:hint="eastAsia"/>
        </w:rPr>
        <w:t>中的键值对作为</w:t>
      </w:r>
      <w:r w:rsidRPr="008013D5">
        <w:rPr>
          <w:rFonts w:hint="eastAsia"/>
        </w:rPr>
        <w:t>Map</w:t>
      </w:r>
      <w:r>
        <w:rPr>
          <w:rFonts w:hint="eastAsia"/>
        </w:rPr>
        <w:t>集合</w:t>
      </w:r>
      <w:r w:rsidRPr="008013D5">
        <w:rPr>
          <w:rFonts w:hint="eastAsia"/>
        </w:rPr>
        <w:t>返回给</w:t>
      </w:r>
      <w:r w:rsidRPr="003C179F">
        <w:rPr>
          <w:rFonts w:hint="eastAsia"/>
        </w:rPr>
        <w:t>驱动程序</w:t>
      </w:r>
      <w:r w:rsidR="003E6100">
        <w:rPr>
          <w:rFonts w:hint="eastAsia"/>
        </w:rPr>
        <w:t>，</w:t>
      </w:r>
      <w:r w:rsidRPr="008013D5">
        <w:rPr>
          <w:rFonts w:hint="eastAsia"/>
        </w:rPr>
        <w:t>如果同一键有多个值，则每个键中仅保留一个值。</w:t>
      </w:r>
      <w:r w:rsidR="00891DF9">
        <w:rPr>
          <w:rFonts w:hint="eastAsia"/>
        </w:rPr>
        <w:t>仅当预期结果数据较小时才应使用此方法，因为所有数据均</w:t>
      </w:r>
      <w:r w:rsidR="004E1F25" w:rsidRPr="004E1F25">
        <w:rPr>
          <w:rFonts w:hint="eastAsia"/>
        </w:rPr>
        <w:t>加载到驱动程序的内存中。</w:t>
      </w:r>
    </w:p>
    <w:p w14:paraId="20B740C1" w14:textId="4C21B8FB" w:rsidR="00223F17" w:rsidRPr="00223F17" w:rsidRDefault="00223F17" w:rsidP="00223F17">
      <w:pPr>
        <w:pStyle w:val="a4"/>
        <w:rPr>
          <w:rFonts w:hint="eastAsia"/>
        </w:rPr>
      </w:pPr>
      <w:r>
        <w:t>def</w:t>
      </w:r>
      <w:r>
        <w:rPr>
          <w:rFonts w:hint="eastAsia"/>
        </w:rPr>
        <w:t xml:space="preserve"> </w:t>
      </w:r>
      <w:r>
        <w:t>lookup(key: K): Seq[V]</w:t>
      </w:r>
    </w:p>
    <w:p w14:paraId="6D7CA6BC" w14:textId="35A5B4DB" w:rsidR="007877DA" w:rsidRDefault="007877DA" w:rsidP="00223F17">
      <w:pPr>
        <w:ind w:firstLine="420"/>
        <w:rPr>
          <w:rFonts w:hint="eastAsia"/>
        </w:rPr>
      </w:pPr>
      <w:r w:rsidRPr="007877DA">
        <w:rPr>
          <w:rFonts w:hint="eastAsia"/>
        </w:rPr>
        <w:t>返回</w:t>
      </w:r>
      <w:r w:rsidRPr="007877DA">
        <w:rPr>
          <w:rFonts w:hint="eastAsia"/>
        </w:rPr>
        <w:t>RDD</w:t>
      </w:r>
      <w:r w:rsidRPr="007877DA">
        <w:rPr>
          <w:rFonts w:hint="eastAsia"/>
        </w:rPr>
        <w:t>中键值的列表。</w:t>
      </w:r>
      <w:r w:rsidRPr="007877DA">
        <w:rPr>
          <w:rFonts w:hint="eastAsia"/>
        </w:rPr>
        <w:t xml:space="preserve"> </w:t>
      </w:r>
      <w:r w:rsidRPr="007877DA">
        <w:rPr>
          <w:rFonts w:hint="eastAsia"/>
        </w:rPr>
        <w:t>如果</w:t>
      </w:r>
      <w:r w:rsidRPr="007877DA">
        <w:rPr>
          <w:rFonts w:hint="eastAsia"/>
        </w:rPr>
        <w:t>RDD</w:t>
      </w:r>
      <w:r>
        <w:rPr>
          <w:rFonts w:hint="eastAsia"/>
        </w:rPr>
        <w:t>有一个可知的分区器，仅通过搜索键映射到的分区</w:t>
      </w:r>
      <w:r w:rsidRPr="007877DA">
        <w:rPr>
          <w:rFonts w:hint="eastAsia"/>
        </w:rPr>
        <w:t>就可以有效地完成此操作。</w:t>
      </w:r>
    </w:p>
    <w:p w14:paraId="3FC97C57" w14:textId="7109258E" w:rsidR="00C96183" w:rsidRPr="004919B2" w:rsidRDefault="00175E07" w:rsidP="004919B2">
      <w:pPr>
        <w:ind w:firstLine="420"/>
      </w:pPr>
      <w:r w:rsidRPr="004919B2">
        <w:rPr>
          <w:rFonts w:hint="eastAsia"/>
        </w:rPr>
        <w:t>例如，如果只想按区域返回</w:t>
      </w:r>
      <w:r w:rsidR="00143C2F">
        <w:rPr>
          <w:rFonts w:hint="eastAsia"/>
        </w:rPr>
        <w:t>报案记录总数</w:t>
      </w:r>
      <w:r w:rsidR="00571082">
        <w:rPr>
          <w:rFonts w:hint="eastAsia"/>
        </w:rPr>
        <w:t>，</w:t>
      </w:r>
      <w:r w:rsidR="00143C2F">
        <w:rPr>
          <w:rFonts w:hint="eastAsia"/>
        </w:rPr>
        <w:t>可以在由对元组</w:t>
      </w:r>
      <w:r w:rsidR="00143C2F">
        <w:rPr>
          <w:rFonts w:hint="eastAsia"/>
        </w:rPr>
        <w:t>(</w:t>
      </w:r>
      <w:r w:rsidRPr="004919B2">
        <w:t>PdDistrict</w:t>
      </w:r>
      <w:r w:rsidR="00143C2F">
        <w:rPr>
          <w:rFonts w:hint="eastAsia"/>
        </w:rPr>
        <w:t xml:space="preserve">, </w:t>
      </w:r>
      <w:r w:rsidR="00C96183" w:rsidRPr="004919B2">
        <w:rPr>
          <w:rFonts w:hint="eastAsia"/>
        </w:rPr>
        <w:t>1</w:t>
      </w:r>
      <w:r w:rsidR="00143C2F">
        <w:rPr>
          <w:rFonts w:hint="eastAsia"/>
        </w:rPr>
        <w:t>)</w:t>
      </w:r>
      <w:r w:rsidR="00C96183" w:rsidRPr="004919B2">
        <w:rPr>
          <w:rFonts w:hint="eastAsia"/>
        </w:rPr>
        <w:t>组成的</w:t>
      </w:r>
      <w:r w:rsidRPr="004919B2">
        <w:rPr>
          <w:rFonts w:hint="eastAsia"/>
        </w:rPr>
        <w:t>键值对</w:t>
      </w:r>
      <w:r w:rsidRPr="004919B2">
        <w:rPr>
          <w:rFonts w:hint="eastAsia"/>
        </w:rPr>
        <w:t>RDD</w:t>
      </w:r>
      <w:r w:rsidRPr="004919B2">
        <w:rPr>
          <w:rFonts w:hint="eastAsia"/>
        </w:rPr>
        <w:t>上执行</w:t>
      </w:r>
      <w:r w:rsidR="00C96183" w:rsidRPr="004919B2">
        <w:rPr>
          <w:rFonts w:hint="eastAsia"/>
        </w:rPr>
        <w:t>countByKey</w:t>
      </w:r>
      <w:r w:rsidR="00143C2F">
        <w:rPr>
          <w:rFonts w:hint="eastAsia"/>
        </w:rPr>
        <w:t>()</w:t>
      </w:r>
      <w:r w:rsidR="00C96183" w:rsidRPr="004919B2">
        <w:rPr>
          <w:rFonts w:hint="eastAsia"/>
        </w:rPr>
        <w:t>。</w:t>
      </w:r>
    </w:p>
    <w:p w14:paraId="2FB3EF98" w14:textId="77777777" w:rsidR="00C96183" w:rsidRDefault="00C96183" w:rsidP="00C96183">
      <w:pPr>
        <w:pStyle w:val="a7"/>
      </w:pPr>
      <w:r>
        <w:t>scala&gt; val num_inc_dist = sfpd.map(incident =&gt; (incident (PdDistrict), 1)).countByKey()</w:t>
      </w:r>
    </w:p>
    <w:p w14:paraId="24FB79D4" w14:textId="2A8C504E" w:rsidR="00C96183" w:rsidRDefault="00C96183" w:rsidP="00C96183">
      <w:pPr>
        <w:pStyle w:val="a7"/>
      </w:pPr>
      <w:r>
        <w:t>num_inc_dist: scala.collection.Map[String,Long] = Map(SOUTHERN -&gt; 73308, INGLESIDE -&gt; 33159, TENDERLOIN -&gt; 30174, MISSION -&gt; 50164, TARAVAL -&gt; 27470, RICHMOND -&gt; 21221, NORTHERN -&gt; 46877, PARK -&gt; 23377, CENTRAL -&gt; 41914, BAYVIEW -&gt; 36111)</w:t>
      </w:r>
    </w:p>
    <w:p w14:paraId="63F195D4" w14:textId="15EE15E0" w:rsidR="00B9034D" w:rsidRPr="00B9034D" w:rsidRDefault="00B9034D" w:rsidP="00B9034D">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76</w:t>
      </w:r>
      <w:r w:rsidR="003E7B5C">
        <w:fldChar w:fldCharType="end"/>
      </w:r>
    </w:p>
    <w:p w14:paraId="765C0CF2" w14:textId="71F03DE8" w:rsidR="008F7A4B" w:rsidRPr="004919B2" w:rsidRDefault="00C96183" w:rsidP="004919B2">
      <w:pPr>
        <w:ind w:firstLine="420"/>
      </w:pPr>
      <w:r w:rsidRPr="004919B2">
        <w:rPr>
          <w:rFonts w:hint="eastAsia"/>
        </w:rPr>
        <w:t>仅当</w:t>
      </w:r>
      <w:r w:rsidR="00175E07" w:rsidRPr="004919B2">
        <w:rPr>
          <w:rFonts w:hint="eastAsia"/>
        </w:rPr>
        <w:t>结果</w:t>
      </w:r>
      <w:r w:rsidRPr="004919B2">
        <w:rPr>
          <w:rFonts w:hint="eastAsia"/>
        </w:rPr>
        <w:t>数据集大小足够小以适应内存时，才能使用此操作。</w:t>
      </w:r>
    </w:p>
    <w:p w14:paraId="22592C44" w14:textId="77777777" w:rsidR="00AB0156" w:rsidRDefault="00AB0156" w:rsidP="00AB0156">
      <w:pPr>
        <w:pStyle w:val="Heading3"/>
      </w:pPr>
      <w:r>
        <w:rPr>
          <w:rFonts w:hint="eastAsia"/>
        </w:rPr>
        <w:t>跨节点分区</w:t>
      </w:r>
    </w:p>
    <w:p w14:paraId="3C700F77" w14:textId="1C56F081" w:rsidR="00AB0156" w:rsidRPr="004919B2" w:rsidRDefault="00AB0156" w:rsidP="004919B2">
      <w:pPr>
        <w:ind w:firstLine="420"/>
      </w:pPr>
      <w:r w:rsidRPr="004919B2">
        <w:rPr>
          <w:rFonts w:hint="eastAsia"/>
        </w:rPr>
        <w:t>在本节中，</w:t>
      </w:r>
      <w:r w:rsidR="00F377FE">
        <w:rPr>
          <w:rFonts w:hint="eastAsia"/>
        </w:rPr>
        <w:t>我们将使用</w:t>
      </w:r>
      <w:r w:rsidRPr="004919B2">
        <w:rPr>
          <w:rFonts w:hint="eastAsia"/>
        </w:rPr>
        <w:t>RDD</w:t>
      </w:r>
      <w:r w:rsidRPr="004919B2">
        <w:rPr>
          <w:rFonts w:hint="eastAsia"/>
        </w:rPr>
        <w:t>的分区</w:t>
      </w:r>
      <w:r w:rsidR="00033E24">
        <w:rPr>
          <w:rFonts w:hint="eastAsia"/>
        </w:rPr>
        <w:t>学习</w:t>
      </w:r>
      <w:r w:rsidRPr="004919B2">
        <w:rPr>
          <w:rFonts w:hint="eastAsia"/>
        </w:rPr>
        <w:t>如何控制跨节点的</w:t>
      </w:r>
      <w:r w:rsidR="00033E24">
        <w:rPr>
          <w:rFonts w:hint="eastAsia"/>
        </w:rPr>
        <w:t>数据洗牌</w:t>
      </w:r>
      <w:r w:rsidRPr="004919B2">
        <w:rPr>
          <w:rFonts w:hint="eastAsia"/>
        </w:rPr>
        <w:t>。在分布式环境中，如何布置数据会影响性能。最小化网络流量的数据布局可以显着提高性能。</w:t>
      </w:r>
      <w:r w:rsidRPr="004919B2">
        <w:rPr>
          <w:rFonts w:hint="eastAsia"/>
        </w:rPr>
        <w:t>Spark RDD</w:t>
      </w:r>
      <w:r w:rsidRPr="004919B2">
        <w:rPr>
          <w:rFonts w:hint="eastAsia"/>
        </w:rPr>
        <w:t>中的数据分为几个分区。可以在</w:t>
      </w:r>
      <w:r w:rsidRPr="004919B2">
        <w:rPr>
          <w:rFonts w:hint="eastAsia"/>
        </w:rPr>
        <w:t>Spark</w:t>
      </w:r>
      <w:r w:rsidRPr="004919B2">
        <w:rPr>
          <w:rFonts w:hint="eastAsia"/>
        </w:rPr>
        <w:t>程序中控制</w:t>
      </w:r>
      <w:r w:rsidRPr="004919B2">
        <w:rPr>
          <w:rFonts w:hint="eastAsia"/>
        </w:rPr>
        <w:t>RDD</w:t>
      </w:r>
      <w:r w:rsidRPr="004919B2">
        <w:rPr>
          <w:rFonts w:hint="eastAsia"/>
        </w:rPr>
        <w:t>的分区，以提高性能。</w:t>
      </w:r>
      <w:r w:rsidR="003C636B">
        <w:rPr>
          <w:rFonts w:hint="eastAsia"/>
        </w:rPr>
        <w:t>分区在所有应用程序中不一定有帮助。如果有多次重复使用的数据集</w:t>
      </w:r>
      <w:r w:rsidRPr="00B9034D">
        <w:rPr>
          <w:rFonts w:hint="eastAsia"/>
        </w:rPr>
        <w:t>则分区是有用的</w:t>
      </w:r>
      <w:r w:rsidR="00DC56D1">
        <w:rPr>
          <w:rFonts w:hint="eastAsia"/>
        </w:rPr>
        <w:t>，</w:t>
      </w:r>
      <w:r w:rsidRPr="00B9034D">
        <w:rPr>
          <w:rFonts w:hint="eastAsia"/>
        </w:rPr>
        <w:t>但是</w:t>
      </w:r>
      <w:r w:rsidR="003C636B">
        <w:rPr>
          <w:rFonts w:hint="eastAsia"/>
        </w:rPr>
        <w:t>如果数据集只是被</w:t>
      </w:r>
      <w:r w:rsidRPr="00B9034D">
        <w:rPr>
          <w:rFonts w:hint="eastAsia"/>
        </w:rPr>
        <w:t>扫描一次，则不需要</w:t>
      </w:r>
      <w:r w:rsidR="003C636B">
        <w:rPr>
          <w:rFonts w:hint="eastAsia"/>
        </w:rPr>
        <w:t>对数据集的</w:t>
      </w:r>
      <w:r w:rsidRPr="00B9034D">
        <w:rPr>
          <w:rFonts w:hint="eastAsia"/>
        </w:rPr>
        <w:t>分区</w:t>
      </w:r>
      <w:r w:rsidR="003C636B">
        <w:rPr>
          <w:rFonts w:hint="eastAsia"/>
        </w:rPr>
        <w:t>进行特别的设置</w:t>
      </w:r>
      <w:r w:rsidRPr="00B9034D">
        <w:rPr>
          <w:rFonts w:hint="eastAsia"/>
        </w:rPr>
        <w:t>。</w:t>
      </w:r>
      <w:r w:rsidRPr="004919B2">
        <w:rPr>
          <w:rFonts w:hint="eastAsia"/>
        </w:rPr>
        <w:t>创建具有特定分区的</w:t>
      </w:r>
      <w:r w:rsidRPr="004919B2">
        <w:rPr>
          <w:rFonts w:hint="eastAsia"/>
        </w:rPr>
        <w:t>RDD</w:t>
      </w:r>
      <w:r w:rsidRPr="004919B2">
        <w:rPr>
          <w:rFonts w:hint="eastAsia"/>
        </w:rPr>
        <w:t>有两种方法：</w:t>
      </w:r>
    </w:p>
    <w:p w14:paraId="320E231F" w14:textId="3A18ACDE" w:rsidR="00AB0156" w:rsidRPr="009630E9" w:rsidRDefault="009630E9" w:rsidP="009630E9">
      <w:pPr>
        <w:ind w:firstLine="420"/>
      </w:pPr>
      <w:r>
        <w:rPr>
          <w:rFonts w:hint="eastAsia"/>
        </w:rPr>
        <w:t>（</w:t>
      </w:r>
      <w:r>
        <w:rPr>
          <w:rFonts w:hint="eastAsia"/>
        </w:rPr>
        <w:t>1</w:t>
      </w:r>
      <w:r>
        <w:rPr>
          <w:rFonts w:hint="eastAsia"/>
        </w:rPr>
        <w:t>）</w:t>
      </w:r>
      <w:r w:rsidR="00AB0156" w:rsidRPr="009630E9">
        <w:rPr>
          <w:rFonts w:hint="eastAsia"/>
        </w:rPr>
        <w:t>在</w:t>
      </w:r>
      <w:r w:rsidR="00AB0156" w:rsidRPr="009630E9">
        <w:rPr>
          <w:rFonts w:hint="eastAsia"/>
        </w:rPr>
        <w:t>RDD</w:t>
      </w:r>
      <w:r w:rsidR="00AB0156" w:rsidRPr="009630E9">
        <w:rPr>
          <w:rFonts w:hint="eastAsia"/>
        </w:rPr>
        <w:t>上调用</w:t>
      </w:r>
      <w:r w:rsidR="00AB0156" w:rsidRPr="009630E9">
        <w:t>partitionBy</w:t>
      </w:r>
      <w:r>
        <w:rPr>
          <w:rFonts w:hint="eastAsia"/>
        </w:rPr>
        <w:t>()</w:t>
      </w:r>
      <w:r w:rsidR="00AB0156" w:rsidRPr="009630E9">
        <w:rPr>
          <w:rFonts w:hint="eastAsia"/>
        </w:rPr>
        <w:t>，提供一个显式的分区</w:t>
      </w:r>
      <w:r>
        <w:rPr>
          <w:rFonts w:hint="eastAsia"/>
        </w:rPr>
        <w:t>器</w:t>
      </w:r>
      <w:r w:rsidR="00520D78">
        <w:rPr>
          <w:rFonts w:hint="eastAsia"/>
        </w:rPr>
        <w:t>，</w:t>
      </w:r>
    </w:p>
    <w:p w14:paraId="63662A43" w14:textId="42C14FD8" w:rsidR="00AB0156" w:rsidRPr="009630E9" w:rsidRDefault="00520D78" w:rsidP="009630E9">
      <w:pPr>
        <w:ind w:firstLine="420"/>
      </w:pPr>
      <w:r>
        <w:rPr>
          <w:rFonts w:hint="eastAsia"/>
        </w:rPr>
        <w:t>（</w:t>
      </w:r>
      <w:r>
        <w:rPr>
          <w:rFonts w:hint="eastAsia"/>
        </w:rPr>
        <w:t>2</w:t>
      </w:r>
      <w:r>
        <w:rPr>
          <w:rFonts w:hint="eastAsia"/>
        </w:rPr>
        <w:t>）</w:t>
      </w:r>
      <w:r w:rsidR="00AB0156" w:rsidRPr="009630E9">
        <w:rPr>
          <w:rFonts w:hint="eastAsia"/>
        </w:rPr>
        <w:t>在转换中指定分区</w:t>
      </w:r>
      <w:r>
        <w:rPr>
          <w:rFonts w:hint="eastAsia"/>
        </w:rPr>
        <w:t>器</w:t>
      </w:r>
      <w:r w:rsidR="00AB0156" w:rsidRPr="009630E9">
        <w:rPr>
          <w:rFonts w:hint="eastAsia"/>
        </w:rPr>
        <w:t>，这将返回</w:t>
      </w:r>
      <w:r w:rsidR="0071207A" w:rsidRPr="009630E9">
        <w:rPr>
          <w:rFonts w:hint="eastAsia"/>
        </w:rPr>
        <w:t>进行了</w:t>
      </w:r>
      <w:r w:rsidR="00AB0156" w:rsidRPr="009630E9">
        <w:rPr>
          <w:rFonts w:hint="eastAsia"/>
        </w:rPr>
        <w:t>分区的</w:t>
      </w:r>
      <w:r w:rsidR="00AB0156" w:rsidRPr="009630E9">
        <w:rPr>
          <w:rFonts w:hint="eastAsia"/>
        </w:rPr>
        <w:t>RDD</w:t>
      </w:r>
    </w:p>
    <w:p w14:paraId="67C51A12" w14:textId="607F0230" w:rsidR="00AB0156" w:rsidRDefault="00AB0156" w:rsidP="0071207A">
      <w:pPr>
        <w:ind w:firstLine="420"/>
      </w:pPr>
      <w:r w:rsidRPr="004919B2">
        <w:rPr>
          <w:rFonts w:hint="eastAsia"/>
        </w:rPr>
        <w:t>partitionBy</w:t>
      </w:r>
      <w:r w:rsidR="0050086B">
        <w:rPr>
          <w:rFonts w:hint="eastAsia"/>
        </w:rPr>
        <w:t>()</w:t>
      </w:r>
      <w:r w:rsidRPr="004919B2">
        <w:rPr>
          <w:rFonts w:hint="eastAsia"/>
        </w:rPr>
        <w:t>是一个转换</w:t>
      </w:r>
      <w:r w:rsidR="001C7F99">
        <w:rPr>
          <w:rFonts w:hint="eastAsia"/>
        </w:rPr>
        <w:t>操作</w:t>
      </w:r>
      <w:r w:rsidRPr="004919B2">
        <w:rPr>
          <w:rFonts w:hint="eastAsia"/>
        </w:rPr>
        <w:t>，并使用指定的分区器创建</w:t>
      </w:r>
      <w:r w:rsidRPr="004919B2">
        <w:rPr>
          <w:rFonts w:hint="eastAsia"/>
        </w:rPr>
        <w:t>RDD</w:t>
      </w:r>
      <w:r w:rsidRPr="004919B2">
        <w:rPr>
          <w:rFonts w:hint="eastAsia"/>
        </w:rPr>
        <w:t>。要创建</w:t>
      </w:r>
      <w:r w:rsidRPr="004919B2">
        <w:rPr>
          <w:rFonts w:hint="eastAsia"/>
        </w:rPr>
        <w:t>RangePartitioner</w:t>
      </w:r>
      <w:r w:rsidR="0071207A">
        <w:rPr>
          <w:rFonts w:hint="eastAsia"/>
        </w:rPr>
        <w:t>需要</w:t>
      </w:r>
      <w:r>
        <w:rPr>
          <w:rFonts w:hint="eastAsia"/>
        </w:rPr>
        <w:t>指定所需的分区数</w:t>
      </w:r>
      <w:r w:rsidR="0071207A">
        <w:rPr>
          <w:rFonts w:hint="eastAsia"/>
        </w:rPr>
        <w:t>，并</w:t>
      </w:r>
      <w:r>
        <w:rPr>
          <w:rFonts w:hint="eastAsia"/>
        </w:rPr>
        <w:t>提供一</w:t>
      </w:r>
      <w:r w:rsidR="0071207A">
        <w:rPr>
          <w:rFonts w:hint="eastAsia"/>
        </w:rPr>
        <w:t>键值对</w:t>
      </w:r>
      <w:r>
        <w:rPr>
          <w:rFonts w:hint="eastAsia"/>
        </w:rPr>
        <w:t>RDD</w:t>
      </w:r>
      <w:r>
        <w:rPr>
          <w:rFonts w:hint="eastAsia"/>
        </w:rPr>
        <w:t>。</w:t>
      </w:r>
    </w:p>
    <w:p w14:paraId="0F8603A0" w14:textId="77777777" w:rsidR="00AB0156" w:rsidRDefault="00AB0156" w:rsidP="00AB0156">
      <w:pPr>
        <w:pStyle w:val="a7"/>
      </w:pPr>
      <w:r>
        <w:t>scala&gt; val pair1 = sfpd.map(x=&gt;(x(PdDistrict),(x(Resolution),x(Category))))</w:t>
      </w:r>
    </w:p>
    <w:p w14:paraId="2345D7DC" w14:textId="77777777" w:rsidR="00AB0156" w:rsidRDefault="00AB0156" w:rsidP="00AB0156">
      <w:pPr>
        <w:pStyle w:val="a7"/>
      </w:pPr>
      <w:r>
        <w:t>pair1: org.apache.spark.rdd.RDD[(String, (String, String))] = MapPartitionsRDD[28] at map at &lt;console&gt;:32</w:t>
      </w:r>
    </w:p>
    <w:p w14:paraId="4976D861" w14:textId="77777777" w:rsidR="00AB0156" w:rsidRDefault="00AB0156" w:rsidP="00AB0156">
      <w:pPr>
        <w:pStyle w:val="a7"/>
      </w:pPr>
      <w:r>
        <w:t>scala&gt; import org.apache.spark.RangePartitioner</w:t>
      </w:r>
    </w:p>
    <w:p w14:paraId="6F57E9B0" w14:textId="77777777" w:rsidR="00AB0156" w:rsidRDefault="00AB0156" w:rsidP="00AB0156">
      <w:pPr>
        <w:pStyle w:val="a7"/>
      </w:pPr>
      <w:r>
        <w:t>import org.apache.spark.RangePartitioner</w:t>
      </w:r>
    </w:p>
    <w:p w14:paraId="1AACE6B9" w14:textId="77777777" w:rsidR="00AB0156" w:rsidRDefault="00AB0156" w:rsidP="00AB0156">
      <w:pPr>
        <w:pStyle w:val="a7"/>
      </w:pPr>
    </w:p>
    <w:p w14:paraId="761BFC54" w14:textId="77777777" w:rsidR="00AB0156" w:rsidRDefault="00AB0156" w:rsidP="00AB0156">
      <w:pPr>
        <w:pStyle w:val="a7"/>
      </w:pPr>
      <w:r>
        <w:t>scala&gt; val rpart1 = new RangePartitioner(4,pair1)</w:t>
      </w:r>
    </w:p>
    <w:p w14:paraId="2AAC1A67" w14:textId="77777777" w:rsidR="00AB0156" w:rsidRDefault="00AB0156" w:rsidP="00AB0156">
      <w:pPr>
        <w:pStyle w:val="a7"/>
      </w:pPr>
      <w:r>
        <w:t>rpart1: org.apache.spark.RangePartitioner[String,(String, String)] = org.apache.spark.RangePartitioner@8f60c3c6</w:t>
      </w:r>
    </w:p>
    <w:p w14:paraId="277DACDF" w14:textId="77777777" w:rsidR="00AB0156" w:rsidRDefault="00AB0156" w:rsidP="00AB0156">
      <w:pPr>
        <w:pStyle w:val="a7"/>
      </w:pPr>
    </w:p>
    <w:p w14:paraId="1B5DBD7B" w14:textId="77777777" w:rsidR="00AB0156" w:rsidRDefault="00AB0156" w:rsidP="00AB0156">
      <w:pPr>
        <w:pStyle w:val="a7"/>
      </w:pPr>
      <w:r>
        <w:t>scala&gt; val partrdd1 = pair1.partitionBy(rpart1).persist</w:t>
      </w:r>
    </w:p>
    <w:p w14:paraId="763AE2AF" w14:textId="0A224688" w:rsidR="00AB0156" w:rsidRDefault="00AB0156" w:rsidP="00AB0156">
      <w:pPr>
        <w:pStyle w:val="a7"/>
      </w:pPr>
      <w:r>
        <w:t xml:space="preserve">partrdd1: org.apache.spark.rdd.RDD[(String, (String, String))] = ShuffledRDD[31] at </w:t>
      </w:r>
      <w:r>
        <w:lastRenderedPageBreak/>
        <w:t>partitionBy at &lt;console&gt;:37</w:t>
      </w:r>
    </w:p>
    <w:p w14:paraId="5FF88FD8" w14:textId="118BB81B" w:rsidR="00DA11EC" w:rsidRPr="00DA11EC" w:rsidRDefault="00DA11EC" w:rsidP="00DA11EC">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77</w:t>
      </w:r>
      <w:r w:rsidR="003E7B5C">
        <w:fldChar w:fldCharType="end"/>
      </w:r>
    </w:p>
    <w:p w14:paraId="4C174CF5" w14:textId="21385BB1" w:rsidR="00AB0156" w:rsidRPr="004919B2" w:rsidRDefault="00AB0156" w:rsidP="004919B2">
      <w:pPr>
        <w:ind w:firstLine="420"/>
      </w:pPr>
      <w:r w:rsidRPr="004919B2">
        <w:rPr>
          <w:rFonts w:hint="eastAsia"/>
        </w:rPr>
        <w:t>HashPartitioner</w:t>
      </w:r>
      <w:r w:rsidR="00DA11EC">
        <w:rPr>
          <w:rFonts w:hint="eastAsia"/>
        </w:rPr>
        <w:t>需要传递</w:t>
      </w:r>
      <w:r w:rsidRPr="004919B2">
        <w:rPr>
          <w:rFonts w:hint="eastAsia"/>
        </w:rPr>
        <w:t>一个定义分区数的参数</w:t>
      </w:r>
    </w:p>
    <w:p w14:paraId="34F036BC" w14:textId="77777777" w:rsidR="00AB0156" w:rsidRDefault="00AB0156" w:rsidP="00AB0156">
      <w:pPr>
        <w:pStyle w:val="a7"/>
      </w:pPr>
      <w:r>
        <w:t>scala&gt; import org.apache.spark.HashPartitioner</w:t>
      </w:r>
    </w:p>
    <w:p w14:paraId="7E709B11" w14:textId="77777777" w:rsidR="00AB0156" w:rsidRDefault="00AB0156" w:rsidP="00AB0156">
      <w:pPr>
        <w:pStyle w:val="a7"/>
      </w:pPr>
      <w:r>
        <w:t>import org.apache.spark.HashPartitioner</w:t>
      </w:r>
    </w:p>
    <w:p w14:paraId="40F9D409" w14:textId="77777777" w:rsidR="00AB0156" w:rsidRDefault="00AB0156" w:rsidP="00AB0156">
      <w:pPr>
        <w:pStyle w:val="a7"/>
      </w:pPr>
      <w:r>
        <w:t>scala&gt; val hpart1 = new HashPartitioner(100)</w:t>
      </w:r>
    </w:p>
    <w:p w14:paraId="4B4836A9" w14:textId="77777777" w:rsidR="00AB0156" w:rsidRDefault="00AB0156" w:rsidP="00AB0156">
      <w:pPr>
        <w:pStyle w:val="a7"/>
      </w:pPr>
      <w:r>
        <w:t>hpart1: org.apache.spark.HashPartitioner = org.apache.spark.HashPartitioner@64</w:t>
      </w:r>
    </w:p>
    <w:p w14:paraId="2C65BF9F" w14:textId="77777777" w:rsidR="00AB0156" w:rsidRDefault="00AB0156" w:rsidP="00AB0156">
      <w:pPr>
        <w:pStyle w:val="a7"/>
      </w:pPr>
    </w:p>
    <w:p w14:paraId="56750283" w14:textId="77777777" w:rsidR="00AB0156" w:rsidRDefault="00AB0156" w:rsidP="00AB0156">
      <w:pPr>
        <w:pStyle w:val="a7"/>
      </w:pPr>
      <w:r>
        <w:t>scala&gt; val partrdd2 = pair1.partitionBy(hpart1).persist</w:t>
      </w:r>
    </w:p>
    <w:p w14:paraId="61EE4DEE" w14:textId="4EA62AC0" w:rsidR="00AB0156" w:rsidRDefault="00AB0156" w:rsidP="00AB0156">
      <w:pPr>
        <w:pStyle w:val="a7"/>
      </w:pPr>
      <w:r>
        <w:t>partrdd2: org.apache.spark.rdd.RDD[(String, (String, String))] = ShuffledRDD[32] at partitionBy at &lt;console&gt;:38</w:t>
      </w:r>
    </w:p>
    <w:p w14:paraId="57C2D753" w14:textId="6013F9F6" w:rsidR="00DA11EC" w:rsidRPr="00DA11EC" w:rsidRDefault="00DA11EC" w:rsidP="00DA11EC">
      <w:pPr>
        <w:pStyle w:val="Caption"/>
      </w:pPr>
      <w:r>
        <w:rPr>
          <w:rFonts w:hint="eastAsia"/>
        </w:rPr>
        <w:t>代码</w:t>
      </w:r>
      <w:r>
        <w:rPr>
          <w:rFonts w:hint="eastAsia"/>
        </w:rPr>
        <w:t xml:space="preserve"> </w:t>
      </w:r>
      <w:r w:rsidR="003E7B5C">
        <w:fldChar w:fldCharType="begin"/>
      </w:r>
      <w:r w:rsidR="003E7B5C">
        <w:instrText xml:space="preserve"> </w:instrText>
      </w:r>
      <w:r w:rsidR="003E7B5C">
        <w:rPr>
          <w:rFonts w:hint="eastAsia"/>
        </w:rPr>
        <w:instrText>STYLEREF 1 \s</w:instrText>
      </w:r>
      <w:r w:rsidR="003E7B5C">
        <w:instrText xml:space="preserve"> </w:instrText>
      </w:r>
      <w:r w:rsidR="003E7B5C">
        <w:fldChar w:fldCharType="separate"/>
      </w:r>
      <w:r w:rsidR="003E7B5C">
        <w:rPr>
          <w:noProof/>
        </w:rPr>
        <w:t>4</w:t>
      </w:r>
      <w:r w:rsidR="003E7B5C">
        <w:fldChar w:fldCharType="end"/>
      </w:r>
      <w:r w:rsidR="003E7B5C">
        <w:t>.</w:t>
      </w:r>
      <w:r w:rsidR="003E7B5C">
        <w:fldChar w:fldCharType="begin"/>
      </w:r>
      <w:r w:rsidR="003E7B5C">
        <w:instrText xml:space="preserve"> </w:instrText>
      </w:r>
      <w:r w:rsidR="003E7B5C">
        <w:rPr>
          <w:rFonts w:hint="eastAsia"/>
        </w:rPr>
        <w:instrText xml:space="preserve">SEQ </w:instrText>
      </w:r>
      <w:r w:rsidR="003E7B5C">
        <w:rPr>
          <w:rFonts w:hint="eastAsia"/>
        </w:rPr>
        <w:instrText>代码</w:instrText>
      </w:r>
      <w:r w:rsidR="003E7B5C">
        <w:rPr>
          <w:rFonts w:hint="eastAsia"/>
        </w:rPr>
        <w:instrText xml:space="preserve"> \* ARABIC \s 1</w:instrText>
      </w:r>
      <w:r w:rsidR="003E7B5C">
        <w:instrText xml:space="preserve"> </w:instrText>
      </w:r>
      <w:r w:rsidR="003E7B5C">
        <w:fldChar w:fldCharType="separate"/>
      </w:r>
      <w:r w:rsidR="003E7B5C">
        <w:rPr>
          <w:noProof/>
        </w:rPr>
        <w:t>78</w:t>
      </w:r>
      <w:r w:rsidR="003E7B5C">
        <w:fldChar w:fldCharType="end"/>
      </w:r>
    </w:p>
    <w:p w14:paraId="7651F87C" w14:textId="71B16808" w:rsidR="00AB0156" w:rsidRDefault="00AB0156" w:rsidP="00C3712C">
      <w:pPr>
        <w:ind w:firstLine="420"/>
      </w:pPr>
      <w:r w:rsidRPr="004919B2">
        <w:rPr>
          <w:rFonts w:hint="eastAsia"/>
        </w:rPr>
        <w:t>使用键的</w:t>
      </w:r>
      <w:r w:rsidR="00D27514">
        <w:rPr>
          <w:rFonts w:hint="eastAsia"/>
        </w:rPr>
        <w:t>哈希值</w:t>
      </w:r>
      <w:r w:rsidRPr="004919B2">
        <w:rPr>
          <w:rFonts w:hint="eastAsia"/>
        </w:rPr>
        <w:t>将</w:t>
      </w:r>
      <w:r w:rsidR="00B8560D">
        <w:rPr>
          <w:rFonts w:hint="eastAsia"/>
        </w:rPr>
        <w:t>用于分配</w:t>
      </w:r>
      <w:r w:rsidRPr="004919B2">
        <w:rPr>
          <w:rFonts w:hint="eastAsia"/>
        </w:rPr>
        <w:t>分区。如果</w:t>
      </w:r>
      <w:r w:rsidR="00EE46B7">
        <w:rPr>
          <w:rFonts w:hint="eastAsia"/>
        </w:rPr>
        <w:t>相同的</w:t>
      </w:r>
      <w:r w:rsidR="00BA1A16" w:rsidRPr="004919B2">
        <w:t>键</w:t>
      </w:r>
      <w:r w:rsidR="00EE46B7">
        <w:rPr>
          <w:rFonts w:hint="eastAsia"/>
        </w:rPr>
        <w:t>比较多，其</w:t>
      </w:r>
      <w:r w:rsidR="00B8560D">
        <w:rPr>
          <w:rFonts w:hint="eastAsia"/>
        </w:rPr>
        <w:t>哈希值相同</w:t>
      </w:r>
      <w:r w:rsidR="00EE46B7">
        <w:rPr>
          <w:rFonts w:hint="eastAsia"/>
        </w:rPr>
        <w:t>则数据会大量集中在某个分区中，会出现</w:t>
      </w:r>
      <w:r w:rsidR="004E1B1B">
        <w:rPr>
          <w:rFonts w:hint="eastAsia"/>
        </w:rPr>
        <w:t>数据分布</w:t>
      </w:r>
      <w:r w:rsidRPr="004919B2">
        <w:rPr>
          <w:rFonts w:hint="eastAsia"/>
        </w:rPr>
        <w:t>不</w:t>
      </w:r>
      <w:r w:rsidR="00071736">
        <w:rPr>
          <w:rFonts w:hint="eastAsia"/>
        </w:rPr>
        <w:t>均匀</w:t>
      </w:r>
      <w:r w:rsidR="004E1B1B">
        <w:rPr>
          <w:rFonts w:hint="eastAsia"/>
        </w:rPr>
        <w:t>的现象</w:t>
      </w:r>
      <w:r w:rsidRPr="004919B2">
        <w:rPr>
          <w:rFonts w:hint="eastAsia"/>
        </w:rPr>
        <w:t>，可能会遇到部分群集空闲的情况</w:t>
      </w:r>
      <w:r w:rsidR="004E1B1B">
        <w:rPr>
          <w:rFonts w:hint="eastAsia"/>
        </w:rPr>
        <w:t>。</w:t>
      </w:r>
      <w:r w:rsidR="00B8560D">
        <w:rPr>
          <w:rFonts w:hint="eastAsia"/>
        </w:rPr>
        <w:t>使用哈希分区的键值</w:t>
      </w:r>
      <w:r w:rsidR="00C3712C">
        <w:rPr>
          <w:rFonts w:hint="eastAsia"/>
        </w:rPr>
        <w:t>对</w:t>
      </w:r>
      <w:r w:rsidRPr="004919B2">
        <w:rPr>
          <w:rFonts w:hint="eastAsia"/>
        </w:rPr>
        <w:t>必须可以是哈希的。</w:t>
      </w:r>
      <w:r>
        <w:rPr>
          <w:rFonts w:hint="eastAsia"/>
        </w:rPr>
        <w:t>使用分区时，会创建一个</w:t>
      </w:r>
      <w:r w:rsidR="00C3712C">
        <w:rPr>
          <w:rFonts w:hint="eastAsia"/>
        </w:rPr>
        <w:t>洗牌</w:t>
      </w:r>
      <w:r w:rsidR="00071736">
        <w:rPr>
          <w:rFonts w:hint="eastAsia"/>
        </w:rPr>
        <w:t>作业</w:t>
      </w:r>
      <w:r>
        <w:rPr>
          <w:rFonts w:hint="eastAsia"/>
        </w:rPr>
        <w:t>，应该保留</w:t>
      </w:r>
      <w:r>
        <w:rPr>
          <w:rFonts w:hint="eastAsia"/>
        </w:rPr>
        <w:t>partitionBy</w:t>
      </w:r>
      <w:r w:rsidR="00C3712C">
        <w:rPr>
          <w:rFonts w:hint="eastAsia"/>
        </w:rPr>
        <w:t>()</w:t>
      </w:r>
      <w:r>
        <w:rPr>
          <w:rFonts w:hint="eastAsia"/>
        </w:rPr>
        <w:t>的结果，以防止每次使用分区</w:t>
      </w:r>
      <w:r>
        <w:rPr>
          <w:rFonts w:hint="eastAsia"/>
        </w:rPr>
        <w:t>RDD</w:t>
      </w:r>
      <w:r>
        <w:rPr>
          <w:rFonts w:hint="eastAsia"/>
        </w:rPr>
        <w:t>时进行重新安排。</w:t>
      </w:r>
    </w:p>
    <w:p w14:paraId="41B6A90E" w14:textId="2EACD7ED" w:rsidR="00AB0156" w:rsidRDefault="00AB0156" w:rsidP="004919B2">
      <w:pPr>
        <w:ind w:firstLine="420"/>
        <w:rPr>
          <w:rFonts w:hint="eastAsia"/>
        </w:rPr>
      </w:pPr>
      <w:r w:rsidRPr="004919B2">
        <w:rPr>
          <w:rFonts w:hint="eastAsia"/>
        </w:rPr>
        <w:t>在键值对</w:t>
      </w:r>
      <w:r w:rsidRPr="004919B2">
        <w:rPr>
          <w:rFonts w:hint="eastAsia"/>
        </w:rPr>
        <w:t>RDD</w:t>
      </w:r>
      <w:r w:rsidRPr="004919B2">
        <w:rPr>
          <w:rFonts w:hint="eastAsia"/>
        </w:rPr>
        <w:t>上的大量操作</w:t>
      </w:r>
      <w:r w:rsidR="004E1B1B">
        <w:rPr>
          <w:rFonts w:hint="eastAsia"/>
        </w:rPr>
        <w:t>上一般会</w:t>
      </w:r>
      <w:r w:rsidRPr="004919B2">
        <w:rPr>
          <w:rFonts w:hint="eastAsia"/>
        </w:rPr>
        <w:t>接受附加</w:t>
      </w:r>
      <w:r w:rsidR="004E1B1B">
        <w:rPr>
          <w:rFonts w:hint="eastAsia"/>
        </w:rPr>
        <w:t>分区</w:t>
      </w:r>
      <w:r w:rsidRPr="004919B2">
        <w:rPr>
          <w:rFonts w:hint="eastAsia"/>
        </w:rPr>
        <w:t>参数，例如分区数</w:t>
      </w:r>
      <w:r w:rsidR="0036137F">
        <w:rPr>
          <w:rFonts w:hint="eastAsia"/>
        </w:rPr>
        <w:t>、</w:t>
      </w:r>
      <w:r w:rsidRPr="004919B2">
        <w:rPr>
          <w:rFonts w:hint="eastAsia"/>
        </w:rPr>
        <w:t>类型或分区。</w:t>
      </w:r>
      <w:r w:rsidRPr="004919B2">
        <w:rPr>
          <w:rFonts w:hint="eastAsia"/>
        </w:rPr>
        <w:t>RDD</w:t>
      </w:r>
      <w:r w:rsidRPr="004919B2">
        <w:rPr>
          <w:rFonts w:hint="eastAsia"/>
        </w:rPr>
        <w:t>上的一些操作自动导致具有已知分区器的</w:t>
      </w:r>
      <w:r w:rsidRPr="004919B2">
        <w:rPr>
          <w:rFonts w:hint="eastAsia"/>
        </w:rPr>
        <w:t>RDD</w:t>
      </w:r>
      <w:r w:rsidR="00C3712C">
        <w:rPr>
          <w:rFonts w:hint="eastAsia"/>
        </w:rPr>
        <w:t>。例如，默认情况下</w:t>
      </w:r>
      <w:r w:rsidRPr="004919B2">
        <w:rPr>
          <w:rFonts w:hint="eastAsia"/>
        </w:rPr>
        <w:t>当使用</w:t>
      </w:r>
      <w:r w:rsidRPr="004919B2">
        <w:rPr>
          <w:rFonts w:hint="eastAsia"/>
        </w:rPr>
        <w:t>sortByKey</w:t>
      </w:r>
      <w:r w:rsidRPr="004919B2">
        <w:rPr>
          <w:rFonts w:hint="eastAsia"/>
        </w:rPr>
        <w:t>时，使用</w:t>
      </w:r>
      <w:r w:rsidRPr="004919B2">
        <w:rPr>
          <w:rFonts w:hint="eastAsia"/>
        </w:rPr>
        <w:t>RangePartitioner</w:t>
      </w:r>
      <w:r w:rsidRPr="004919B2">
        <w:rPr>
          <w:rFonts w:hint="eastAsia"/>
        </w:rPr>
        <w:t>，并且</w:t>
      </w:r>
      <w:r w:rsidRPr="004919B2">
        <w:rPr>
          <w:rFonts w:hint="eastAsia"/>
        </w:rPr>
        <w:t>groupByKey</w:t>
      </w:r>
      <w:r w:rsidRPr="004919B2">
        <w:rPr>
          <w:rFonts w:hint="eastAsia"/>
        </w:rPr>
        <w:t>使用的默认分区器是</w:t>
      </w:r>
      <w:r w:rsidRPr="004919B2">
        <w:rPr>
          <w:rFonts w:hint="eastAsia"/>
        </w:rPr>
        <w:t>HashPartitioner</w:t>
      </w:r>
      <w:r w:rsidRPr="004919B2">
        <w:rPr>
          <w:rFonts w:hint="eastAsia"/>
        </w:rPr>
        <w:t>。要在聚合和分组操作之外更改分区，可以使用</w:t>
      </w:r>
      <w:r w:rsidRPr="004919B2">
        <w:rPr>
          <w:rFonts w:hint="eastAsia"/>
        </w:rPr>
        <w:t>repartition</w:t>
      </w:r>
      <w:r w:rsidR="00185AEB">
        <w:rPr>
          <w:rFonts w:hint="eastAsia"/>
        </w:rPr>
        <w:t>()</w:t>
      </w:r>
      <w:r w:rsidRPr="004919B2">
        <w:rPr>
          <w:rFonts w:hint="eastAsia"/>
        </w:rPr>
        <w:t>或</w:t>
      </w:r>
      <w:r w:rsidRPr="004919B2">
        <w:rPr>
          <w:rFonts w:hint="eastAsia"/>
        </w:rPr>
        <w:t>coalesce</w:t>
      </w:r>
      <w:r w:rsidR="00185AEB">
        <w:rPr>
          <w:rFonts w:hint="eastAsia"/>
        </w:rPr>
        <w:t>()</w:t>
      </w:r>
      <w:r w:rsidR="0036137F">
        <w:rPr>
          <w:rFonts w:hint="eastAsia"/>
        </w:rPr>
        <w:t>函数</w:t>
      </w:r>
      <w:r w:rsidRPr="004919B2">
        <w:rPr>
          <w:rFonts w:hint="eastAsia"/>
        </w:rPr>
        <w:t>。</w:t>
      </w:r>
    </w:p>
    <w:p w14:paraId="3C2F3F4C" w14:textId="015FAA07" w:rsidR="00185AEB" w:rsidRPr="004919B2" w:rsidRDefault="002529A5" w:rsidP="002529A5">
      <w:pPr>
        <w:pStyle w:val="a4"/>
      </w:pPr>
      <w:r>
        <w:t>def</w:t>
      </w:r>
      <w:r>
        <w:rPr>
          <w:rFonts w:hint="eastAsia"/>
        </w:rPr>
        <w:t xml:space="preserve"> </w:t>
      </w:r>
      <w:r>
        <w:t>repartition(numPartitions: Int)(implicit ord: Ordering[T] = null): RDD[T]</w:t>
      </w:r>
    </w:p>
    <w:p w14:paraId="1780493E" w14:textId="3CC20507" w:rsidR="00AB0156" w:rsidRDefault="00BF5BF8" w:rsidP="00CB3B8B">
      <w:pPr>
        <w:ind w:firstLine="420"/>
        <w:rPr>
          <w:rFonts w:hint="eastAsia"/>
        </w:rPr>
      </w:pPr>
      <w:r>
        <w:rPr>
          <w:rFonts w:hint="eastAsia"/>
        </w:rPr>
        <w:t>返回具有</w:t>
      </w:r>
      <w:r w:rsidR="00CB3B8B">
        <w:rPr>
          <w:rFonts w:hint="eastAsia"/>
        </w:rPr>
        <w:t>numPartitions</w:t>
      </w:r>
      <w:r w:rsidR="00254422">
        <w:rPr>
          <w:rFonts w:hint="eastAsia"/>
        </w:rPr>
        <w:t>个</w:t>
      </w:r>
      <w:r w:rsidR="00CB3B8B">
        <w:rPr>
          <w:rFonts w:hint="eastAsia"/>
        </w:rPr>
        <w:t>分区的新</w:t>
      </w:r>
      <w:r w:rsidR="00CB3B8B">
        <w:rPr>
          <w:rFonts w:hint="eastAsia"/>
        </w:rPr>
        <w:t>RDD</w:t>
      </w:r>
      <w:r w:rsidR="00254422">
        <w:rPr>
          <w:rFonts w:hint="eastAsia"/>
        </w:rPr>
        <w:t>，</w:t>
      </w:r>
      <w:r w:rsidR="00CB3B8B">
        <w:rPr>
          <w:rFonts w:hint="eastAsia"/>
        </w:rPr>
        <w:t>可以增加或减少此</w:t>
      </w:r>
      <w:r w:rsidR="00CB3B8B">
        <w:rPr>
          <w:rFonts w:hint="eastAsia"/>
        </w:rPr>
        <w:t>RDD</w:t>
      </w:r>
      <w:r w:rsidR="00254422">
        <w:rPr>
          <w:rFonts w:hint="eastAsia"/>
        </w:rPr>
        <w:t>中的并行度。使用洗牌机制</w:t>
      </w:r>
      <w:r w:rsidR="00CB3B8B">
        <w:rPr>
          <w:rFonts w:hint="eastAsia"/>
        </w:rPr>
        <w:t>来重新分配数据。如果要减少此</w:t>
      </w:r>
      <w:r w:rsidR="00CB3B8B">
        <w:rPr>
          <w:rFonts w:hint="eastAsia"/>
        </w:rPr>
        <w:t>RDD</w:t>
      </w:r>
      <w:r w:rsidR="00010918">
        <w:rPr>
          <w:rFonts w:hint="eastAsia"/>
        </w:rPr>
        <w:t>中的分区数，请考虑使用</w:t>
      </w:r>
      <w:r w:rsidR="00010918" w:rsidRPr="00010918">
        <w:t>coalesce</w:t>
      </w:r>
      <w:r w:rsidR="00010918">
        <w:rPr>
          <w:rFonts w:hint="eastAsia"/>
        </w:rPr>
        <w:t>()</w:t>
      </w:r>
      <w:r w:rsidR="00CB3B8B">
        <w:rPr>
          <w:rFonts w:hint="eastAsia"/>
        </w:rPr>
        <w:t>，这样可以避免执行</w:t>
      </w:r>
      <w:r w:rsidR="00D51CCA">
        <w:rPr>
          <w:rFonts w:hint="eastAsia"/>
        </w:rPr>
        <w:t>洗牌操作</w:t>
      </w:r>
      <w:r w:rsidR="00CB3B8B">
        <w:rPr>
          <w:rFonts w:hint="eastAsia"/>
        </w:rPr>
        <w:t>。</w:t>
      </w:r>
    </w:p>
    <w:p w14:paraId="795B3950" w14:textId="18A5CD8A" w:rsidR="00C65367" w:rsidRDefault="00C65367" w:rsidP="000A63F6">
      <w:pPr>
        <w:pStyle w:val="a4"/>
      </w:pPr>
      <w:r>
        <w:t>def</w:t>
      </w:r>
      <w:r>
        <w:rPr>
          <w:rFonts w:hint="eastAsia"/>
        </w:rPr>
        <w:t xml:space="preserve"> </w:t>
      </w:r>
      <w:r>
        <w:t>coalesce(numPartitions: Int, shuffle: Boolean = false, partitionCoalescer: Option[PartitionCoalescer] = Option.empty)(implicit ord: Ordering[T] = null): RDD[T]</w:t>
      </w:r>
    </w:p>
    <w:p w14:paraId="2F868A1E" w14:textId="2AB14AE6" w:rsidR="00AB0156" w:rsidRDefault="00612370" w:rsidP="00612370">
      <w:pPr>
        <w:ind w:firstLine="420"/>
      </w:pPr>
      <w:r>
        <w:rPr>
          <w:rFonts w:hint="eastAsia"/>
        </w:rPr>
        <w:t>这导致狭窄的依赖性，例如从</w:t>
      </w:r>
      <w:r>
        <w:rPr>
          <w:rFonts w:hint="eastAsia"/>
        </w:rPr>
        <w:t>1000</w:t>
      </w:r>
      <w:r w:rsidR="00C32648">
        <w:rPr>
          <w:rFonts w:hint="eastAsia"/>
        </w:rPr>
        <w:t>个分区变成</w:t>
      </w:r>
      <w:r>
        <w:rPr>
          <w:rFonts w:hint="eastAsia"/>
        </w:rPr>
        <w:t>100</w:t>
      </w:r>
      <w:r w:rsidR="00640923">
        <w:rPr>
          <w:rFonts w:hint="eastAsia"/>
        </w:rPr>
        <w:t>个分区，则不会进行洗牌</w:t>
      </w:r>
      <w:r>
        <w:rPr>
          <w:rFonts w:hint="eastAsia"/>
        </w:rPr>
        <w:t>，而是</w:t>
      </w:r>
      <w:r>
        <w:rPr>
          <w:rFonts w:hint="eastAsia"/>
        </w:rPr>
        <w:t>100</w:t>
      </w:r>
      <w:r w:rsidR="00BB1982">
        <w:rPr>
          <w:rFonts w:hint="eastAsia"/>
        </w:rPr>
        <w:t>个新分区中的每一个将分配</w:t>
      </w:r>
      <w:r>
        <w:rPr>
          <w:rFonts w:hint="eastAsia"/>
        </w:rPr>
        <w:t>当前分区中的</w:t>
      </w:r>
      <w:r>
        <w:rPr>
          <w:rFonts w:hint="eastAsia"/>
        </w:rPr>
        <w:t>10</w:t>
      </w:r>
      <w:r>
        <w:rPr>
          <w:rFonts w:hint="eastAsia"/>
        </w:rPr>
        <w:t>个。</w:t>
      </w:r>
      <w:r>
        <w:rPr>
          <w:rFonts w:hint="eastAsia"/>
        </w:rPr>
        <w:t xml:space="preserve"> </w:t>
      </w:r>
      <w:r>
        <w:rPr>
          <w:rFonts w:hint="eastAsia"/>
        </w:rPr>
        <w:t>如果请求</w:t>
      </w:r>
      <w:r w:rsidR="00BC3AE4">
        <w:rPr>
          <w:rFonts w:hint="eastAsia"/>
        </w:rPr>
        <w:t>更多的分区，将不变保持</w:t>
      </w:r>
      <w:r>
        <w:rPr>
          <w:rFonts w:hint="eastAsia"/>
        </w:rPr>
        <w:t>当前的分区数量。</w:t>
      </w:r>
    </w:p>
    <w:p w14:paraId="1E49B37D" w14:textId="0F7CFFFD" w:rsidR="00AB0156" w:rsidRPr="004919B2" w:rsidRDefault="00AB0156" w:rsidP="004919B2">
      <w:pPr>
        <w:ind w:firstLine="420"/>
      </w:pPr>
      <w:r>
        <w:rPr>
          <w:rFonts w:hint="eastAsia"/>
        </w:rPr>
        <w:t>重新分区数据可能相当昂贵，因为重新分区将数据通过</w:t>
      </w:r>
      <w:r w:rsidR="00412EDD">
        <w:rPr>
          <w:rFonts w:hint="eastAsia"/>
        </w:rPr>
        <w:t>全局洗牌生成</w:t>
      </w:r>
      <w:r>
        <w:rPr>
          <w:rFonts w:hint="eastAsia"/>
        </w:rPr>
        <w:t>新的分区。</w:t>
      </w:r>
      <w:r w:rsidRPr="004919B2">
        <w:rPr>
          <w:rFonts w:hint="eastAsia"/>
        </w:rPr>
        <w:t>需要确保在使用合并时指定较少的分区数。</w:t>
      </w:r>
      <w:r w:rsidR="0036137F">
        <w:rPr>
          <w:rFonts w:hint="eastAsia"/>
        </w:rPr>
        <w:t>首先</w:t>
      </w:r>
      <w:r w:rsidRPr="004919B2">
        <w:rPr>
          <w:rFonts w:hint="eastAsia"/>
        </w:rPr>
        <w:t>使用</w:t>
      </w:r>
      <w:r w:rsidRPr="004919B2">
        <w:rPr>
          <w:rFonts w:hint="eastAsia"/>
        </w:rPr>
        <w:t>partition.size</w:t>
      </w:r>
      <w:r w:rsidRPr="004919B2">
        <w:rPr>
          <w:rFonts w:hint="eastAsia"/>
        </w:rPr>
        <w:t>来确定当前的分区数。在这个例子中，将</w:t>
      </w:r>
      <w:r w:rsidRPr="004919B2">
        <w:rPr>
          <w:rFonts w:hint="eastAsia"/>
        </w:rPr>
        <w:t>reduceByKey</w:t>
      </w:r>
      <w:r w:rsidR="00412EDD">
        <w:rPr>
          <w:rFonts w:hint="eastAsia"/>
        </w:rPr>
        <w:t>()</w:t>
      </w:r>
      <w:r w:rsidRPr="004919B2">
        <w:rPr>
          <w:rFonts w:hint="eastAsia"/>
        </w:rPr>
        <w:t>应用于</w:t>
      </w:r>
      <w:r w:rsidRPr="004919B2">
        <w:rPr>
          <w:rFonts w:hint="eastAsia"/>
        </w:rPr>
        <w:t>RDD</w:t>
      </w:r>
      <w:r w:rsidRPr="004919B2">
        <w:rPr>
          <w:rFonts w:hint="eastAsia"/>
        </w:rPr>
        <w:t>，指定分区数作为参数。</w:t>
      </w:r>
    </w:p>
    <w:p w14:paraId="598CC6CC" w14:textId="77777777" w:rsidR="00DA7A1F" w:rsidRDefault="00DA7A1F" w:rsidP="00DA7A1F">
      <w:pPr>
        <w:pStyle w:val="a7"/>
      </w:pPr>
      <w:r>
        <w:t>scala&gt; val dists=sfpd.map(x=&gt;(x(PdDistrict), 1)).reduceByKey(_+_, 5)</w:t>
      </w:r>
    </w:p>
    <w:p w14:paraId="08B35BD3" w14:textId="77777777" w:rsidR="00DA7A1F" w:rsidRDefault="00DA7A1F" w:rsidP="00DA7A1F">
      <w:pPr>
        <w:pStyle w:val="a7"/>
      </w:pPr>
      <w:r>
        <w:t>dists: org.apache.spark.rdd.RDD[(String, Int)] = ShuffledRDD[15] at reduceByKey at &lt;console&gt;:32</w:t>
      </w:r>
    </w:p>
    <w:p w14:paraId="63D66DB7" w14:textId="77777777" w:rsidR="00DA7A1F" w:rsidRDefault="00DA7A1F" w:rsidP="00DA7A1F">
      <w:pPr>
        <w:pStyle w:val="a7"/>
      </w:pPr>
    </w:p>
    <w:p w14:paraId="343BEAEF" w14:textId="77777777" w:rsidR="00DA7A1F" w:rsidRDefault="00DA7A1F" w:rsidP="00DA7A1F">
      <w:pPr>
        <w:pStyle w:val="a7"/>
      </w:pPr>
      <w:r>
        <w:t>scala&gt; dists.partitions.size</w:t>
      </w:r>
    </w:p>
    <w:p w14:paraId="79B0AA6A" w14:textId="77777777" w:rsidR="00DA7A1F" w:rsidRDefault="00DA7A1F" w:rsidP="00DA7A1F">
      <w:pPr>
        <w:pStyle w:val="a7"/>
      </w:pPr>
      <w:r>
        <w:t>res25: Int = 5</w:t>
      </w:r>
    </w:p>
    <w:p w14:paraId="09868B50" w14:textId="77777777" w:rsidR="00DA7A1F" w:rsidRDefault="00DA7A1F" w:rsidP="00DA7A1F">
      <w:pPr>
        <w:pStyle w:val="a7"/>
      </w:pPr>
    </w:p>
    <w:p w14:paraId="1046BE68" w14:textId="77777777" w:rsidR="00DA7A1F" w:rsidRDefault="00DA7A1F" w:rsidP="00DA7A1F">
      <w:pPr>
        <w:pStyle w:val="a7"/>
      </w:pPr>
      <w:r>
        <w:t>scala&gt; val dists01=dists.coalesce(3)</w:t>
      </w:r>
    </w:p>
    <w:p w14:paraId="05035541" w14:textId="77777777" w:rsidR="00DA7A1F" w:rsidRDefault="00DA7A1F" w:rsidP="00DA7A1F">
      <w:pPr>
        <w:pStyle w:val="a7"/>
      </w:pPr>
      <w:r>
        <w:t>dists01: org.apache.spark.rdd.RDD[(String, Int)] = CoalescedRDD[18] at coalesce at &lt;console&gt;:30</w:t>
      </w:r>
    </w:p>
    <w:p w14:paraId="6BEA5E4D" w14:textId="77777777" w:rsidR="00DA7A1F" w:rsidRDefault="00DA7A1F" w:rsidP="00DA7A1F">
      <w:pPr>
        <w:pStyle w:val="a7"/>
      </w:pPr>
    </w:p>
    <w:p w14:paraId="193098F3" w14:textId="77777777" w:rsidR="00DA7A1F" w:rsidRDefault="00DA7A1F" w:rsidP="00DA7A1F">
      <w:pPr>
        <w:pStyle w:val="a7"/>
      </w:pPr>
      <w:r>
        <w:t>scala&gt; dists01.partitions.size</w:t>
      </w:r>
    </w:p>
    <w:p w14:paraId="0C778DDE" w14:textId="7868682F" w:rsidR="00AB0156" w:rsidRPr="00DA7A1F" w:rsidRDefault="00DA7A1F" w:rsidP="00DA7A1F">
      <w:pPr>
        <w:pStyle w:val="a7"/>
      </w:pPr>
      <w:r>
        <w:lastRenderedPageBreak/>
        <w:t>res29: Int = 3</w:t>
      </w:r>
    </w:p>
    <w:p w14:paraId="618A2DC0" w14:textId="515F5FAA" w:rsidR="00AB0156" w:rsidRPr="004919B2" w:rsidRDefault="00AB0156" w:rsidP="004919B2">
      <w:pPr>
        <w:ind w:firstLine="420"/>
      </w:pPr>
      <w:r w:rsidRPr="004919B2">
        <w:rPr>
          <w:rFonts w:hint="eastAsia"/>
        </w:rPr>
        <w:t>要找出分区数，使用</w:t>
      </w:r>
      <w:r w:rsidRPr="004919B2">
        <w:rPr>
          <w:rFonts w:hint="eastAsia"/>
        </w:rPr>
        <w:t>rdd.partitions.size</w:t>
      </w:r>
      <w:r w:rsidRPr="004919B2">
        <w:rPr>
          <w:rFonts w:hint="eastAsia"/>
        </w:rPr>
        <w:t>。</w:t>
      </w:r>
      <w:r w:rsidR="0036137F">
        <w:rPr>
          <w:rFonts w:hint="eastAsia"/>
        </w:rPr>
        <w:t>在实例中，</w:t>
      </w:r>
      <w:r w:rsidR="0036137F">
        <w:rPr>
          <w:rFonts w:hint="eastAsia"/>
        </w:rPr>
        <w:t>dists</w:t>
      </w:r>
      <w:r w:rsidR="0036137F">
        <w:rPr>
          <w:rFonts w:hint="eastAsia"/>
        </w:rPr>
        <w:t>通过</w:t>
      </w:r>
      <w:r w:rsidR="0036137F">
        <w:rPr>
          <w:rFonts w:hint="eastAsia"/>
        </w:rPr>
        <w:t>reduceByKey</w:t>
      </w:r>
      <w:r w:rsidR="0036137F">
        <w:rPr>
          <w:rFonts w:hint="eastAsia"/>
        </w:rPr>
        <w:t>传递分区数参数为</w:t>
      </w:r>
      <w:r w:rsidR="0036137F">
        <w:rPr>
          <w:rFonts w:hint="eastAsia"/>
        </w:rPr>
        <w:t>5</w:t>
      </w:r>
      <w:r w:rsidR="0036137F">
        <w:rPr>
          <w:rFonts w:hint="eastAsia"/>
        </w:rPr>
        <w:t>，</w:t>
      </w:r>
      <w:r w:rsidRPr="004919B2">
        <w:rPr>
          <w:rFonts w:hint="eastAsia"/>
        </w:rPr>
        <w:t>然后应用</w:t>
      </w:r>
      <w:r w:rsidR="0036137F" w:rsidRPr="0036137F">
        <w:t>coalesce</w:t>
      </w:r>
      <w:r w:rsidR="00412EDD">
        <w:rPr>
          <w:rFonts w:hint="eastAsia"/>
        </w:rPr>
        <w:t>()</w:t>
      </w:r>
      <w:r w:rsidRPr="004919B2">
        <w:rPr>
          <w:rFonts w:hint="eastAsia"/>
        </w:rPr>
        <w:t>指定</w:t>
      </w:r>
      <w:r w:rsidR="0036137F">
        <w:rPr>
          <w:rFonts w:hint="eastAsia"/>
        </w:rPr>
        <w:t>减少</w:t>
      </w:r>
      <w:r w:rsidRPr="004919B2">
        <w:rPr>
          <w:rFonts w:hint="eastAsia"/>
        </w:rPr>
        <w:t>分区数，在这种情况下为</w:t>
      </w:r>
      <w:r w:rsidRPr="004919B2">
        <w:rPr>
          <w:rFonts w:hint="eastAsia"/>
        </w:rPr>
        <w:t>3</w:t>
      </w:r>
      <w:r w:rsidRPr="004919B2">
        <w:rPr>
          <w:rFonts w:hint="eastAsia"/>
        </w:rPr>
        <w:t>。</w:t>
      </w:r>
    </w:p>
    <w:p w14:paraId="0D0A101F" w14:textId="4EC4F7C4" w:rsidR="00AB0156" w:rsidRPr="004919B2" w:rsidRDefault="00AB0156" w:rsidP="004919B2">
      <w:pPr>
        <w:ind w:firstLine="420"/>
      </w:pPr>
      <w:r w:rsidRPr="004919B2">
        <w:rPr>
          <w:rFonts w:hint="eastAsia"/>
        </w:rPr>
        <w:t>在</w:t>
      </w:r>
      <w:r w:rsidRPr="004919B2">
        <w:rPr>
          <w:rFonts w:hint="eastAsia"/>
        </w:rPr>
        <w:t>Scala</w:t>
      </w:r>
      <w:r w:rsidRPr="004919B2">
        <w:rPr>
          <w:rFonts w:hint="eastAsia"/>
        </w:rPr>
        <w:t>和</w:t>
      </w:r>
      <w:r w:rsidRPr="004919B2">
        <w:rPr>
          <w:rFonts w:hint="eastAsia"/>
        </w:rPr>
        <w:t>Java</w:t>
      </w:r>
      <w:r w:rsidRPr="004919B2">
        <w:rPr>
          <w:rFonts w:hint="eastAsia"/>
        </w:rPr>
        <w:t>中，可以使用</w:t>
      </w:r>
      <w:r w:rsidRPr="004919B2">
        <w:rPr>
          <w:rFonts w:hint="eastAsia"/>
        </w:rPr>
        <w:t>RDD</w:t>
      </w:r>
      <w:r w:rsidR="00876CB9">
        <w:rPr>
          <w:rFonts w:hint="eastAsia"/>
        </w:rPr>
        <w:t>上的</w:t>
      </w:r>
      <w:r w:rsidRPr="004919B2">
        <w:rPr>
          <w:rFonts w:hint="eastAsia"/>
        </w:rPr>
        <w:t>partitioner</w:t>
      </w:r>
      <w:r w:rsidR="00876CB9">
        <w:rPr>
          <w:rFonts w:hint="eastAsia"/>
        </w:rPr>
        <w:t>属性</w:t>
      </w:r>
      <w:r w:rsidRPr="004919B2">
        <w:rPr>
          <w:rFonts w:hint="eastAsia"/>
        </w:rPr>
        <w:t>来</w:t>
      </w:r>
      <w:r w:rsidR="006C6013">
        <w:rPr>
          <w:rFonts w:hint="eastAsia"/>
        </w:rPr>
        <w:t>查看</w:t>
      </w:r>
      <w:r w:rsidRPr="004919B2">
        <w:rPr>
          <w:rFonts w:hint="eastAsia"/>
        </w:rPr>
        <w:t>RDD</w:t>
      </w:r>
      <w:r w:rsidRPr="004919B2">
        <w:rPr>
          <w:rFonts w:hint="eastAsia"/>
        </w:rPr>
        <w:t>的分区方式。看看之前使用的示例，当运行命令</w:t>
      </w:r>
      <w:r w:rsidRPr="004919B2">
        <w:rPr>
          <w:rFonts w:hint="eastAsia"/>
        </w:rPr>
        <w:t>partrdd1.partitioner</w:t>
      </w:r>
      <w:r w:rsidRPr="004919B2">
        <w:rPr>
          <w:rFonts w:hint="eastAsia"/>
        </w:rPr>
        <w:t>时，它返回分区类型，在这种情况下为</w:t>
      </w:r>
      <w:r w:rsidRPr="004919B2">
        <w:rPr>
          <w:rFonts w:hint="eastAsia"/>
        </w:rPr>
        <w:t>RangePartitioner</w:t>
      </w:r>
      <w:r w:rsidRPr="004919B2">
        <w:rPr>
          <w:rFonts w:hint="eastAsia"/>
        </w:rPr>
        <w:t>。</w:t>
      </w:r>
    </w:p>
    <w:p w14:paraId="561921EB" w14:textId="77777777" w:rsidR="00AB0156" w:rsidRDefault="00AB0156" w:rsidP="00AB0156">
      <w:pPr>
        <w:pStyle w:val="a7"/>
      </w:pPr>
      <w:r>
        <w:t>scala&gt; partrdd1.partitioner</w:t>
      </w:r>
    </w:p>
    <w:p w14:paraId="1D37181A" w14:textId="77777777" w:rsidR="00AB0156" w:rsidRDefault="00AB0156" w:rsidP="00AB0156">
      <w:pPr>
        <w:pStyle w:val="a7"/>
      </w:pPr>
      <w:r>
        <w:t>res8: Option[org.apache.spark.Partitioner] = Some(org.apache.spark.RangePartitioner@8f60c3c6)</w:t>
      </w:r>
    </w:p>
    <w:p w14:paraId="65A46E37" w14:textId="77777777" w:rsidR="00AB0156" w:rsidRDefault="00AB0156" w:rsidP="00AB0156">
      <w:pPr>
        <w:pStyle w:val="a7"/>
      </w:pPr>
    </w:p>
    <w:p w14:paraId="70252CD6" w14:textId="77777777" w:rsidR="00AB0156" w:rsidRDefault="00AB0156" w:rsidP="00AB0156">
      <w:pPr>
        <w:pStyle w:val="a7"/>
      </w:pPr>
      <w:r>
        <w:t>scala&gt; partrdd2.partitioner</w:t>
      </w:r>
    </w:p>
    <w:p w14:paraId="5D360D6B" w14:textId="65BBF5C1" w:rsidR="00AB0156" w:rsidRDefault="00AB0156" w:rsidP="00AB0156">
      <w:pPr>
        <w:pStyle w:val="a7"/>
      </w:pPr>
      <w:r>
        <w:t>res9: Option[org.apache.spark.Partitioner] = Some(</w:t>
      </w:r>
      <w:hyperlink r:id="rId13" w:history="1">
        <w:r w:rsidR="003E7B5C" w:rsidRPr="002C69DE">
          <w:rPr>
            <w:rStyle w:val="Hyperlink"/>
          </w:rPr>
          <w:t>org.apache.spark.HashPartitioner@64</w:t>
        </w:r>
      </w:hyperlink>
      <w:r>
        <w:t>)</w:t>
      </w:r>
    </w:p>
    <w:p w14:paraId="204A3D2D" w14:textId="35B185FB" w:rsidR="003E7B5C" w:rsidRPr="003E7B5C" w:rsidRDefault="003E7B5C" w:rsidP="003E7B5C">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79</w:t>
      </w:r>
      <w:r>
        <w:fldChar w:fldCharType="end"/>
      </w:r>
    </w:p>
    <w:p w14:paraId="7E3DC270" w14:textId="25133AFA" w:rsidR="00AB0156" w:rsidRPr="004919B2" w:rsidRDefault="00AB0156" w:rsidP="00245B0A">
      <w:pPr>
        <w:ind w:firstLine="420"/>
      </w:pPr>
      <w:r w:rsidRPr="004919B2">
        <w:rPr>
          <w:rFonts w:hint="eastAsia"/>
        </w:rPr>
        <w:t>由于对</w:t>
      </w:r>
      <w:r w:rsidRPr="004919B2">
        <w:rPr>
          <w:rFonts w:hint="eastAsia"/>
        </w:rPr>
        <w:t>RDD</w:t>
      </w:r>
      <w:r w:rsidRPr="004919B2">
        <w:rPr>
          <w:rFonts w:hint="eastAsia"/>
        </w:rPr>
        <w:t>上的许多操作</w:t>
      </w:r>
      <w:r w:rsidR="0026124D">
        <w:rPr>
          <w:rFonts w:hint="eastAsia"/>
        </w:rPr>
        <w:t>需要</w:t>
      </w:r>
      <w:r w:rsidRPr="004919B2">
        <w:rPr>
          <w:rFonts w:hint="eastAsia"/>
        </w:rPr>
        <w:t>通过网络</w:t>
      </w:r>
      <w:r w:rsidR="0026124D">
        <w:rPr>
          <w:rFonts w:hint="eastAsia"/>
        </w:rPr>
        <w:t>传输数据，</w:t>
      </w:r>
      <w:r w:rsidRPr="004919B2">
        <w:rPr>
          <w:rFonts w:hint="eastAsia"/>
        </w:rPr>
        <w:t>按键</w:t>
      </w:r>
      <w:r w:rsidR="00A17192">
        <w:rPr>
          <w:rFonts w:hint="eastAsia"/>
        </w:rPr>
        <w:t>进行洗牌操作</w:t>
      </w:r>
      <w:r w:rsidR="00374D6A">
        <w:rPr>
          <w:rFonts w:hint="eastAsia"/>
        </w:rPr>
        <w:t>，因此分区可以对</w:t>
      </w:r>
      <w:r w:rsidRPr="004919B2">
        <w:rPr>
          <w:rFonts w:hint="eastAsia"/>
        </w:rPr>
        <w:t>许多操作</w:t>
      </w:r>
      <w:r w:rsidR="00374D6A">
        <w:rPr>
          <w:rFonts w:hint="eastAsia"/>
        </w:rPr>
        <w:t>可以</w:t>
      </w:r>
      <w:r w:rsidR="00ED6F02">
        <w:rPr>
          <w:rFonts w:hint="eastAsia"/>
        </w:rPr>
        <w:t>提高</w:t>
      </w:r>
      <w:r w:rsidR="00374D6A">
        <w:rPr>
          <w:rFonts w:hint="eastAsia"/>
        </w:rPr>
        <w:t>性能</w:t>
      </w:r>
      <w:r w:rsidRPr="004919B2">
        <w:rPr>
          <w:rFonts w:hint="eastAsia"/>
        </w:rPr>
        <w:t>。对于诸如</w:t>
      </w:r>
      <w:r w:rsidRPr="004919B2">
        <w:rPr>
          <w:rFonts w:hint="eastAsia"/>
        </w:rPr>
        <w:t>reduceByKey</w:t>
      </w:r>
      <w:r w:rsidR="00C33F02">
        <w:rPr>
          <w:rFonts w:hint="eastAsia"/>
        </w:rPr>
        <w:t>()</w:t>
      </w:r>
      <w:r w:rsidR="00B85BB2">
        <w:rPr>
          <w:rFonts w:hint="eastAsia"/>
        </w:rPr>
        <w:t>的操作，当进行预分区时</w:t>
      </w:r>
      <w:r w:rsidR="000619B8">
        <w:rPr>
          <w:rFonts w:hint="eastAsia"/>
        </w:rPr>
        <w:t>这些值将在本地节点上进行计算，然后将</w:t>
      </w:r>
      <w:r w:rsidR="000619B8">
        <w:rPr>
          <w:rFonts w:ascii=".Apple Color Emoji UI" w:eastAsia=".Apple Color Emoji UI" w:hAnsi=".Apple Color Emoji UI" w:cs=".Apple Color Emoji UI" w:hint="eastAsia"/>
        </w:rPr>
        <w:t>每个节点的最终结果</w:t>
      </w:r>
      <w:r w:rsidR="000619B8">
        <w:rPr>
          <w:rFonts w:hint="eastAsia"/>
        </w:rPr>
        <w:t>发送回驱动程序</w:t>
      </w:r>
      <w:r w:rsidRPr="004919B2">
        <w:rPr>
          <w:rFonts w:hint="eastAsia"/>
        </w:rPr>
        <w:t>。</w:t>
      </w:r>
      <w:r w:rsidR="000619B8">
        <w:rPr>
          <w:rFonts w:hint="eastAsia"/>
        </w:rPr>
        <w:t>如果对两个</w:t>
      </w:r>
      <w:r w:rsidR="00674B3C">
        <w:rPr>
          <w:rFonts w:hint="eastAsia"/>
        </w:rPr>
        <w:t>键值对</w:t>
      </w:r>
      <w:r w:rsidRPr="004919B2">
        <w:rPr>
          <w:rFonts w:hint="eastAsia"/>
        </w:rPr>
        <w:t>RDD</w:t>
      </w:r>
      <w:r w:rsidR="000619B8">
        <w:rPr>
          <w:rFonts w:hint="eastAsia"/>
        </w:rPr>
        <w:t>进行操作，当进行预分区时</w:t>
      </w:r>
      <w:r w:rsidRPr="004919B2">
        <w:rPr>
          <w:rFonts w:hint="eastAsia"/>
        </w:rPr>
        <w:t>至少有一个</w:t>
      </w:r>
      <w:r w:rsidRPr="004919B2">
        <w:rPr>
          <w:rFonts w:hint="eastAsia"/>
        </w:rPr>
        <w:t>RDD</w:t>
      </w:r>
      <w:r w:rsidR="000619B8">
        <w:rPr>
          <w:rFonts w:hint="eastAsia"/>
        </w:rPr>
        <w:t>带有已知分区器</w:t>
      </w:r>
      <w:r w:rsidRPr="004919B2">
        <w:rPr>
          <w:rFonts w:hint="eastAsia"/>
        </w:rPr>
        <w:t>不会被</w:t>
      </w:r>
      <w:r w:rsidR="000619B8">
        <w:rPr>
          <w:rFonts w:hint="eastAsia"/>
        </w:rPr>
        <w:t>重新洗牌，</w:t>
      </w:r>
      <w:r w:rsidRPr="004919B2">
        <w:rPr>
          <w:rFonts w:hint="eastAsia"/>
        </w:rPr>
        <w:t>如果两个</w:t>
      </w:r>
      <w:r w:rsidRPr="004919B2">
        <w:rPr>
          <w:rFonts w:hint="eastAsia"/>
        </w:rPr>
        <w:t>RDD</w:t>
      </w:r>
      <w:r w:rsidRPr="004919B2">
        <w:rPr>
          <w:rFonts w:hint="eastAsia"/>
        </w:rPr>
        <w:t>都具有相同的分区器，则不会在网络上进行</w:t>
      </w:r>
      <w:r w:rsidR="000619B8">
        <w:rPr>
          <w:rFonts w:hint="eastAsia"/>
        </w:rPr>
        <w:t>洗牌操作</w:t>
      </w:r>
      <w:r w:rsidRPr="004919B2">
        <w:rPr>
          <w:rFonts w:hint="eastAsia"/>
        </w:rPr>
        <w:t>。</w:t>
      </w:r>
      <w:r w:rsidR="000116EF" w:rsidRPr="004919B2">
        <w:rPr>
          <w:rFonts w:hint="eastAsia"/>
        </w:rPr>
        <w:t>为输出</w:t>
      </w:r>
      <w:r w:rsidR="000116EF" w:rsidRPr="004919B2">
        <w:rPr>
          <w:rFonts w:hint="eastAsia"/>
        </w:rPr>
        <w:t>RDD</w:t>
      </w:r>
      <w:r w:rsidR="000116EF">
        <w:rPr>
          <w:rFonts w:hint="eastAsia"/>
        </w:rPr>
        <w:t>设置</w:t>
      </w:r>
      <w:r w:rsidRPr="004919B2">
        <w:rPr>
          <w:rFonts w:hint="eastAsia"/>
        </w:rPr>
        <w:t>分区器的操作包括</w:t>
      </w:r>
      <w:r w:rsidRPr="004919B2">
        <w:rPr>
          <w:rFonts w:hint="eastAsia"/>
        </w:rPr>
        <w:t>cogroup</w:t>
      </w:r>
      <w:r w:rsidR="00BC545D">
        <w:rPr>
          <w:rFonts w:hint="eastAsia"/>
        </w:rPr>
        <w:t>()</w:t>
      </w:r>
      <w:r w:rsidRPr="004919B2">
        <w:rPr>
          <w:rFonts w:hint="eastAsia"/>
        </w:rPr>
        <w:t>、</w:t>
      </w:r>
      <w:r w:rsidRPr="004919B2">
        <w:rPr>
          <w:rFonts w:hint="eastAsia"/>
        </w:rPr>
        <w:t>groupWith</w:t>
      </w:r>
      <w:r w:rsidR="00BC545D">
        <w:rPr>
          <w:rFonts w:hint="eastAsia"/>
        </w:rPr>
        <w:t>()</w:t>
      </w:r>
      <w:r w:rsidRPr="004919B2">
        <w:rPr>
          <w:rFonts w:hint="eastAsia"/>
        </w:rPr>
        <w:t>、</w:t>
      </w:r>
      <w:r w:rsidRPr="004919B2">
        <w:rPr>
          <w:rFonts w:hint="eastAsia"/>
        </w:rPr>
        <w:t>join</w:t>
      </w:r>
      <w:r w:rsidR="00BC545D">
        <w:rPr>
          <w:rFonts w:hint="eastAsia"/>
        </w:rPr>
        <w:t>()</w:t>
      </w:r>
      <w:r w:rsidRPr="004919B2">
        <w:rPr>
          <w:rFonts w:hint="eastAsia"/>
        </w:rPr>
        <w:t>、</w:t>
      </w:r>
      <w:r w:rsidRPr="004919B2">
        <w:rPr>
          <w:rFonts w:hint="eastAsia"/>
        </w:rPr>
        <w:t>leftOuterJoin</w:t>
      </w:r>
      <w:r w:rsidR="00BC545D">
        <w:rPr>
          <w:rFonts w:hint="eastAsia"/>
        </w:rPr>
        <w:t>()</w:t>
      </w:r>
      <w:r w:rsidRPr="004919B2">
        <w:rPr>
          <w:rFonts w:hint="eastAsia"/>
        </w:rPr>
        <w:t>、</w:t>
      </w:r>
      <w:r w:rsidRPr="004919B2">
        <w:rPr>
          <w:rFonts w:hint="eastAsia"/>
        </w:rPr>
        <w:t>rightOuterJoin</w:t>
      </w:r>
      <w:r w:rsidR="00BC545D">
        <w:rPr>
          <w:rFonts w:hint="eastAsia"/>
        </w:rPr>
        <w:t>()</w:t>
      </w:r>
      <w:r w:rsidRPr="004919B2">
        <w:rPr>
          <w:rFonts w:hint="eastAsia"/>
        </w:rPr>
        <w:t>、</w:t>
      </w:r>
      <w:r w:rsidRPr="004919B2">
        <w:rPr>
          <w:rFonts w:hint="eastAsia"/>
        </w:rPr>
        <w:t>groupByKey</w:t>
      </w:r>
      <w:r w:rsidR="00BC545D">
        <w:rPr>
          <w:rFonts w:hint="eastAsia"/>
        </w:rPr>
        <w:t>()</w:t>
      </w:r>
      <w:r w:rsidRPr="004919B2">
        <w:rPr>
          <w:rFonts w:hint="eastAsia"/>
        </w:rPr>
        <w:t>、</w:t>
      </w:r>
      <w:r w:rsidRPr="004919B2">
        <w:rPr>
          <w:rFonts w:hint="eastAsia"/>
        </w:rPr>
        <w:t>reduceByKey</w:t>
      </w:r>
      <w:r w:rsidR="00BC545D">
        <w:rPr>
          <w:rFonts w:hint="eastAsia"/>
        </w:rPr>
        <w:t>()</w:t>
      </w:r>
      <w:r w:rsidRPr="004919B2">
        <w:rPr>
          <w:rFonts w:hint="eastAsia"/>
        </w:rPr>
        <w:t>、</w:t>
      </w:r>
      <w:r w:rsidRPr="004919B2">
        <w:rPr>
          <w:rFonts w:hint="eastAsia"/>
        </w:rPr>
        <w:t>combineByKey</w:t>
      </w:r>
      <w:r w:rsidR="00BC545D">
        <w:rPr>
          <w:rFonts w:hint="eastAsia"/>
        </w:rPr>
        <w:t>()</w:t>
      </w:r>
      <w:r w:rsidRPr="004919B2">
        <w:rPr>
          <w:rFonts w:hint="eastAsia"/>
        </w:rPr>
        <w:t>、</w:t>
      </w:r>
      <w:r w:rsidRPr="004919B2">
        <w:rPr>
          <w:rFonts w:hint="eastAsia"/>
        </w:rPr>
        <w:t>partitionBy</w:t>
      </w:r>
      <w:r w:rsidR="00BC545D">
        <w:rPr>
          <w:rFonts w:hint="eastAsia"/>
        </w:rPr>
        <w:t>()</w:t>
      </w:r>
      <w:r w:rsidRPr="004919B2">
        <w:rPr>
          <w:rFonts w:hint="eastAsia"/>
        </w:rPr>
        <w:t>、</w:t>
      </w:r>
      <w:r w:rsidRPr="004919B2">
        <w:rPr>
          <w:rFonts w:hint="eastAsia"/>
        </w:rPr>
        <w:t>sort</w:t>
      </w:r>
      <w:r w:rsidR="00BC545D">
        <w:rPr>
          <w:rFonts w:hint="eastAsia"/>
        </w:rPr>
        <w:t>()</w:t>
      </w:r>
      <w:r w:rsidRPr="004919B2">
        <w:rPr>
          <w:rFonts w:hint="eastAsia"/>
        </w:rPr>
        <w:t>，而所有其他操作将产生没有分区器的结果。</w:t>
      </w:r>
      <w:r>
        <w:rPr>
          <w:rFonts w:hint="eastAsia"/>
        </w:rPr>
        <w:t>如果父</w:t>
      </w:r>
      <w:r>
        <w:rPr>
          <w:rFonts w:hint="eastAsia"/>
        </w:rPr>
        <w:t>RDD</w:t>
      </w:r>
      <w:r>
        <w:rPr>
          <w:rFonts w:hint="eastAsia"/>
        </w:rPr>
        <w:t>具有分区器，则</w:t>
      </w:r>
      <w:r>
        <w:rPr>
          <w:rFonts w:hint="eastAsia"/>
        </w:rPr>
        <w:t>mapValues</w:t>
      </w:r>
      <w:r w:rsidR="000619B8">
        <w:rPr>
          <w:rFonts w:hint="eastAsia"/>
        </w:rPr>
        <w:t>()</w:t>
      </w:r>
      <w:r>
        <w:rPr>
          <w:rFonts w:hint="eastAsia"/>
        </w:rPr>
        <w:t>、</w:t>
      </w:r>
      <w:r>
        <w:rPr>
          <w:rFonts w:hint="eastAsia"/>
        </w:rPr>
        <w:t>flatMapValues</w:t>
      </w:r>
      <w:r w:rsidR="000619B8">
        <w:rPr>
          <w:rFonts w:hint="eastAsia"/>
        </w:rPr>
        <w:t>()</w:t>
      </w:r>
      <w:r>
        <w:rPr>
          <w:rFonts w:hint="eastAsia"/>
        </w:rPr>
        <w:t>和</w:t>
      </w:r>
      <w:r>
        <w:rPr>
          <w:rFonts w:hint="eastAsia"/>
        </w:rPr>
        <w:t>filter</w:t>
      </w:r>
      <w:r w:rsidR="000619B8">
        <w:rPr>
          <w:rFonts w:hint="eastAsia"/>
        </w:rPr>
        <w:t>()</w:t>
      </w:r>
      <w:r>
        <w:rPr>
          <w:rFonts w:hint="eastAsia"/>
        </w:rPr>
        <w:t>等操作将导致在输出</w:t>
      </w:r>
      <w:r>
        <w:rPr>
          <w:rFonts w:hint="eastAsia"/>
        </w:rPr>
        <w:t>RDD</w:t>
      </w:r>
      <w:r>
        <w:rPr>
          <w:rFonts w:hint="eastAsia"/>
        </w:rPr>
        <w:t>上设置分区器。</w:t>
      </w:r>
      <w:r w:rsidRPr="004919B2">
        <w:rPr>
          <w:rFonts w:hint="eastAsia"/>
        </w:rPr>
        <w:t>如果的分区数量太少，即太少的并行性，</w:t>
      </w:r>
      <w:r w:rsidRPr="004919B2">
        <w:rPr>
          <w:rFonts w:hint="eastAsia"/>
        </w:rPr>
        <w:t>Spark</w:t>
      </w:r>
      <w:r w:rsidRPr="004919B2">
        <w:rPr>
          <w:rFonts w:hint="eastAsia"/>
        </w:rPr>
        <w:t>将使资源闲置。如果分区</w:t>
      </w:r>
      <w:r w:rsidR="000619B8">
        <w:rPr>
          <w:rFonts w:hint="eastAsia"/>
        </w:rPr>
        <w:t>太多或并行性太高，则可能会影响性能，因为每个分区的开销可以相加产生</w:t>
      </w:r>
      <w:r w:rsidRPr="004919B2">
        <w:rPr>
          <w:rFonts w:hint="eastAsia"/>
        </w:rPr>
        <w:t>总开销。使用</w:t>
      </w:r>
      <w:r w:rsidRPr="004919B2">
        <w:rPr>
          <w:rFonts w:hint="eastAsia"/>
        </w:rPr>
        <w:t>repartition</w:t>
      </w:r>
      <w:r w:rsidR="000619B8">
        <w:rPr>
          <w:rFonts w:hint="eastAsia"/>
        </w:rPr>
        <w:t>()</w:t>
      </w:r>
      <w:r w:rsidRPr="004919B2">
        <w:rPr>
          <w:rFonts w:hint="eastAsia"/>
        </w:rPr>
        <w:t>来随机地将现有的</w:t>
      </w:r>
      <w:r w:rsidRPr="004919B2">
        <w:rPr>
          <w:rFonts w:hint="eastAsia"/>
        </w:rPr>
        <w:t>RDD</w:t>
      </w:r>
      <w:r w:rsidR="000619B8">
        <w:rPr>
          <w:rFonts w:hint="eastAsia"/>
        </w:rPr>
        <w:t>进行洗牌以重新分区，</w:t>
      </w:r>
      <w:r w:rsidR="000116EF">
        <w:rPr>
          <w:rFonts w:hint="eastAsia"/>
        </w:rPr>
        <w:t>可以</w:t>
      </w:r>
      <w:r w:rsidRPr="004919B2">
        <w:rPr>
          <w:rFonts w:hint="eastAsia"/>
        </w:rPr>
        <w:t>使用</w:t>
      </w:r>
      <w:r w:rsidRPr="004919B2">
        <w:t>coalesce</w:t>
      </w:r>
      <w:r w:rsidR="000619B8">
        <w:t>(</w:t>
      </w:r>
      <w:r w:rsidR="000116EF">
        <w:t>)</w:t>
      </w:r>
      <w:r w:rsidRPr="004919B2">
        <w:rPr>
          <w:rFonts w:hint="eastAsia"/>
        </w:rPr>
        <w:t>代替</w:t>
      </w:r>
      <w:r w:rsidRPr="004919B2">
        <w:rPr>
          <w:rFonts w:hint="eastAsia"/>
        </w:rPr>
        <w:t>repartition</w:t>
      </w:r>
      <w:r w:rsidR="000619B8">
        <w:rPr>
          <w:rFonts w:hint="eastAsia"/>
        </w:rPr>
        <w:t>()</w:t>
      </w:r>
      <w:r w:rsidRPr="004919B2">
        <w:rPr>
          <w:rFonts w:hint="eastAsia"/>
        </w:rPr>
        <w:t>来</w:t>
      </w:r>
      <w:r w:rsidR="000116EF">
        <w:rPr>
          <w:rFonts w:hint="eastAsia"/>
        </w:rPr>
        <w:t>完成</w:t>
      </w:r>
      <w:r w:rsidRPr="004919B2">
        <w:rPr>
          <w:rFonts w:hint="eastAsia"/>
        </w:rPr>
        <w:t>减少分区数量</w:t>
      </w:r>
      <w:r w:rsidR="000116EF">
        <w:rPr>
          <w:rFonts w:hint="eastAsia"/>
        </w:rPr>
        <w:t>的作业</w:t>
      </w:r>
      <w:r w:rsidRPr="004919B2">
        <w:rPr>
          <w:rFonts w:hint="eastAsia"/>
        </w:rPr>
        <w:t>，因为</w:t>
      </w:r>
      <w:r w:rsidR="000116EF">
        <w:rPr>
          <w:rFonts w:hint="eastAsia"/>
        </w:rPr>
        <w:t>其可以</w:t>
      </w:r>
      <w:r w:rsidRPr="004919B2">
        <w:rPr>
          <w:rFonts w:hint="eastAsia"/>
        </w:rPr>
        <w:t>避免</w:t>
      </w:r>
      <w:r w:rsidR="000619B8">
        <w:rPr>
          <w:rFonts w:hint="eastAsia"/>
        </w:rPr>
        <w:t>洗牌</w:t>
      </w:r>
      <w:r w:rsidRPr="004919B2">
        <w:rPr>
          <w:rFonts w:hint="eastAsia"/>
        </w:rPr>
        <w:t>。</w:t>
      </w:r>
      <w:r w:rsidR="000116EF">
        <w:rPr>
          <w:rFonts w:hint="eastAsia"/>
        </w:rPr>
        <w:t>对于</w:t>
      </w:r>
      <w:r w:rsidR="000116EF" w:rsidRPr="004919B2">
        <w:t>coalesce</w:t>
      </w:r>
      <w:r w:rsidR="000619B8">
        <w:rPr>
          <w:rFonts w:hint="eastAsia"/>
        </w:rPr>
        <w:t>(N)</w:t>
      </w:r>
      <w:r w:rsidR="000116EF">
        <w:rPr>
          <w:rFonts w:hint="eastAsia"/>
        </w:rPr>
        <w:t>，</w:t>
      </w:r>
      <w:r w:rsidRPr="004919B2">
        <w:rPr>
          <w:rFonts w:hint="eastAsia"/>
        </w:rPr>
        <w:t>如果</w:t>
      </w:r>
      <w:r w:rsidRPr="004919B2">
        <w:rPr>
          <w:rFonts w:hint="eastAsia"/>
        </w:rPr>
        <w:t>N</w:t>
      </w:r>
      <w:r w:rsidRPr="004919B2">
        <w:rPr>
          <w:rFonts w:hint="eastAsia"/>
        </w:rPr>
        <w:t>大</w:t>
      </w:r>
      <w:r w:rsidR="005B3AB4">
        <w:rPr>
          <w:rFonts w:hint="eastAsia"/>
        </w:rPr>
        <w:t>于当前分区，则需要传递</w:t>
      </w:r>
      <w:r w:rsidRPr="004919B2">
        <w:rPr>
          <w:rFonts w:hint="eastAsia"/>
        </w:rPr>
        <w:t>shuffle = true</w:t>
      </w:r>
      <w:r w:rsidRPr="004919B2">
        <w:rPr>
          <w:rFonts w:hint="eastAsia"/>
        </w:rPr>
        <w:t>给</w:t>
      </w:r>
      <w:r w:rsidRPr="004919B2">
        <w:t>coalesce</w:t>
      </w:r>
      <w:r w:rsidR="000619B8">
        <w:rPr>
          <w:rFonts w:hint="eastAsia"/>
        </w:rPr>
        <w:t>()</w:t>
      </w:r>
      <w:r w:rsidR="000619B8">
        <w:rPr>
          <w:rFonts w:hint="eastAsia"/>
        </w:rPr>
        <w:t>；</w:t>
      </w:r>
      <w:r w:rsidRPr="004919B2">
        <w:rPr>
          <w:rFonts w:hint="eastAsia"/>
        </w:rPr>
        <w:t>如果</w:t>
      </w:r>
      <w:r w:rsidRPr="004919B2">
        <w:rPr>
          <w:rFonts w:hint="eastAsia"/>
        </w:rPr>
        <w:t>N</w:t>
      </w:r>
      <w:r w:rsidRPr="004919B2">
        <w:rPr>
          <w:rFonts w:hint="eastAsia"/>
        </w:rPr>
        <w:t>小于当前的分区（即缩小分区），则不要设置</w:t>
      </w:r>
      <w:r w:rsidRPr="004919B2">
        <w:rPr>
          <w:rFonts w:hint="eastAsia"/>
        </w:rPr>
        <w:t>shuffle = true</w:t>
      </w:r>
      <w:r w:rsidRPr="004919B2">
        <w:rPr>
          <w:rFonts w:hint="eastAsia"/>
        </w:rPr>
        <w:t>，否则会导致额外的不必要的</w:t>
      </w:r>
      <w:r w:rsidR="000619B8">
        <w:rPr>
          <w:rFonts w:hint="eastAsia"/>
        </w:rPr>
        <w:t>洗牌</w:t>
      </w:r>
      <w:r w:rsidRPr="004919B2">
        <w:rPr>
          <w:rFonts w:hint="eastAsia"/>
        </w:rPr>
        <w:t>。</w:t>
      </w:r>
    </w:p>
    <w:p w14:paraId="1E2D5ADB" w14:textId="77777777" w:rsidR="00731375" w:rsidRDefault="000D0720" w:rsidP="00384564">
      <w:pPr>
        <w:pStyle w:val="Heading2"/>
      </w:pPr>
      <w:bookmarkStart w:id="7" w:name="_Toc317023443"/>
      <w:bookmarkEnd w:id="2"/>
      <w:bookmarkEnd w:id="3"/>
      <w:r>
        <w:rPr>
          <w:rFonts w:hint="eastAsia"/>
        </w:rPr>
        <w:t>小结</w:t>
      </w:r>
      <w:bookmarkEnd w:id="7"/>
    </w:p>
    <w:p w14:paraId="4D034EDC" w14:textId="78A67F91" w:rsidR="00731375" w:rsidRDefault="00A03679" w:rsidP="004919B2">
      <w:pPr>
        <w:ind w:firstLine="420"/>
      </w:pPr>
      <w:r w:rsidRPr="00B00FDA">
        <w:rPr>
          <w:rFonts w:hint="eastAsia"/>
        </w:rPr>
        <w:t>在</w:t>
      </w:r>
      <w:r w:rsidRPr="00B00FDA">
        <w:rPr>
          <w:rFonts w:hint="eastAsia"/>
        </w:rPr>
        <w:t>Apache Spark</w:t>
      </w:r>
      <w:r>
        <w:rPr>
          <w:rFonts w:hint="eastAsia"/>
        </w:rPr>
        <w:t>中，可以使用</w:t>
      </w:r>
      <w:r>
        <w:rPr>
          <w:rFonts w:hint="eastAsia"/>
        </w:rPr>
        <w:t>RDD</w:t>
      </w:r>
      <w:r>
        <w:rPr>
          <w:rFonts w:hint="eastAsia"/>
        </w:rPr>
        <w:t>存储键值对，在很多程序中键值对</w:t>
      </w:r>
      <w:r>
        <w:rPr>
          <w:rFonts w:hint="eastAsia"/>
        </w:rPr>
        <w:t>RDD</w:t>
      </w:r>
      <w:r w:rsidRPr="00A03679">
        <w:rPr>
          <w:rFonts w:hint="eastAsia"/>
        </w:rPr>
        <w:t>扮演非常有用的角色。</w:t>
      </w:r>
      <w:r>
        <w:rPr>
          <w:rFonts w:hint="eastAsia"/>
        </w:rPr>
        <w:t>基本上，一些操作允许对每个键并行执行操作，而且</w:t>
      </w:r>
      <w:r w:rsidRPr="00A03679">
        <w:rPr>
          <w:rFonts w:hint="eastAsia"/>
        </w:rPr>
        <w:t>可以重新整理网络上的数据。</w:t>
      </w:r>
      <w:r>
        <w:rPr>
          <w:rFonts w:hint="eastAsia"/>
        </w:rPr>
        <w:t>例如</w:t>
      </w:r>
      <w:r w:rsidRPr="00A03679">
        <w:rPr>
          <w:rFonts w:hint="eastAsia"/>
        </w:rPr>
        <w:t>，</w:t>
      </w:r>
      <w:r w:rsidRPr="00A03679">
        <w:rPr>
          <w:rFonts w:hint="eastAsia"/>
        </w:rPr>
        <w:t>reduceByKey</w:t>
      </w:r>
      <w:r w:rsidR="000B3B4F">
        <w:rPr>
          <w:rFonts w:hint="eastAsia"/>
        </w:rPr>
        <w:t>()</w:t>
      </w:r>
      <w:r w:rsidRPr="00A03679">
        <w:rPr>
          <w:rFonts w:hint="eastAsia"/>
        </w:rPr>
        <w:t>方法分别为每个键集合数据。而</w:t>
      </w:r>
      <w:r w:rsidRPr="00A03679">
        <w:rPr>
          <w:rFonts w:hint="eastAsia"/>
        </w:rPr>
        <w:t>join</w:t>
      </w:r>
      <w:r w:rsidR="000B3B4F">
        <w:rPr>
          <w:rFonts w:hint="eastAsia"/>
        </w:rPr>
        <w:t>()</w:t>
      </w:r>
      <w:r w:rsidRPr="00A03679">
        <w:rPr>
          <w:rFonts w:hint="eastAsia"/>
        </w:rPr>
        <w:t>方法则通过用相同的键对元素进行分组来合并两个</w:t>
      </w:r>
      <w:r w:rsidRPr="00A03679">
        <w:rPr>
          <w:rFonts w:hint="eastAsia"/>
        </w:rPr>
        <w:t>RDD</w:t>
      </w:r>
      <w:r w:rsidRPr="00A03679">
        <w:rPr>
          <w:rFonts w:hint="eastAsia"/>
        </w:rPr>
        <w:t>。</w:t>
      </w:r>
      <w:r w:rsidR="00B00FDA">
        <w:rPr>
          <w:rFonts w:hint="eastAsia"/>
        </w:rPr>
        <w:t>本章重点讲解了键值对</w:t>
      </w:r>
      <w:r w:rsidR="00B00FDA">
        <w:rPr>
          <w:rFonts w:hint="eastAsia"/>
        </w:rPr>
        <w:t>RDD</w:t>
      </w:r>
      <w:r w:rsidR="00B00FDA">
        <w:rPr>
          <w:rFonts w:hint="eastAsia"/>
        </w:rPr>
        <w:t>功能，</w:t>
      </w:r>
      <w:r>
        <w:rPr>
          <w:rFonts w:hint="eastAsia"/>
        </w:rPr>
        <w:t>学习如何</w:t>
      </w:r>
      <w:r w:rsidR="00B00FDA" w:rsidRPr="00B00FDA">
        <w:rPr>
          <w:rFonts w:hint="eastAsia"/>
        </w:rPr>
        <w:t>创建</w:t>
      </w:r>
      <w:r w:rsidR="00B00FDA">
        <w:rPr>
          <w:rFonts w:hint="eastAsia"/>
        </w:rPr>
        <w:t>键值对</w:t>
      </w:r>
      <w:r w:rsidR="00B00FDA" w:rsidRPr="00B00FDA">
        <w:rPr>
          <w:rFonts w:hint="eastAsia"/>
        </w:rPr>
        <w:t>RDD</w:t>
      </w:r>
      <w:r w:rsidR="00B00FDA" w:rsidRPr="00B00FDA">
        <w:rPr>
          <w:rFonts w:hint="eastAsia"/>
        </w:rPr>
        <w:t>和</w:t>
      </w:r>
      <w:r>
        <w:rPr>
          <w:rFonts w:hint="eastAsia"/>
        </w:rPr>
        <w:t>进行</w:t>
      </w:r>
      <w:r w:rsidR="00B00FDA">
        <w:rPr>
          <w:rFonts w:hint="eastAsia"/>
        </w:rPr>
        <w:t>键值对</w:t>
      </w:r>
      <w:r w:rsidR="00B00FDA" w:rsidRPr="00B00FDA">
        <w:rPr>
          <w:rFonts w:hint="eastAsia"/>
        </w:rPr>
        <w:t>RDD</w:t>
      </w:r>
      <w:r w:rsidR="00B00FDA" w:rsidRPr="00B00FDA">
        <w:rPr>
          <w:rFonts w:hint="eastAsia"/>
        </w:rPr>
        <w:t>的</w:t>
      </w:r>
      <w:r w:rsidR="00B00FDA">
        <w:rPr>
          <w:rFonts w:hint="eastAsia"/>
        </w:rPr>
        <w:t>相关</w:t>
      </w:r>
      <w:r w:rsidR="00B00FDA" w:rsidRPr="00B00FDA">
        <w:rPr>
          <w:rFonts w:hint="eastAsia"/>
        </w:rPr>
        <w:t>操作</w:t>
      </w:r>
      <w:r w:rsidR="00B00FDA">
        <w:rPr>
          <w:rFonts w:hint="eastAsia"/>
        </w:rPr>
        <w:t>，</w:t>
      </w:r>
      <w:r w:rsidR="00B00FDA" w:rsidRPr="00B00FDA">
        <w:rPr>
          <w:rFonts w:hint="eastAsia"/>
        </w:rPr>
        <w:t>如</w:t>
      </w:r>
      <w:r w:rsidR="00B00FDA" w:rsidRPr="00B00FDA">
        <w:rPr>
          <w:rFonts w:hint="eastAsia"/>
        </w:rPr>
        <w:t>RDD</w:t>
      </w:r>
      <w:r w:rsidR="00B00FDA">
        <w:rPr>
          <w:rFonts w:hint="eastAsia"/>
        </w:rPr>
        <w:t>中的转换和动作</w:t>
      </w:r>
      <w:bookmarkStart w:id="8" w:name="_GoBack"/>
      <w:bookmarkEnd w:id="8"/>
      <w:r w:rsidR="00B00FDA" w:rsidRPr="00B00FDA">
        <w:rPr>
          <w:rFonts w:hint="eastAsia"/>
        </w:rPr>
        <w:t>。</w:t>
      </w:r>
      <w:r w:rsidR="00B00FDA" w:rsidRPr="00B00FDA">
        <w:rPr>
          <w:rFonts w:hint="eastAsia"/>
        </w:rPr>
        <w:t xml:space="preserve"> </w:t>
      </w:r>
      <w:r w:rsidR="00B00FDA">
        <w:rPr>
          <w:rFonts w:hint="eastAsia"/>
        </w:rPr>
        <w:t>这里的转换操作包括</w:t>
      </w:r>
      <w:r w:rsidR="00B00FDA" w:rsidRPr="00B00FDA">
        <w:rPr>
          <w:rFonts w:hint="eastAsia"/>
        </w:rPr>
        <w:t>groupByKey</w:t>
      </w:r>
      <w:r w:rsidR="005B3AB4">
        <w:rPr>
          <w:rFonts w:hint="eastAsia"/>
        </w:rPr>
        <w:t>()</w:t>
      </w:r>
      <w:r w:rsidR="00B00FDA">
        <w:rPr>
          <w:rFonts w:hint="eastAsia"/>
        </w:rPr>
        <w:t>、</w:t>
      </w:r>
      <w:r w:rsidR="00B00FDA" w:rsidRPr="00B00FDA">
        <w:rPr>
          <w:rFonts w:hint="eastAsia"/>
        </w:rPr>
        <w:t>reduceByKey</w:t>
      </w:r>
      <w:r w:rsidR="005B3AB4">
        <w:rPr>
          <w:rFonts w:hint="eastAsia"/>
        </w:rPr>
        <w:t>()</w:t>
      </w:r>
      <w:r w:rsidR="00B00FDA">
        <w:rPr>
          <w:rFonts w:hint="eastAsia"/>
        </w:rPr>
        <w:t>、</w:t>
      </w:r>
      <w:r w:rsidR="00B00FDA" w:rsidRPr="00B00FDA">
        <w:rPr>
          <w:rFonts w:hint="eastAsia"/>
        </w:rPr>
        <w:t>join</w:t>
      </w:r>
      <w:r w:rsidR="005B3AB4">
        <w:rPr>
          <w:rFonts w:hint="eastAsia"/>
        </w:rPr>
        <w:t>()</w:t>
      </w:r>
      <w:r w:rsidR="00B00FDA">
        <w:rPr>
          <w:rFonts w:hint="eastAsia"/>
        </w:rPr>
        <w:t>、</w:t>
      </w:r>
      <w:r w:rsidR="00B00FDA">
        <w:rPr>
          <w:rFonts w:hint="eastAsia"/>
        </w:rPr>
        <w:t>leftOuterJoin</w:t>
      </w:r>
      <w:r w:rsidR="005B3AB4">
        <w:rPr>
          <w:rFonts w:hint="eastAsia"/>
        </w:rPr>
        <w:t>()</w:t>
      </w:r>
      <w:r w:rsidR="00B00FDA">
        <w:rPr>
          <w:rFonts w:hint="eastAsia"/>
        </w:rPr>
        <w:t>和</w:t>
      </w:r>
      <w:r w:rsidR="00B00FDA" w:rsidRPr="00B00FDA">
        <w:rPr>
          <w:rFonts w:hint="eastAsia"/>
        </w:rPr>
        <w:t>rightOuterJoin</w:t>
      </w:r>
      <w:r w:rsidR="005B3AB4">
        <w:rPr>
          <w:rFonts w:hint="eastAsia"/>
        </w:rPr>
        <w:t>()</w:t>
      </w:r>
      <w:r w:rsidR="00B00FDA">
        <w:rPr>
          <w:rFonts w:hint="eastAsia"/>
        </w:rPr>
        <w:t>等，</w:t>
      </w:r>
      <w:r w:rsidR="00B00FDA" w:rsidRPr="00B00FDA">
        <w:rPr>
          <w:rFonts w:hint="eastAsia"/>
        </w:rPr>
        <w:t>而</w:t>
      </w:r>
      <w:r w:rsidR="00B00FDA" w:rsidRPr="00B00FDA">
        <w:rPr>
          <w:rFonts w:hint="eastAsia"/>
        </w:rPr>
        <w:t>countByKey</w:t>
      </w:r>
      <w:r w:rsidR="005B3AB4">
        <w:rPr>
          <w:rFonts w:hint="eastAsia"/>
        </w:rPr>
        <w:t>()</w:t>
      </w:r>
      <w:r w:rsidR="00B00FDA">
        <w:rPr>
          <w:rFonts w:hint="eastAsia"/>
        </w:rPr>
        <w:t>等是针对键值对</w:t>
      </w:r>
      <w:r w:rsidR="00B00FDA">
        <w:rPr>
          <w:rFonts w:hint="eastAsia"/>
        </w:rPr>
        <w:t>RDD</w:t>
      </w:r>
      <w:r w:rsidR="00B00FDA">
        <w:rPr>
          <w:rFonts w:hint="eastAsia"/>
        </w:rPr>
        <w:t>的动作</w:t>
      </w:r>
      <w:r w:rsidR="00B00FDA" w:rsidRPr="00B00FDA">
        <w:rPr>
          <w:rFonts w:hint="eastAsia"/>
        </w:rPr>
        <w:t>。</w:t>
      </w:r>
    </w:p>
    <w:p w14:paraId="6A4D28C4" w14:textId="6FFEF035" w:rsidR="00670508" w:rsidRPr="004919B2" w:rsidRDefault="00710799" w:rsidP="004919B2">
      <w:pPr>
        <w:ind w:firstLine="420"/>
      </w:pPr>
      <w:r>
        <w:rPr>
          <w:rFonts w:hint="eastAsia"/>
        </w:rPr>
        <w:t>在本章中还讨论</w:t>
      </w:r>
      <w:r>
        <w:rPr>
          <w:rFonts w:hint="eastAsia"/>
        </w:rPr>
        <w:t>Spark</w:t>
      </w:r>
      <w:r>
        <w:rPr>
          <w:rFonts w:hint="eastAsia"/>
        </w:rPr>
        <w:t>中的分区，可以将其定义为大数据集的划分，并将它们作为整个群集中的多个部分存储。</w:t>
      </w:r>
      <w:r>
        <w:rPr>
          <w:rFonts w:hint="eastAsia"/>
        </w:rPr>
        <w:t>Spark</w:t>
      </w:r>
      <w:r>
        <w:rPr>
          <w:rFonts w:hint="eastAsia"/>
        </w:rPr>
        <w:t>根据数据局部性原理工作。工作节点需要处理更接近它们的数据。通过执行分区网络，</w:t>
      </w:r>
      <w:r>
        <w:rPr>
          <w:rFonts w:hint="eastAsia"/>
        </w:rPr>
        <w:t>I/O</w:t>
      </w:r>
      <w:r>
        <w:rPr>
          <w:rFonts w:hint="eastAsia"/>
        </w:rPr>
        <w:t>将会减少，从而可以更快地处理数据。在</w:t>
      </w:r>
      <w:r>
        <w:rPr>
          <w:rFonts w:hint="eastAsia"/>
        </w:rPr>
        <w:t>Spark</w:t>
      </w:r>
      <w:r>
        <w:rPr>
          <w:rFonts w:hint="eastAsia"/>
        </w:rPr>
        <w:t>中像</w:t>
      </w:r>
      <w:r>
        <w:rPr>
          <w:rFonts w:hint="eastAsia"/>
        </w:rPr>
        <w:t>cogroup</w:t>
      </w:r>
      <w:r w:rsidR="005B3AB4">
        <w:rPr>
          <w:rFonts w:hint="eastAsia"/>
        </w:rPr>
        <w:t>()</w:t>
      </w:r>
      <w:r>
        <w:rPr>
          <w:rFonts w:hint="eastAsia"/>
        </w:rPr>
        <w:t>、</w:t>
      </w:r>
      <w:r>
        <w:rPr>
          <w:rFonts w:hint="eastAsia"/>
        </w:rPr>
        <w:t>groupBy</w:t>
      </w:r>
      <w:r w:rsidR="005B3AB4">
        <w:rPr>
          <w:rFonts w:hint="eastAsia"/>
        </w:rPr>
        <w:t>()</w:t>
      </w:r>
      <w:r>
        <w:rPr>
          <w:rFonts w:hint="eastAsia"/>
        </w:rPr>
        <w:t>、</w:t>
      </w:r>
      <w:r>
        <w:rPr>
          <w:rFonts w:hint="eastAsia"/>
        </w:rPr>
        <w:t>groupByKey</w:t>
      </w:r>
      <w:r w:rsidR="005B3AB4">
        <w:rPr>
          <w:rFonts w:hint="eastAsia"/>
        </w:rPr>
        <w:t>()</w:t>
      </w:r>
      <w:r>
        <w:rPr>
          <w:rFonts w:hint="eastAsia"/>
        </w:rPr>
        <w:t>等等的操作将需要大量的</w:t>
      </w:r>
      <w:r>
        <w:rPr>
          <w:rFonts w:hint="eastAsia"/>
        </w:rPr>
        <w:t>I/O</w:t>
      </w:r>
      <w:r>
        <w:rPr>
          <w:rFonts w:hint="eastAsia"/>
        </w:rPr>
        <w:t>操作。在这种情况下，应用分区可以快速减少</w:t>
      </w:r>
      <w:r>
        <w:rPr>
          <w:rFonts w:hint="eastAsia"/>
        </w:rPr>
        <w:t>I/O</w:t>
      </w:r>
      <w:r>
        <w:rPr>
          <w:rFonts w:hint="eastAsia"/>
        </w:rPr>
        <w:t>操作的数量，以便加速数据处理。</w:t>
      </w:r>
    </w:p>
    <w:sectPr w:rsidR="00670508" w:rsidRPr="004919B2" w:rsidSect="009F2489">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2521F9" w14:textId="77777777" w:rsidR="004362ED" w:rsidRDefault="004362ED" w:rsidP="00465B92">
      <w:pPr>
        <w:ind w:firstLine="420"/>
      </w:pPr>
      <w:r>
        <w:separator/>
      </w:r>
    </w:p>
    <w:p w14:paraId="6D950BF2" w14:textId="77777777" w:rsidR="004362ED" w:rsidRDefault="004362ED">
      <w:pPr>
        <w:ind w:firstLine="420"/>
      </w:pPr>
    </w:p>
  </w:endnote>
  <w:endnote w:type="continuationSeparator" w:id="0">
    <w:p w14:paraId="11428988" w14:textId="77777777" w:rsidR="004362ED" w:rsidRDefault="004362ED" w:rsidP="00465B92">
      <w:pPr>
        <w:ind w:firstLine="420"/>
      </w:pPr>
      <w:r>
        <w:continuationSeparator/>
      </w:r>
    </w:p>
    <w:p w14:paraId="40A2E5F2" w14:textId="77777777" w:rsidR="004362ED" w:rsidRDefault="004362ED">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Kai">
    <w:panose1 w:val="02000500000000000000"/>
    <w:charset w:val="86"/>
    <w:family w:val="auto"/>
    <w:pitch w:val="variable"/>
    <w:sig w:usb0="00000001" w:usb1="080E0000" w:usb2="00000010" w:usb3="00000000" w:csb0="00040000"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MS Mincho">
    <w:panose1 w:val="02020609040205080304"/>
    <w:charset w:val="80"/>
    <w:family w:val="auto"/>
    <w:pitch w:val="variable"/>
    <w:sig w:usb0="E00002FF" w:usb1="6AC7FDFB" w:usb2="08000012" w:usb3="00000000" w:csb0="0002009F" w:csb1="00000000"/>
  </w:font>
  <w:font w:name=".Apple Color Emoji UI">
    <w:altName w:val="Angsana New"/>
    <w:panose1 w:val="00000000000000000000"/>
    <w:charset w:val="0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53049" w14:textId="77777777" w:rsidR="00D27514" w:rsidRDefault="00D27514">
    <w:pPr>
      <w:pStyle w:val="Footer"/>
      <w:ind w:firstLine="360"/>
    </w:pPr>
  </w:p>
  <w:p w14:paraId="57A80732" w14:textId="77777777" w:rsidR="00D27514" w:rsidRDefault="00D27514">
    <w:pPr>
      <w:ind w:firstLine="42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AA60B" w14:textId="261D3FFD" w:rsidR="00D27514" w:rsidRDefault="00D27514">
    <w:pPr>
      <w:ind w:firstLine="420"/>
      <w:jc w:val="center"/>
    </w:pPr>
    <w:r>
      <w:fldChar w:fldCharType="begin"/>
    </w:r>
    <w:r>
      <w:instrText xml:space="preserve"> PAGE   \* MERGEFORMAT </w:instrText>
    </w:r>
    <w:r>
      <w:fldChar w:fldCharType="separate"/>
    </w:r>
    <w:r w:rsidR="006E53D2" w:rsidRPr="006E53D2">
      <w:rPr>
        <w:noProof/>
        <w:lang w:val="zh-CN"/>
      </w:rPr>
      <w:t>46</w:t>
    </w:r>
    <w:r>
      <w:rPr>
        <w:noProof/>
        <w:lang w:val="zh-CN"/>
      </w:rPr>
      <w:fldChar w:fldCharType="end"/>
    </w:r>
  </w:p>
  <w:p w14:paraId="4100AAD9" w14:textId="77777777" w:rsidR="00D27514" w:rsidRDefault="00D27514">
    <w:pPr>
      <w:ind w:firstLine="420"/>
    </w:pPr>
  </w:p>
  <w:p w14:paraId="7424EDFD" w14:textId="77777777" w:rsidR="00D27514" w:rsidRDefault="00D27514">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4CF9B" w14:textId="77777777" w:rsidR="00D27514" w:rsidRDefault="00D27514">
    <w:pPr>
      <w:pStyle w:val="Footer"/>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84C54D" w14:textId="77777777" w:rsidR="004362ED" w:rsidRDefault="004362ED" w:rsidP="00465B92">
      <w:pPr>
        <w:ind w:firstLine="420"/>
      </w:pPr>
      <w:r>
        <w:separator/>
      </w:r>
    </w:p>
    <w:p w14:paraId="2592023A" w14:textId="77777777" w:rsidR="004362ED" w:rsidRDefault="004362ED">
      <w:pPr>
        <w:ind w:firstLine="420"/>
      </w:pPr>
    </w:p>
  </w:footnote>
  <w:footnote w:type="continuationSeparator" w:id="0">
    <w:p w14:paraId="69975E9D" w14:textId="77777777" w:rsidR="004362ED" w:rsidRDefault="004362ED" w:rsidP="00465B92">
      <w:pPr>
        <w:ind w:firstLine="420"/>
      </w:pPr>
      <w:r>
        <w:continuationSeparator/>
      </w:r>
    </w:p>
    <w:p w14:paraId="6F1597F5" w14:textId="77777777" w:rsidR="004362ED" w:rsidRDefault="004362ED">
      <w:pPr>
        <w:ind w:firstLine="420"/>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1E6C4" w14:textId="77777777" w:rsidR="00D27514" w:rsidRDefault="00D27514">
    <w:pPr>
      <w:pStyle w:val="Header"/>
      <w:ind w:firstLine="360"/>
    </w:pPr>
  </w:p>
  <w:p w14:paraId="4BAB1197" w14:textId="77777777" w:rsidR="00D27514" w:rsidRDefault="00D27514">
    <w:pPr>
      <w:ind w:firstLine="42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49B3D" w14:textId="77777777" w:rsidR="00D27514" w:rsidRDefault="00D27514" w:rsidP="0045741E">
    <w:pPr>
      <w:ind w:firstLine="420"/>
    </w:pPr>
  </w:p>
  <w:p w14:paraId="79A2E486" w14:textId="77777777" w:rsidR="00D27514" w:rsidRDefault="00D27514">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6193F" w14:textId="77777777" w:rsidR="00D27514" w:rsidRDefault="00D27514">
    <w:pPr>
      <w:pStyle w:val="Header"/>
      <w:ind w:firstLine="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5224AB8E"/>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1D70D2B6"/>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A036DBA0"/>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DBEA3D0A"/>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0D82A96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30269E7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8D5EF92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BB7037F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FEC8F94E"/>
    <w:lvl w:ilvl="0">
      <w:start w:val="1"/>
      <w:numFmt w:val="decimal"/>
      <w:lvlText w:val="%1."/>
      <w:lvlJc w:val="left"/>
      <w:pPr>
        <w:tabs>
          <w:tab w:val="num" w:pos="360"/>
        </w:tabs>
        <w:ind w:left="360" w:hangingChars="200" w:hanging="360"/>
      </w:pPr>
    </w:lvl>
  </w:abstractNum>
  <w:abstractNum w:abstractNumId="9">
    <w:nsid w:val="FFFFFF89"/>
    <w:multiLevelType w:val="singleLevel"/>
    <w:tmpl w:val="04BE6038"/>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nsid w:val="00D05628"/>
    <w:multiLevelType w:val="hybridMultilevel"/>
    <w:tmpl w:val="E418148E"/>
    <w:lvl w:ilvl="0" w:tplc="E48C7B08">
      <w:start w:val="1"/>
      <w:numFmt w:val="bullet"/>
      <w:pStyle w:val="a"/>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3">
    <w:nsid w:val="09536319"/>
    <w:multiLevelType w:val="hybridMultilevel"/>
    <w:tmpl w:val="01C05FDA"/>
    <w:lvl w:ilvl="0" w:tplc="AB72DF28">
      <w:start w:val="1"/>
      <w:numFmt w:val="bullet"/>
      <w:pStyle w:val="a0"/>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4">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5">
    <w:nsid w:val="14FE7694"/>
    <w:multiLevelType w:val="hybridMultilevel"/>
    <w:tmpl w:val="4D3C5CE8"/>
    <w:lvl w:ilvl="0" w:tplc="99AE1EF4">
      <w:start w:val="1"/>
      <w:numFmt w:val="bullet"/>
      <w:pStyle w:val="a1"/>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6">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7">
    <w:nsid w:val="1DA878E8"/>
    <w:multiLevelType w:val="hybridMultilevel"/>
    <w:tmpl w:val="9E20CC40"/>
    <w:lvl w:ilvl="0" w:tplc="0428C038">
      <w:start w:val="1"/>
      <w:numFmt w:val="bullet"/>
      <w:pStyle w:val="a2"/>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18">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9">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0">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3"/>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21">
    <w:nsid w:val="3F68428B"/>
    <w:multiLevelType w:val="hybridMultilevel"/>
    <w:tmpl w:val="B9CE87BE"/>
    <w:lvl w:ilvl="0" w:tplc="0E0C5BAA">
      <w:start w:val="1"/>
      <w:numFmt w:val="bullet"/>
      <w:pStyle w:val="a4"/>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3">
    <w:nsid w:val="4D945988"/>
    <w:multiLevelType w:val="hybridMultilevel"/>
    <w:tmpl w:val="FB6E35C2"/>
    <w:lvl w:ilvl="0" w:tplc="C63457D2">
      <w:start w:val="1"/>
      <w:numFmt w:val="bullet"/>
      <w:pStyle w:val="a5"/>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4">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25">
    <w:nsid w:val="591A7EEC"/>
    <w:multiLevelType w:val="hybridMultilevel"/>
    <w:tmpl w:val="3120FE6C"/>
    <w:lvl w:ilvl="0" w:tplc="203E3BC4">
      <w:start w:val="1"/>
      <w:numFmt w:val="bullet"/>
      <w:pStyle w:val="a6"/>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7">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8">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9">
    <w:nsid w:val="74C45DDE"/>
    <w:multiLevelType w:val="multilevel"/>
    <w:tmpl w:val="A79A629C"/>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0">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21"/>
  </w:num>
  <w:num w:numId="2">
    <w:abstractNumId w:val="29"/>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15"/>
  </w:num>
  <w:num w:numId="6">
    <w:abstractNumId w:val="12"/>
  </w:num>
  <w:num w:numId="7">
    <w:abstractNumId w:val="13"/>
  </w:num>
  <w:num w:numId="8">
    <w:abstractNumId w:val="25"/>
  </w:num>
  <w:num w:numId="9">
    <w:abstractNumId w:val="23"/>
  </w:num>
  <w:num w:numId="10">
    <w:abstractNumId w:val="17"/>
  </w:num>
  <w:num w:numId="11">
    <w:abstractNumId w:val="11"/>
  </w:num>
  <w:num w:numId="12">
    <w:abstractNumId w:val="10"/>
  </w:num>
  <w:num w:numId="13">
    <w:abstractNumId w:val="24"/>
  </w:num>
  <w:num w:numId="14">
    <w:abstractNumId w:val="20"/>
  </w:num>
  <w:num w:numId="15">
    <w:abstractNumId w:val="14"/>
  </w:num>
  <w:num w:numId="16">
    <w:abstractNumId w:val="30"/>
  </w:num>
  <w:num w:numId="17">
    <w:abstractNumId w:val="27"/>
  </w:num>
  <w:num w:numId="18">
    <w:abstractNumId w:val="22"/>
  </w:num>
  <w:num w:numId="19">
    <w:abstractNumId w:val="26"/>
  </w:num>
  <w:num w:numId="20">
    <w:abstractNumId w:val="19"/>
  </w:num>
  <w:num w:numId="21">
    <w:abstractNumId w:val="28"/>
  </w:num>
  <w:num w:numId="22">
    <w:abstractNumId w:val="16"/>
  </w:num>
  <w:num w:numId="23">
    <w:abstractNumId w:val="17"/>
    <w:lvlOverride w:ilvl="0">
      <w:startOverride w:val="1"/>
    </w:lvlOverride>
  </w:num>
  <w:num w:numId="24">
    <w:abstractNumId w:val="17"/>
    <w:lvlOverride w:ilvl="0">
      <w:startOverride w:val="1"/>
    </w:lvlOverride>
  </w:num>
  <w:num w:numId="25">
    <w:abstractNumId w:val="17"/>
    <w:lvlOverride w:ilvl="0">
      <w:startOverride w:val="1"/>
    </w:lvlOverride>
  </w:num>
  <w:num w:numId="26">
    <w:abstractNumId w:val="17"/>
    <w:lvlOverride w:ilvl="0">
      <w:startOverride w:val="1"/>
    </w:lvlOverride>
  </w:num>
  <w:num w:numId="27">
    <w:abstractNumId w:val="13"/>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bordersDoNotSurroundHeader/>
  <w:bordersDoNotSurroundFooter/>
  <w:hideSpellingErrors/>
  <w:attachedTemplate r:id="rId1"/>
  <w:linkStyles/>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0F4"/>
    <w:rsid w:val="0000025D"/>
    <w:rsid w:val="00000273"/>
    <w:rsid w:val="00000903"/>
    <w:rsid w:val="00000AE8"/>
    <w:rsid w:val="00002396"/>
    <w:rsid w:val="000040C0"/>
    <w:rsid w:val="000046FB"/>
    <w:rsid w:val="000047AC"/>
    <w:rsid w:val="00004B18"/>
    <w:rsid w:val="00005F33"/>
    <w:rsid w:val="00006972"/>
    <w:rsid w:val="00006F82"/>
    <w:rsid w:val="0000752E"/>
    <w:rsid w:val="00010918"/>
    <w:rsid w:val="00010A65"/>
    <w:rsid w:val="00010D58"/>
    <w:rsid w:val="000116EF"/>
    <w:rsid w:val="00011DB1"/>
    <w:rsid w:val="0001241A"/>
    <w:rsid w:val="00012A29"/>
    <w:rsid w:val="00012B32"/>
    <w:rsid w:val="00014774"/>
    <w:rsid w:val="00014BA0"/>
    <w:rsid w:val="00015D1E"/>
    <w:rsid w:val="00016064"/>
    <w:rsid w:val="00016595"/>
    <w:rsid w:val="00016B3D"/>
    <w:rsid w:val="00017731"/>
    <w:rsid w:val="0001795F"/>
    <w:rsid w:val="00017C3A"/>
    <w:rsid w:val="00017C5F"/>
    <w:rsid w:val="00020543"/>
    <w:rsid w:val="00020BC1"/>
    <w:rsid w:val="00020C26"/>
    <w:rsid w:val="000217BC"/>
    <w:rsid w:val="00021936"/>
    <w:rsid w:val="00021E66"/>
    <w:rsid w:val="00022374"/>
    <w:rsid w:val="00022B95"/>
    <w:rsid w:val="00024566"/>
    <w:rsid w:val="00024740"/>
    <w:rsid w:val="000262ED"/>
    <w:rsid w:val="00026CA2"/>
    <w:rsid w:val="000272DA"/>
    <w:rsid w:val="00027474"/>
    <w:rsid w:val="000276DD"/>
    <w:rsid w:val="00027AAF"/>
    <w:rsid w:val="00030B70"/>
    <w:rsid w:val="000311CF"/>
    <w:rsid w:val="00031BE5"/>
    <w:rsid w:val="00032418"/>
    <w:rsid w:val="0003264E"/>
    <w:rsid w:val="000326FE"/>
    <w:rsid w:val="00033CDA"/>
    <w:rsid w:val="00033E24"/>
    <w:rsid w:val="00035218"/>
    <w:rsid w:val="00035442"/>
    <w:rsid w:val="000358F4"/>
    <w:rsid w:val="00036477"/>
    <w:rsid w:val="00036A12"/>
    <w:rsid w:val="00037E11"/>
    <w:rsid w:val="000402B4"/>
    <w:rsid w:val="0004193C"/>
    <w:rsid w:val="00041A9F"/>
    <w:rsid w:val="000433F8"/>
    <w:rsid w:val="00043DB9"/>
    <w:rsid w:val="00043DCE"/>
    <w:rsid w:val="00045D9D"/>
    <w:rsid w:val="000467C2"/>
    <w:rsid w:val="00047101"/>
    <w:rsid w:val="00047237"/>
    <w:rsid w:val="00047D93"/>
    <w:rsid w:val="00050179"/>
    <w:rsid w:val="00050CCD"/>
    <w:rsid w:val="00050F99"/>
    <w:rsid w:val="00051A98"/>
    <w:rsid w:val="00051AD0"/>
    <w:rsid w:val="00052037"/>
    <w:rsid w:val="0005218E"/>
    <w:rsid w:val="000527A0"/>
    <w:rsid w:val="00053121"/>
    <w:rsid w:val="00053203"/>
    <w:rsid w:val="00053D79"/>
    <w:rsid w:val="00053DF1"/>
    <w:rsid w:val="000548FA"/>
    <w:rsid w:val="000554B9"/>
    <w:rsid w:val="0005569D"/>
    <w:rsid w:val="00056140"/>
    <w:rsid w:val="000574DA"/>
    <w:rsid w:val="00057607"/>
    <w:rsid w:val="00057864"/>
    <w:rsid w:val="000579D8"/>
    <w:rsid w:val="000609E8"/>
    <w:rsid w:val="00061452"/>
    <w:rsid w:val="0006180A"/>
    <w:rsid w:val="000619B8"/>
    <w:rsid w:val="00062F87"/>
    <w:rsid w:val="000638E6"/>
    <w:rsid w:val="000638FE"/>
    <w:rsid w:val="00063D5B"/>
    <w:rsid w:val="00063FC8"/>
    <w:rsid w:val="0006426D"/>
    <w:rsid w:val="000646A0"/>
    <w:rsid w:val="00064C21"/>
    <w:rsid w:val="00065069"/>
    <w:rsid w:val="00067AFE"/>
    <w:rsid w:val="00067BBD"/>
    <w:rsid w:val="0007058A"/>
    <w:rsid w:val="0007099B"/>
    <w:rsid w:val="00071736"/>
    <w:rsid w:val="00071D91"/>
    <w:rsid w:val="000722BC"/>
    <w:rsid w:val="000725B4"/>
    <w:rsid w:val="00072BFA"/>
    <w:rsid w:val="00072BFB"/>
    <w:rsid w:val="00073214"/>
    <w:rsid w:val="000740D5"/>
    <w:rsid w:val="00074150"/>
    <w:rsid w:val="00075623"/>
    <w:rsid w:val="000759FE"/>
    <w:rsid w:val="00075AEA"/>
    <w:rsid w:val="000771B4"/>
    <w:rsid w:val="000807B9"/>
    <w:rsid w:val="000808E4"/>
    <w:rsid w:val="000809A8"/>
    <w:rsid w:val="00081710"/>
    <w:rsid w:val="00082AFC"/>
    <w:rsid w:val="00083337"/>
    <w:rsid w:val="000836E5"/>
    <w:rsid w:val="000838E0"/>
    <w:rsid w:val="00083B29"/>
    <w:rsid w:val="00083E17"/>
    <w:rsid w:val="000846B7"/>
    <w:rsid w:val="00084F50"/>
    <w:rsid w:val="00085B23"/>
    <w:rsid w:val="000862B6"/>
    <w:rsid w:val="00086587"/>
    <w:rsid w:val="000866F9"/>
    <w:rsid w:val="000869A8"/>
    <w:rsid w:val="000873C9"/>
    <w:rsid w:val="00087EF5"/>
    <w:rsid w:val="00087F8F"/>
    <w:rsid w:val="0009048A"/>
    <w:rsid w:val="00091537"/>
    <w:rsid w:val="00091607"/>
    <w:rsid w:val="00091881"/>
    <w:rsid w:val="0009188D"/>
    <w:rsid w:val="00091A98"/>
    <w:rsid w:val="00092A4E"/>
    <w:rsid w:val="00092B30"/>
    <w:rsid w:val="00092BF1"/>
    <w:rsid w:val="00092F3D"/>
    <w:rsid w:val="00092FC9"/>
    <w:rsid w:val="0009352C"/>
    <w:rsid w:val="00094D17"/>
    <w:rsid w:val="00095565"/>
    <w:rsid w:val="000979E0"/>
    <w:rsid w:val="000A0C08"/>
    <w:rsid w:val="000A1BF0"/>
    <w:rsid w:val="000A2A61"/>
    <w:rsid w:val="000A305C"/>
    <w:rsid w:val="000A36AE"/>
    <w:rsid w:val="000A3E87"/>
    <w:rsid w:val="000A40F7"/>
    <w:rsid w:val="000A4D21"/>
    <w:rsid w:val="000A4D8A"/>
    <w:rsid w:val="000A522D"/>
    <w:rsid w:val="000A5A7A"/>
    <w:rsid w:val="000A6135"/>
    <w:rsid w:val="000A6CDF"/>
    <w:rsid w:val="000A6E72"/>
    <w:rsid w:val="000A7149"/>
    <w:rsid w:val="000A7605"/>
    <w:rsid w:val="000A7ED4"/>
    <w:rsid w:val="000A7F69"/>
    <w:rsid w:val="000B049F"/>
    <w:rsid w:val="000B09E1"/>
    <w:rsid w:val="000B1661"/>
    <w:rsid w:val="000B17ED"/>
    <w:rsid w:val="000B1BF0"/>
    <w:rsid w:val="000B2B8A"/>
    <w:rsid w:val="000B2E6B"/>
    <w:rsid w:val="000B3128"/>
    <w:rsid w:val="000B3B4F"/>
    <w:rsid w:val="000B3C33"/>
    <w:rsid w:val="000B406F"/>
    <w:rsid w:val="000B4385"/>
    <w:rsid w:val="000B4A9D"/>
    <w:rsid w:val="000B5C18"/>
    <w:rsid w:val="000B5CD7"/>
    <w:rsid w:val="000B60F2"/>
    <w:rsid w:val="000B6DE3"/>
    <w:rsid w:val="000B70D5"/>
    <w:rsid w:val="000B754B"/>
    <w:rsid w:val="000C154C"/>
    <w:rsid w:val="000C3000"/>
    <w:rsid w:val="000C3311"/>
    <w:rsid w:val="000C344D"/>
    <w:rsid w:val="000C36AF"/>
    <w:rsid w:val="000C3AF0"/>
    <w:rsid w:val="000C4013"/>
    <w:rsid w:val="000C4774"/>
    <w:rsid w:val="000C5A98"/>
    <w:rsid w:val="000C6548"/>
    <w:rsid w:val="000C7B00"/>
    <w:rsid w:val="000D05A9"/>
    <w:rsid w:val="000D0720"/>
    <w:rsid w:val="000D0D61"/>
    <w:rsid w:val="000D1B3E"/>
    <w:rsid w:val="000D2362"/>
    <w:rsid w:val="000D2E77"/>
    <w:rsid w:val="000D2F50"/>
    <w:rsid w:val="000D31C1"/>
    <w:rsid w:val="000D390D"/>
    <w:rsid w:val="000D4129"/>
    <w:rsid w:val="000D4804"/>
    <w:rsid w:val="000D4FA4"/>
    <w:rsid w:val="000D55F2"/>
    <w:rsid w:val="000D59C2"/>
    <w:rsid w:val="000D6511"/>
    <w:rsid w:val="000D6EC5"/>
    <w:rsid w:val="000D75A2"/>
    <w:rsid w:val="000D7BDD"/>
    <w:rsid w:val="000D7C52"/>
    <w:rsid w:val="000E02AA"/>
    <w:rsid w:val="000E2417"/>
    <w:rsid w:val="000E29A7"/>
    <w:rsid w:val="000E34DD"/>
    <w:rsid w:val="000E371F"/>
    <w:rsid w:val="000E45EF"/>
    <w:rsid w:val="000E5341"/>
    <w:rsid w:val="000E5451"/>
    <w:rsid w:val="000E56C2"/>
    <w:rsid w:val="000E589F"/>
    <w:rsid w:val="000E5F0C"/>
    <w:rsid w:val="000E5FD2"/>
    <w:rsid w:val="000E6C97"/>
    <w:rsid w:val="000E71F5"/>
    <w:rsid w:val="000F01FE"/>
    <w:rsid w:val="000F0B69"/>
    <w:rsid w:val="000F0F49"/>
    <w:rsid w:val="000F2E82"/>
    <w:rsid w:val="000F3084"/>
    <w:rsid w:val="000F335A"/>
    <w:rsid w:val="000F3B8B"/>
    <w:rsid w:val="000F3DF7"/>
    <w:rsid w:val="000F3ED8"/>
    <w:rsid w:val="000F4D2F"/>
    <w:rsid w:val="000F5263"/>
    <w:rsid w:val="000F5386"/>
    <w:rsid w:val="000F56D3"/>
    <w:rsid w:val="000F5890"/>
    <w:rsid w:val="000F6056"/>
    <w:rsid w:val="000F6758"/>
    <w:rsid w:val="000F6D71"/>
    <w:rsid w:val="000F7160"/>
    <w:rsid w:val="0010091B"/>
    <w:rsid w:val="00100AA0"/>
    <w:rsid w:val="00101349"/>
    <w:rsid w:val="00101A2F"/>
    <w:rsid w:val="00101AC8"/>
    <w:rsid w:val="0010288D"/>
    <w:rsid w:val="00102B90"/>
    <w:rsid w:val="00102DC0"/>
    <w:rsid w:val="00102E0B"/>
    <w:rsid w:val="00103383"/>
    <w:rsid w:val="001033B7"/>
    <w:rsid w:val="00104212"/>
    <w:rsid w:val="00104ABE"/>
    <w:rsid w:val="001052AC"/>
    <w:rsid w:val="001054B0"/>
    <w:rsid w:val="0010574C"/>
    <w:rsid w:val="00105A12"/>
    <w:rsid w:val="00105C51"/>
    <w:rsid w:val="00105D86"/>
    <w:rsid w:val="001063EF"/>
    <w:rsid w:val="00106834"/>
    <w:rsid w:val="00106C05"/>
    <w:rsid w:val="00106D94"/>
    <w:rsid w:val="00110273"/>
    <w:rsid w:val="00110B62"/>
    <w:rsid w:val="00111D69"/>
    <w:rsid w:val="00112ADB"/>
    <w:rsid w:val="00113003"/>
    <w:rsid w:val="0011375C"/>
    <w:rsid w:val="001147F2"/>
    <w:rsid w:val="00115050"/>
    <w:rsid w:val="001154CB"/>
    <w:rsid w:val="00115953"/>
    <w:rsid w:val="001169F6"/>
    <w:rsid w:val="001170F2"/>
    <w:rsid w:val="00117198"/>
    <w:rsid w:val="00117900"/>
    <w:rsid w:val="001179E3"/>
    <w:rsid w:val="001179F9"/>
    <w:rsid w:val="00120400"/>
    <w:rsid w:val="001213E7"/>
    <w:rsid w:val="00123149"/>
    <w:rsid w:val="001234CE"/>
    <w:rsid w:val="00123C6C"/>
    <w:rsid w:val="00124666"/>
    <w:rsid w:val="00125254"/>
    <w:rsid w:val="00125422"/>
    <w:rsid w:val="00125A9A"/>
    <w:rsid w:val="0012707C"/>
    <w:rsid w:val="00127D0E"/>
    <w:rsid w:val="00130200"/>
    <w:rsid w:val="0013051B"/>
    <w:rsid w:val="001309B5"/>
    <w:rsid w:val="00131E70"/>
    <w:rsid w:val="001327DC"/>
    <w:rsid w:val="00132914"/>
    <w:rsid w:val="001330EF"/>
    <w:rsid w:val="00133A7E"/>
    <w:rsid w:val="00133B24"/>
    <w:rsid w:val="00133BF8"/>
    <w:rsid w:val="001340E8"/>
    <w:rsid w:val="00134E71"/>
    <w:rsid w:val="00135107"/>
    <w:rsid w:val="00135170"/>
    <w:rsid w:val="00135254"/>
    <w:rsid w:val="00135A41"/>
    <w:rsid w:val="00135A81"/>
    <w:rsid w:val="00135BB6"/>
    <w:rsid w:val="001363E1"/>
    <w:rsid w:val="0013645B"/>
    <w:rsid w:val="00136573"/>
    <w:rsid w:val="001369AD"/>
    <w:rsid w:val="00136F0F"/>
    <w:rsid w:val="0013711B"/>
    <w:rsid w:val="00137C4D"/>
    <w:rsid w:val="00140275"/>
    <w:rsid w:val="001404BE"/>
    <w:rsid w:val="001410B0"/>
    <w:rsid w:val="001410F2"/>
    <w:rsid w:val="001412A0"/>
    <w:rsid w:val="0014144C"/>
    <w:rsid w:val="0014286B"/>
    <w:rsid w:val="00143309"/>
    <w:rsid w:val="00143C2F"/>
    <w:rsid w:val="001440DB"/>
    <w:rsid w:val="0014483B"/>
    <w:rsid w:val="00144FF4"/>
    <w:rsid w:val="00145011"/>
    <w:rsid w:val="00145710"/>
    <w:rsid w:val="00145D15"/>
    <w:rsid w:val="001465DB"/>
    <w:rsid w:val="00146AAF"/>
    <w:rsid w:val="00147137"/>
    <w:rsid w:val="001472DB"/>
    <w:rsid w:val="00147FB5"/>
    <w:rsid w:val="00150B47"/>
    <w:rsid w:val="00150C74"/>
    <w:rsid w:val="00150E97"/>
    <w:rsid w:val="001529C8"/>
    <w:rsid w:val="00152B2C"/>
    <w:rsid w:val="00152BFE"/>
    <w:rsid w:val="001530A0"/>
    <w:rsid w:val="00153A8C"/>
    <w:rsid w:val="0015486E"/>
    <w:rsid w:val="001551BC"/>
    <w:rsid w:val="00155268"/>
    <w:rsid w:val="00155EAF"/>
    <w:rsid w:val="0015673E"/>
    <w:rsid w:val="001568D6"/>
    <w:rsid w:val="00157116"/>
    <w:rsid w:val="00157C0B"/>
    <w:rsid w:val="00157E8D"/>
    <w:rsid w:val="0016144F"/>
    <w:rsid w:val="00161CD7"/>
    <w:rsid w:val="00161DC7"/>
    <w:rsid w:val="00161F45"/>
    <w:rsid w:val="0016214C"/>
    <w:rsid w:val="00162B60"/>
    <w:rsid w:val="00162FD0"/>
    <w:rsid w:val="001636EF"/>
    <w:rsid w:val="00164426"/>
    <w:rsid w:val="00165543"/>
    <w:rsid w:val="00165FC2"/>
    <w:rsid w:val="00166117"/>
    <w:rsid w:val="00167F02"/>
    <w:rsid w:val="00171091"/>
    <w:rsid w:val="00171CDE"/>
    <w:rsid w:val="0017299F"/>
    <w:rsid w:val="00172E01"/>
    <w:rsid w:val="00174232"/>
    <w:rsid w:val="00174249"/>
    <w:rsid w:val="001744BF"/>
    <w:rsid w:val="001749E1"/>
    <w:rsid w:val="00174C14"/>
    <w:rsid w:val="0017547D"/>
    <w:rsid w:val="00175E07"/>
    <w:rsid w:val="00175F7A"/>
    <w:rsid w:val="001772F4"/>
    <w:rsid w:val="001774B8"/>
    <w:rsid w:val="0017786B"/>
    <w:rsid w:val="00177D96"/>
    <w:rsid w:val="00180A73"/>
    <w:rsid w:val="00180DE5"/>
    <w:rsid w:val="00181163"/>
    <w:rsid w:val="00181879"/>
    <w:rsid w:val="00181C16"/>
    <w:rsid w:val="00181F70"/>
    <w:rsid w:val="001820C6"/>
    <w:rsid w:val="001827F4"/>
    <w:rsid w:val="00183602"/>
    <w:rsid w:val="0018369A"/>
    <w:rsid w:val="00183A30"/>
    <w:rsid w:val="00184437"/>
    <w:rsid w:val="001848EA"/>
    <w:rsid w:val="001850B6"/>
    <w:rsid w:val="00185874"/>
    <w:rsid w:val="0018590F"/>
    <w:rsid w:val="00185AEB"/>
    <w:rsid w:val="00187057"/>
    <w:rsid w:val="001872E4"/>
    <w:rsid w:val="00187E73"/>
    <w:rsid w:val="00187F78"/>
    <w:rsid w:val="0019019D"/>
    <w:rsid w:val="0019187C"/>
    <w:rsid w:val="0019296F"/>
    <w:rsid w:val="00192E9C"/>
    <w:rsid w:val="00193146"/>
    <w:rsid w:val="00194037"/>
    <w:rsid w:val="00194541"/>
    <w:rsid w:val="001950B5"/>
    <w:rsid w:val="001960EF"/>
    <w:rsid w:val="00196171"/>
    <w:rsid w:val="001962B7"/>
    <w:rsid w:val="001964BC"/>
    <w:rsid w:val="00196508"/>
    <w:rsid w:val="001966C4"/>
    <w:rsid w:val="00196D01"/>
    <w:rsid w:val="00197372"/>
    <w:rsid w:val="00197795"/>
    <w:rsid w:val="00197E07"/>
    <w:rsid w:val="001A0477"/>
    <w:rsid w:val="001A1AF5"/>
    <w:rsid w:val="001A1C56"/>
    <w:rsid w:val="001A2449"/>
    <w:rsid w:val="001A2EA1"/>
    <w:rsid w:val="001A31C0"/>
    <w:rsid w:val="001A3505"/>
    <w:rsid w:val="001A3888"/>
    <w:rsid w:val="001A4041"/>
    <w:rsid w:val="001A4BBB"/>
    <w:rsid w:val="001A59F3"/>
    <w:rsid w:val="001A5D03"/>
    <w:rsid w:val="001A6458"/>
    <w:rsid w:val="001A6555"/>
    <w:rsid w:val="001A7352"/>
    <w:rsid w:val="001A7CD1"/>
    <w:rsid w:val="001B1575"/>
    <w:rsid w:val="001B2866"/>
    <w:rsid w:val="001B32DD"/>
    <w:rsid w:val="001B333A"/>
    <w:rsid w:val="001B4EAF"/>
    <w:rsid w:val="001B55AA"/>
    <w:rsid w:val="001B5B97"/>
    <w:rsid w:val="001B5EB5"/>
    <w:rsid w:val="001B6344"/>
    <w:rsid w:val="001B6640"/>
    <w:rsid w:val="001B6D88"/>
    <w:rsid w:val="001B7072"/>
    <w:rsid w:val="001C126C"/>
    <w:rsid w:val="001C2E19"/>
    <w:rsid w:val="001C328E"/>
    <w:rsid w:val="001C3F68"/>
    <w:rsid w:val="001C4464"/>
    <w:rsid w:val="001C4D0B"/>
    <w:rsid w:val="001C5338"/>
    <w:rsid w:val="001C6C3B"/>
    <w:rsid w:val="001C6E27"/>
    <w:rsid w:val="001C719C"/>
    <w:rsid w:val="001C7F99"/>
    <w:rsid w:val="001D07D0"/>
    <w:rsid w:val="001D0B65"/>
    <w:rsid w:val="001D225D"/>
    <w:rsid w:val="001D2466"/>
    <w:rsid w:val="001D2977"/>
    <w:rsid w:val="001D2A4B"/>
    <w:rsid w:val="001D2C9A"/>
    <w:rsid w:val="001D49F7"/>
    <w:rsid w:val="001D51A9"/>
    <w:rsid w:val="001D6FF4"/>
    <w:rsid w:val="001D7F7A"/>
    <w:rsid w:val="001E044A"/>
    <w:rsid w:val="001E1050"/>
    <w:rsid w:val="001E1995"/>
    <w:rsid w:val="001E1CA0"/>
    <w:rsid w:val="001E2160"/>
    <w:rsid w:val="001E2295"/>
    <w:rsid w:val="001E2BD7"/>
    <w:rsid w:val="001E31EC"/>
    <w:rsid w:val="001E4BCF"/>
    <w:rsid w:val="001E5256"/>
    <w:rsid w:val="001E6740"/>
    <w:rsid w:val="001E7AC1"/>
    <w:rsid w:val="001E7D46"/>
    <w:rsid w:val="001F0558"/>
    <w:rsid w:val="001F0949"/>
    <w:rsid w:val="001F0C25"/>
    <w:rsid w:val="001F109F"/>
    <w:rsid w:val="001F2192"/>
    <w:rsid w:val="001F26A1"/>
    <w:rsid w:val="001F2902"/>
    <w:rsid w:val="001F2912"/>
    <w:rsid w:val="001F36AD"/>
    <w:rsid w:val="001F3941"/>
    <w:rsid w:val="001F3D77"/>
    <w:rsid w:val="001F3E17"/>
    <w:rsid w:val="001F4C13"/>
    <w:rsid w:val="001F55FD"/>
    <w:rsid w:val="001F571D"/>
    <w:rsid w:val="001F62D3"/>
    <w:rsid w:val="00200136"/>
    <w:rsid w:val="00200669"/>
    <w:rsid w:val="00200933"/>
    <w:rsid w:val="00201389"/>
    <w:rsid w:val="00201396"/>
    <w:rsid w:val="00202474"/>
    <w:rsid w:val="00202FA5"/>
    <w:rsid w:val="00203025"/>
    <w:rsid w:val="00203622"/>
    <w:rsid w:val="002046C3"/>
    <w:rsid w:val="00204862"/>
    <w:rsid w:val="002052EC"/>
    <w:rsid w:val="002073A5"/>
    <w:rsid w:val="00207FFD"/>
    <w:rsid w:val="00211EEC"/>
    <w:rsid w:val="00213742"/>
    <w:rsid w:val="00213A08"/>
    <w:rsid w:val="002150C7"/>
    <w:rsid w:val="00215256"/>
    <w:rsid w:val="00215B83"/>
    <w:rsid w:val="00215DCE"/>
    <w:rsid w:val="00215FDA"/>
    <w:rsid w:val="00216F98"/>
    <w:rsid w:val="00217C5D"/>
    <w:rsid w:val="00217EFA"/>
    <w:rsid w:val="0022071A"/>
    <w:rsid w:val="0022143F"/>
    <w:rsid w:val="00221A4E"/>
    <w:rsid w:val="00221D7F"/>
    <w:rsid w:val="0022209E"/>
    <w:rsid w:val="00222841"/>
    <w:rsid w:val="00222CA2"/>
    <w:rsid w:val="00223B9C"/>
    <w:rsid w:val="00223F17"/>
    <w:rsid w:val="00224514"/>
    <w:rsid w:val="00224A1D"/>
    <w:rsid w:val="00224F51"/>
    <w:rsid w:val="0022635B"/>
    <w:rsid w:val="002264EE"/>
    <w:rsid w:val="00227523"/>
    <w:rsid w:val="00227DFF"/>
    <w:rsid w:val="00230B75"/>
    <w:rsid w:val="00230E85"/>
    <w:rsid w:val="00230EC3"/>
    <w:rsid w:val="0023299E"/>
    <w:rsid w:val="00234EFA"/>
    <w:rsid w:val="002353D3"/>
    <w:rsid w:val="00235A6F"/>
    <w:rsid w:val="00236F42"/>
    <w:rsid w:val="0023748C"/>
    <w:rsid w:val="0023758F"/>
    <w:rsid w:val="00237676"/>
    <w:rsid w:val="00237773"/>
    <w:rsid w:val="00237CF0"/>
    <w:rsid w:val="00240CE5"/>
    <w:rsid w:val="00240ED0"/>
    <w:rsid w:val="002430BF"/>
    <w:rsid w:val="002430FC"/>
    <w:rsid w:val="00244541"/>
    <w:rsid w:val="0024560D"/>
    <w:rsid w:val="00245B0A"/>
    <w:rsid w:val="00245D04"/>
    <w:rsid w:val="00246211"/>
    <w:rsid w:val="00246E45"/>
    <w:rsid w:val="0024769A"/>
    <w:rsid w:val="00250199"/>
    <w:rsid w:val="002506FD"/>
    <w:rsid w:val="002510DF"/>
    <w:rsid w:val="002518D7"/>
    <w:rsid w:val="002523F2"/>
    <w:rsid w:val="002529A5"/>
    <w:rsid w:val="00253158"/>
    <w:rsid w:val="00253CF6"/>
    <w:rsid w:val="00253EF1"/>
    <w:rsid w:val="00254422"/>
    <w:rsid w:val="00256F90"/>
    <w:rsid w:val="00257298"/>
    <w:rsid w:val="00257558"/>
    <w:rsid w:val="00260245"/>
    <w:rsid w:val="0026072F"/>
    <w:rsid w:val="00260DC4"/>
    <w:rsid w:val="00260DCC"/>
    <w:rsid w:val="0026100D"/>
    <w:rsid w:val="0026124D"/>
    <w:rsid w:val="00261EF1"/>
    <w:rsid w:val="002625DE"/>
    <w:rsid w:val="002627D1"/>
    <w:rsid w:val="00262E2F"/>
    <w:rsid w:val="00263F4C"/>
    <w:rsid w:val="0026447E"/>
    <w:rsid w:val="002647F0"/>
    <w:rsid w:val="002653E4"/>
    <w:rsid w:val="00265EFE"/>
    <w:rsid w:val="002672BF"/>
    <w:rsid w:val="00267C03"/>
    <w:rsid w:val="00270FF0"/>
    <w:rsid w:val="002711AC"/>
    <w:rsid w:val="00272198"/>
    <w:rsid w:val="002721AD"/>
    <w:rsid w:val="00272901"/>
    <w:rsid w:val="00273086"/>
    <w:rsid w:val="00273B19"/>
    <w:rsid w:val="0027451E"/>
    <w:rsid w:val="00274BDB"/>
    <w:rsid w:val="002752C9"/>
    <w:rsid w:val="002752E7"/>
    <w:rsid w:val="00275CB3"/>
    <w:rsid w:val="00275F86"/>
    <w:rsid w:val="0027654F"/>
    <w:rsid w:val="00276E14"/>
    <w:rsid w:val="002771DA"/>
    <w:rsid w:val="002776BD"/>
    <w:rsid w:val="002803EB"/>
    <w:rsid w:val="002808A6"/>
    <w:rsid w:val="00280F57"/>
    <w:rsid w:val="00280FA3"/>
    <w:rsid w:val="00284271"/>
    <w:rsid w:val="0028490F"/>
    <w:rsid w:val="00284F17"/>
    <w:rsid w:val="002862F9"/>
    <w:rsid w:val="002867BD"/>
    <w:rsid w:val="00286BCC"/>
    <w:rsid w:val="002873D7"/>
    <w:rsid w:val="00287998"/>
    <w:rsid w:val="00287BF1"/>
    <w:rsid w:val="00287E32"/>
    <w:rsid w:val="00287FCD"/>
    <w:rsid w:val="002910DE"/>
    <w:rsid w:val="00291DB5"/>
    <w:rsid w:val="00291DFD"/>
    <w:rsid w:val="0029325A"/>
    <w:rsid w:val="00293F3C"/>
    <w:rsid w:val="00294440"/>
    <w:rsid w:val="00296215"/>
    <w:rsid w:val="00297423"/>
    <w:rsid w:val="00297457"/>
    <w:rsid w:val="00297905"/>
    <w:rsid w:val="0029793F"/>
    <w:rsid w:val="002A0134"/>
    <w:rsid w:val="002A0C3E"/>
    <w:rsid w:val="002A1033"/>
    <w:rsid w:val="002A130C"/>
    <w:rsid w:val="002A1826"/>
    <w:rsid w:val="002A1F2C"/>
    <w:rsid w:val="002A2307"/>
    <w:rsid w:val="002A337D"/>
    <w:rsid w:val="002A375C"/>
    <w:rsid w:val="002A4420"/>
    <w:rsid w:val="002A4500"/>
    <w:rsid w:val="002A5798"/>
    <w:rsid w:val="002A59C5"/>
    <w:rsid w:val="002A5CB2"/>
    <w:rsid w:val="002A5E68"/>
    <w:rsid w:val="002A6CFE"/>
    <w:rsid w:val="002A71DF"/>
    <w:rsid w:val="002A7281"/>
    <w:rsid w:val="002A75B5"/>
    <w:rsid w:val="002B0482"/>
    <w:rsid w:val="002B1187"/>
    <w:rsid w:val="002B1249"/>
    <w:rsid w:val="002B1567"/>
    <w:rsid w:val="002B1F87"/>
    <w:rsid w:val="002B254D"/>
    <w:rsid w:val="002B2865"/>
    <w:rsid w:val="002B32CE"/>
    <w:rsid w:val="002B4847"/>
    <w:rsid w:val="002B4BDA"/>
    <w:rsid w:val="002B5C5E"/>
    <w:rsid w:val="002B69E4"/>
    <w:rsid w:val="002B72FC"/>
    <w:rsid w:val="002B74E9"/>
    <w:rsid w:val="002B7C54"/>
    <w:rsid w:val="002C0387"/>
    <w:rsid w:val="002C0F96"/>
    <w:rsid w:val="002C1030"/>
    <w:rsid w:val="002C1B36"/>
    <w:rsid w:val="002C1D44"/>
    <w:rsid w:val="002C2583"/>
    <w:rsid w:val="002C4327"/>
    <w:rsid w:val="002C46BD"/>
    <w:rsid w:val="002C47E8"/>
    <w:rsid w:val="002C4CA4"/>
    <w:rsid w:val="002C4DF7"/>
    <w:rsid w:val="002C5D78"/>
    <w:rsid w:val="002C6900"/>
    <w:rsid w:val="002C6AF9"/>
    <w:rsid w:val="002C6F84"/>
    <w:rsid w:val="002C7203"/>
    <w:rsid w:val="002D0F0B"/>
    <w:rsid w:val="002D1074"/>
    <w:rsid w:val="002D11C7"/>
    <w:rsid w:val="002D15B5"/>
    <w:rsid w:val="002D46FE"/>
    <w:rsid w:val="002D47AE"/>
    <w:rsid w:val="002D4A8D"/>
    <w:rsid w:val="002D4D2B"/>
    <w:rsid w:val="002D4FE3"/>
    <w:rsid w:val="002D5177"/>
    <w:rsid w:val="002D53E7"/>
    <w:rsid w:val="002D5657"/>
    <w:rsid w:val="002D5940"/>
    <w:rsid w:val="002D5C5A"/>
    <w:rsid w:val="002D5EA7"/>
    <w:rsid w:val="002D6479"/>
    <w:rsid w:val="002D7C1F"/>
    <w:rsid w:val="002E071E"/>
    <w:rsid w:val="002E0892"/>
    <w:rsid w:val="002E09F2"/>
    <w:rsid w:val="002E0D93"/>
    <w:rsid w:val="002E1274"/>
    <w:rsid w:val="002E1A09"/>
    <w:rsid w:val="002E1F94"/>
    <w:rsid w:val="002E302D"/>
    <w:rsid w:val="002E3A9D"/>
    <w:rsid w:val="002E4177"/>
    <w:rsid w:val="002E4845"/>
    <w:rsid w:val="002E5300"/>
    <w:rsid w:val="002E5705"/>
    <w:rsid w:val="002E5FCC"/>
    <w:rsid w:val="002E6ADB"/>
    <w:rsid w:val="002E7D11"/>
    <w:rsid w:val="002F006E"/>
    <w:rsid w:val="002F0109"/>
    <w:rsid w:val="002F0530"/>
    <w:rsid w:val="002F13A0"/>
    <w:rsid w:val="002F158E"/>
    <w:rsid w:val="002F1733"/>
    <w:rsid w:val="002F1C9B"/>
    <w:rsid w:val="002F22C2"/>
    <w:rsid w:val="002F28AB"/>
    <w:rsid w:val="002F2DD2"/>
    <w:rsid w:val="002F2F8C"/>
    <w:rsid w:val="002F37D8"/>
    <w:rsid w:val="002F3EFA"/>
    <w:rsid w:val="002F461D"/>
    <w:rsid w:val="002F49BB"/>
    <w:rsid w:val="002F4BBD"/>
    <w:rsid w:val="002F57FA"/>
    <w:rsid w:val="002F6A92"/>
    <w:rsid w:val="002F7030"/>
    <w:rsid w:val="002F790B"/>
    <w:rsid w:val="002F7B1B"/>
    <w:rsid w:val="003002AC"/>
    <w:rsid w:val="00300584"/>
    <w:rsid w:val="00300AE7"/>
    <w:rsid w:val="0030179F"/>
    <w:rsid w:val="00303606"/>
    <w:rsid w:val="00303AC0"/>
    <w:rsid w:val="003040F7"/>
    <w:rsid w:val="003042B5"/>
    <w:rsid w:val="003048C8"/>
    <w:rsid w:val="00304A13"/>
    <w:rsid w:val="00304A84"/>
    <w:rsid w:val="00306716"/>
    <w:rsid w:val="003122A2"/>
    <w:rsid w:val="00312C68"/>
    <w:rsid w:val="0031326D"/>
    <w:rsid w:val="00313A7C"/>
    <w:rsid w:val="003140CA"/>
    <w:rsid w:val="003141BB"/>
    <w:rsid w:val="003147EA"/>
    <w:rsid w:val="00314ECE"/>
    <w:rsid w:val="003152AE"/>
    <w:rsid w:val="0031542C"/>
    <w:rsid w:val="00315F3C"/>
    <w:rsid w:val="00316C32"/>
    <w:rsid w:val="00317796"/>
    <w:rsid w:val="00317F26"/>
    <w:rsid w:val="00320330"/>
    <w:rsid w:val="00320523"/>
    <w:rsid w:val="0032069A"/>
    <w:rsid w:val="0032071D"/>
    <w:rsid w:val="00320844"/>
    <w:rsid w:val="00320B6D"/>
    <w:rsid w:val="0032147E"/>
    <w:rsid w:val="003219F4"/>
    <w:rsid w:val="00324126"/>
    <w:rsid w:val="0032504E"/>
    <w:rsid w:val="00325524"/>
    <w:rsid w:val="00325E92"/>
    <w:rsid w:val="00326246"/>
    <w:rsid w:val="003263C4"/>
    <w:rsid w:val="00326446"/>
    <w:rsid w:val="003264CC"/>
    <w:rsid w:val="00326B01"/>
    <w:rsid w:val="00326B6F"/>
    <w:rsid w:val="003270A7"/>
    <w:rsid w:val="0032740E"/>
    <w:rsid w:val="00330602"/>
    <w:rsid w:val="00330C97"/>
    <w:rsid w:val="003311AA"/>
    <w:rsid w:val="003318BD"/>
    <w:rsid w:val="003319A6"/>
    <w:rsid w:val="00332F7E"/>
    <w:rsid w:val="003331A7"/>
    <w:rsid w:val="003346A7"/>
    <w:rsid w:val="00335125"/>
    <w:rsid w:val="0033592F"/>
    <w:rsid w:val="003359D4"/>
    <w:rsid w:val="00335DE4"/>
    <w:rsid w:val="00336243"/>
    <w:rsid w:val="0033636A"/>
    <w:rsid w:val="003365D7"/>
    <w:rsid w:val="00336738"/>
    <w:rsid w:val="00337EFE"/>
    <w:rsid w:val="003402DA"/>
    <w:rsid w:val="00340ECF"/>
    <w:rsid w:val="003411D6"/>
    <w:rsid w:val="003411F1"/>
    <w:rsid w:val="00342178"/>
    <w:rsid w:val="003422FA"/>
    <w:rsid w:val="003429AC"/>
    <w:rsid w:val="003429C8"/>
    <w:rsid w:val="0034380D"/>
    <w:rsid w:val="00343B53"/>
    <w:rsid w:val="0034420C"/>
    <w:rsid w:val="0034450F"/>
    <w:rsid w:val="00344E44"/>
    <w:rsid w:val="0034565B"/>
    <w:rsid w:val="00345A09"/>
    <w:rsid w:val="00346358"/>
    <w:rsid w:val="0034652F"/>
    <w:rsid w:val="003471C3"/>
    <w:rsid w:val="00347791"/>
    <w:rsid w:val="00350000"/>
    <w:rsid w:val="003502AE"/>
    <w:rsid w:val="0035033A"/>
    <w:rsid w:val="00350F2F"/>
    <w:rsid w:val="00351761"/>
    <w:rsid w:val="00352336"/>
    <w:rsid w:val="00353005"/>
    <w:rsid w:val="00353231"/>
    <w:rsid w:val="003559AA"/>
    <w:rsid w:val="003566EA"/>
    <w:rsid w:val="0035680D"/>
    <w:rsid w:val="00356831"/>
    <w:rsid w:val="0035689F"/>
    <w:rsid w:val="003573A1"/>
    <w:rsid w:val="003600C0"/>
    <w:rsid w:val="003608E2"/>
    <w:rsid w:val="00360E5F"/>
    <w:rsid w:val="0036137F"/>
    <w:rsid w:val="003618FD"/>
    <w:rsid w:val="00361BB4"/>
    <w:rsid w:val="00362208"/>
    <w:rsid w:val="00362987"/>
    <w:rsid w:val="00362A68"/>
    <w:rsid w:val="0036334E"/>
    <w:rsid w:val="003657C4"/>
    <w:rsid w:val="00365DA8"/>
    <w:rsid w:val="00365DC6"/>
    <w:rsid w:val="00367DDE"/>
    <w:rsid w:val="00367F36"/>
    <w:rsid w:val="00367F74"/>
    <w:rsid w:val="00370A7E"/>
    <w:rsid w:val="00370FBE"/>
    <w:rsid w:val="00371952"/>
    <w:rsid w:val="00371B68"/>
    <w:rsid w:val="00371E58"/>
    <w:rsid w:val="0037247C"/>
    <w:rsid w:val="00372E61"/>
    <w:rsid w:val="00372FE8"/>
    <w:rsid w:val="0037306B"/>
    <w:rsid w:val="003732E1"/>
    <w:rsid w:val="0037336B"/>
    <w:rsid w:val="0037337A"/>
    <w:rsid w:val="00374706"/>
    <w:rsid w:val="00374D6A"/>
    <w:rsid w:val="0037560F"/>
    <w:rsid w:val="0037565C"/>
    <w:rsid w:val="0037788C"/>
    <w:rsid w:val="003800B7"/>
    <w:rsid w:val="0038036C"/>
    <w:rsid w:val="0038048D"/>
    <w:rsid w:val="00380FDF"/>
    <w:rsid w:val="0038333B"/>
    <w:rsid w:val="00383E7E"/>
    <w:rsid w:val="00384564"/>
    <w:rsid w:val="00384C48"/>
    <w:rsid w:val="003853DB"/>
    <w:rsid w:val="0038544F"/>
    <w:rsid w:val="0038554C"/>
    <w:rsid w:val="003857F3"/>
    <w:rsid w:val="00385AF3"/>
    <w:rsid w:val="003866EA"/>
    <w:rsid w:val="00386D2D"/>
    <w:rsid w:val="0038700A"/>
    <w:rsid w:val="003873D8"/>
    <w:rsid w:val="00387583"/>
    <w:rsid w:val="0039012A"/>
    <w:rsid w:val="003906D1"/>
    <w:rsid w:val="003920F0"/>
    <w:rsid w:val="00392B60"/>
    <w:rsid w:val="003930BF"/>
    <w:rsid w:val="003935AC"/>
    <w:rsid w:val="0039379F"/>
    <w:rsid w:val="00393C49"/>
    <w:rsid w:val="00393D3C"/>
    <w:rsid w:val="0039446F"/>
    <w:rsid w:val="00394CE1"/>
    <w:rsid w:val="00394D42"/>
    <w:rsid w:val="003953A8"/>
    <w:rsid w:val="0039581C"/>
    <w:rsid w:val="0039594E"/>
    <w:rsid w:val="00397037"/>
    <w:rsid w:val="0039735B"/>
    <w:rsid w:val="00397673"/>
    <w:rsid w:val="00397DC4"/>
    <w:rsid w:val="003A0168"/>
    <w:rsid w:val="003A029D"/>
    <w:rsid w:val="003A188E"/>
    <w:rsid w:val="003A1CBC"/>
    <w:rsid w:val="003A2DC6"/>
    <w:rsid w:val="003A2DEC"/>
    <w:rsid w:val="003A3B85"/>
    <w:rsid w:val="003A43D7"/>
    <w:rsid w:val="003A45F9"/>
    <w:rsid w:val="003A4ED1"/>
    <w:rsid w:val="003A5B24"/>
    <w:rsid w:val="003A61E9"/>
    <w:rsid w:val="003A64D2"/>
    <w:rsid w:val="003A6A95"/>
    <w:rsid w:val="003A6CDB"/>
    <w:rsid w:val="003A6D7E"/>
    <w:rsid w:val="003A7FFD"/>
    <w:rsid w:val="003B01F1"/>
    <w:rsid w:val="003B0333"/>
    <w:rsid w:val="003B03B2"/>
    <w:rsid w:val="003B0BAB"/>
    <w:rsid w:val="003B0F9C"/>
    <w:rsid w:val="003B1B8F"/>
    <w:rsid w:val="003B3B27"/>
    <w:rsid w:val="003B3FF3"/>
    <w:rsid w:val="003B4039"/>
    <w:rsid w:val="003B4793"/>
    <w:rsid w:val="003B4FBE"/>
    <w:rsid w:val="003B56EF"/>
    <w:rsid w:val="003B78C4"/>
    <w:rsid w:val="003C08DF"/>
    <w:rsid w:val="003C0B40"/>
    <w:rsid w:val="003C0E00"/>
    <w:rsid w:val="003C120B"/>
    <w:rsid w:val="003C1774"/>
    <w:rsid w:val="003C179F"/>
    <w:rsid w:val="003C1890"/>
    <w:rsid w:val="003C196F"/>
    <w:rsid w:val="003C1C52"/>
    <w:rsid w:val="003C1F97"/>
    <w:rsid w:val="003C2AAD"/>
    <w:rsid w:val="003C2E82"/>
    <w:rsid w:val="003C3DF2"/>
    <w:rsid w:val="003C42B3"/>
    <w:rsid w:val="003C4A55"/>
    <w:rsid w:val="003C572A"/>
    <w:rsid w:val="003C5735"/>
    <w:rsid w:val="003C5AF1"/>
    <w:rsid w:val="003C636B"/>
    <w:rsid w:val="003C6491"/>
    <w:rsid w:val="003C6EF6"/>
    <w:rsid w:val="003C708D"/>
    <w:rsid w:val="003C726A"/>
    <w:rsid w:val="003C77A6"/>
    <w:rsid w:val="003C7A71"/>
    <w:rsid w:val="003C7B1B"/>
    <w:rsid w:val="003C7DE0"/>
    <w:rsid w:val="003D0C61"/>
    <w:rsid w:val="003D1093"/>
    <w:rsid w:val="003D1E02"/>
    <w:rsid w:val="003D4351"/>
    <w:rsid w:val="003D4795"/>
    <w:rsid w:val="003D48D6"/>
    <w:rsid w:val="003D4DC8"/>
    <w:rsid w:val="003D6080"/>
    <w:rsid w:val="003D6793"/>
    <w:rsid w:val="003D7888"/>
    <w:rsid w:val="003E088D"/>
    <w:rsid w:val="003E17B4"/>
    <w:rsid w:val="003E2E1E"/>
    <w:rsid w:val="003E4AC4"/>
    <w:rsid w:val="003E4CC5"/>
    <w:rsid w:val="003E5480"/>
    <w:rsid w:val="003E55D8"/>
    <w:rsid w:val="003E5E3F"/>
    <w:rsid w:val="003E6100"/>
    <w:rsid w:val="003E6AE3"/>
    <w:rsid w:val="003E6EEA"/>
    <w:rsid w:val="003E7254"/>
    <w:rsid w:val="003E7963"/>
    <w:rsid w:val="003E7B5C"/>
    <w:rsid w:val="003F1561"/>
    <w:rsid w:val="003F1E59"/>
    <w:rsid w:val="003F2165"/>
    <w:rsid w:val="003F22BA"/>
    <w:rsid w:val="003F27AE"/>
    <w:rsid w:val="003F27D8"/>
    <w:rsid w:val="003F27F2"/>
    <w:rsid w:val="003F2D34"/>
    <w:rsid w:val="003F34C8"/>
    <w:rsid w:val="003F3E9C"/>
    <w:rsid w:val="003F41B3"/>
    <w:rsid w:val="003F5956"/>
    <w:rsid w:val="003F5D31"/>
    <w:rsid w:val="003F5E8D"/>
    <w:rsid w:val="003F6018"/>
    <w:rsid w:val="003F642B"/>
    <w:rsid w:val="003F6C63"/>
    <w:rsid w:val="003F7BF0"/>
    <w:rsid w:val="00400DB2"/>
    <w:rsid w:val="0040253B"/>
    <w:rsid w:val="004032EA"/>
    <w:rsid w:val="00403D24"/>
    <w:rsid w:val="0040449F"/>
    <w:rsid w:val="004047F3"/>
    <w:rsid w:val="00404A46"/>
    <w:rsid w:val="00404D53"/>
    <w:rsid w:val="004058BC"/>
    <w:rsid w:val="00405B22"/>
    <w:rsid w:val="00405E27"/>
    <w:rsid w:val="00406B48"/>
    <w:rsid w:val="00406CA8"/>
    <w:rsid w:val="004077FB"/>
    <w:rsid w:val="00407AC3"/>
    <w:rsid w:val="00407D19"/>
    <w:rsid w:val="00407E8A"/>
    <w:rsid w:val="00410133"/>
    <w:rsid w:val="00410216"/>
    <w:rsid w:val="004107B0"/>
    <w:rsid w:val="004108CD"/>
    <w:rsid w:val="004111C9"/>
    <w:rsid w:val="00411681"/>
    <w:rsid w:val="004116E4"/>
    <w:rsid w:val="00411F00"/>
    <w:rsid w:val="0041219C"/>
    <w:rsid w:val="00412348"/>
    <w:rsid w:val="00412EDD"/>
    <w:rsid w:val="00413522"/>
    <w:rsid w:val="00414E3B"/>
    <w:rsid w:val="0041515C"/>
    <w:rsid w:val="00415DA6"/>
    <w:rsid w:val="00416689"/>
    <w:rsid w:val="004166CF"/>
    <w:rsid w:val="00416C91"/>
    <w:rsid w:val="00416F36"/>
    <w:rsid w:val="00416F9C"/>
    <w:rsid w:val="004179ED"/>
    <w:rsid w:val="00420981"/>
    <w:rsid w:val="00421717"/>
    <w:rsid w:val="00421D10"/>
    <w:rsid w:val="00422645"/>
    <w:rsid w:val="00422BC5"/>
    <w:rsid w:val="00423196"/>
    <w:rsid w:val="004234F5"/>
    <w:rsid w:val="00423AA3"/>
    <w:rsid w:val="00423E6F"/>
    <w:rsid w:val="0042430B"/>
    <w:rsid w:val="004252CB"/>
    <w:rsid w:val="0042562D"/>
    <w:rsid w:val="00425B07"/>
    <w:rsid w:val="00426282"/>
    <w:rsid w:val="00426A54"/>
    <w:rsid w:val="0042715F"/>
    <w:rsid w:val="00427355"/>
    <w:rsid w:val="004273BA"/>
    <w:rsid w:val="004300F4"/>
    <w:rsid w:val="00430899"/>
    <w:rsid w:val="00430B09"/>
    <w:rsid w:val="00430CAB"/>
    <w:rsid w:val="004312A4"/>
    <w:rsid w:val="00431531"/>
    <w:rsid w:val="00432205"/>
    <w:rsid w:val="00432A5F"/>
    <w:rsid w:val="004337D9"/>
    <w:rsid w:val="00434622"/>
    <w:rsid w:val="00434738"/>
    <w:rsid w:val="00434D78"/>
    <w:rsid w:val="004362ED"/>
    <w:rsid w:val="00437982"/>
    <w:rsid w:val="00437EFF"/>
    <w:rsid w:val="004405E5"/>
    <w:rsid w:val="0044064A"/>
    <w:rsid w:val="00440ADD"/>
    <w:rsid w:val="00440D40"/>
    <w:rsid w:val="00441A7D"/>
    <w:rsid w:val="004428AF"/>
    <w:rsid w:val="004432F6"/>
    <w:rsid w:val="00443FA5"/>
    <w:rsid w:val="00445529"/>
    <w:rsid w:val="0044629D"/>
    <w:rsid w:val="00446920"/>
    <w:rsid w:val="004506F3"/>
    <w:rsid w:val="00450E29"/>
    <w:rsid w:val="00451BD9"/>
    <w:rsid w:val="00451E58"/>
    <w:rsid w:val="00451FDE"/>
    <w:rsid w:val="004527BF"/>
    <w:rsid w:val="0045287C"/>
    <w:rsid w:val="00452F67"/>
    <w:rsid w:val="004530E2"/>
    <w:rsid w:val="004537D6"/>
    <w:rsid w:val="00453A2C"/>
    <w:rsid w:val="00453F80"/>
    <w:rsid w:val="0045432F"/>
    <w:rsid w:val="00455F52"/>
    <w:rsid w:val="0045741E"/>
    <w:rsid w:val="00457D5B"/>
    <w:rsid w:val="00457FE2"/>
    <w:rsid w:val="0046019D"/>
    <w:rsid w:val="0046032C"/>
    <w:rsid w:val="00460BF0"/>
    <w:rsid w:val="004615BC"/>
    <w:rsid w:val="00462370"/>
    <w:rsid w:val="0046239D"/>
    <w:rsid w:val="00462D8E"/>
    <w:rsid w:val="004634C5"/>
    <w:rsid w:val="004650DD"/>
    <w:rsid w:val="0046532B"/>
    <w:rsid w:val="00465AA2"/>
    <w:rsid w:val="00465B92"/>
    <w:rsid w:val="00465E53"/>
    <w:rsid w:val="00467085"/>
    <w:rsid w:val="00467177"/>
    <w:rsid w:val="004673CE"/>
    <w:rsid w:val="00467E99"/>
    <w:rsid w:val="00470BFA"/>
    <w:rsid w:val="004710BF"/>
    <w:rsid w:val="00471E95"/>
    <w:rsid w:val="004725C8"/>
    <w:rsid w:val="00473B06"/>
    <w:rsid w:val="00473D95"/>
    <w:rsid w:val="00473E23"/>
    <w:rsid w:val="004747B3"/>
    <w:rsid w:val="00474AE6"/>
    <w:rsid w:val="00475021"/>
    <w:rsid w:val="00476F63"/>
    <w:rsid w:val="00477297"/>
    <w:rsid w:val="004777DC"/>
    <w:rsid w:val="00477DDF"/>
    <w:rsid w:val="00477F70"/>
    <w:rsid w:val="0048031B"/>
    <w:rsid w:val="004803A3"/>
    <w:rsid w:val="00480A95"/>
    <w:rsid w:val="004815F3"/>
    <w:rsid w:val="00481A61"/>
    <w:rsid w:val="00482255"/>
    <w:rsid w:val="0048280E"/>
    <w:rsid w:val="004828BC"/>
    <w:rsid w:val="00483004"/>
    <w:rsid w:val="00484957"/>
    <w:rsid w:val="0048511F"/>
    <w:rsid w:val="00485EB1"/>
    <w:rsid w:val="0048629A"/>
    <w:rsid w:val="004868AB"/>
    <w:rsid w:val="00486902"/>
    <w:rsid w:val="00487208"/>
    <w:rsid w:val="00487A49"/>
    <w:rsid w:val="00490C19"/>
    <w:rsid w:val="004919B2"/>
    <w:rsid w:val="004923DB"/>
    <w:rsid w:val="00492545"/>
    <w:rsid w:val="00492BBE"/>
    <w:rsid w:val="00493D06"/>
    <w:rsid w:val="00494741"/>
    <w:rsid w:val="00494BFA"/>
    <w:rsid w:val="004952BD"/>
    <w:rsid w:val="0049599B"/>
    <w:rsid w:val="004969E1"/>
    <w:rsid w:val="00496D12"/>
    <w:rsid w:val="00497E2E"/>
    <w:rsid w:val="004A01D0"/>
    <w:rsid w:val="004A0D06"/>
    <w:rsid w:val="004A4713"/>
    <w:rsid w:val="004A47C1"/>
    <w:rsid w:val="004A4BAD"/>
    <w:rsid w:val="004A4D6D"/>
    <w:rsid w:val="004A51B7"/>
    <w:rsid w:val="004A5394"/>
    <w:rsid w:val="004A5A79"/>
    <w:rsid w:val="004A60C3"/>
    <w:rsid w:val="004A799D"/>
    <w:rsid w:val="004B0909"/>
    <w:rsid w:val="004B1928"/>
    <w:rsid w:val="004B20FC"/>
    <w:rsid w:val="004B37FD"/>
    <w:rsid w:val="004B3D56"/>
    <w:rsid w:val="004B4D4A"/>
    <w:rsid w:val="004B5505"/>
    <w:rsid w:val="004B5FDD"/>
    <w:rsid w:val="004B616B"/>
    <w:rsid w:val="004B6C56"/>
    <w:rsid w:val="004B7353"/>
    <w:rsid w:val="004B7A68"/>
    <w:rsid w:val="004B7C4C"/>
    <w:rsid w:val="004B7D1F"/>
    <w:rsid w:val="004C02C3"/>
    <w:rsid w:val="004C0F86"/>
    <w:rsid w:val="004C1372"/>
    <w:rsid w:val="004C17EA"/>
    <w:rsid w:val="004C30FC"/>
    <w:rsid w:val="004C3D1A"/>
    <w:rsid w:val="004C515F"/>
    <w:rsid w:val="004C63B9"/>
    <w:rsid w:val="004C6EA6"/>
    <w:rsid w:val="004C6EEF"/>
    <w:rsid w:val="004C7386"/>
    <w:rsid w:val="004C7777"/>
    <w:rsid w:val="004D058B"/>
    <w:rsid w:val="004D0A40"/>
    <w:rsid w:val="004D0EC3"/>
    <w:rsid w:val="004D142D"/>
    <w:rsid w:val="004D2EE7"/>
    <w:rsid w:val="004D3328"/>
    <w:rsid w:val="004D3701"/>
    <w:rsid w:val="004D3767"/>
    <w:rsid w:val="004D4318"/>
    <w:rsid w:val="004D47E5"/>
    <w:rsid w:val="004D5B46"/>
    <w:rsid w:val="004D5B77"/>
    <w:rsid w:val="004D6073"/>
    <w:rsid w:val="004D6645"/>
    <w:rsid w:val="004D6B4E"/>
    <w:rsid w:val="004D6DAB"/>
    <w:rsid w:val="004D7A28"/>
    <w:rsid w:val="004E0201"/>
    <w:rsid w:val="004E0431"/>
    <w:rsid w:val="004E1AE1"/>
    <w:rsid w:val="004E1B1B"/>
    <w:rsid w:val="004E1B42"/>
    <w:rsid w:val="004E1F25"/>
    <w:rsid w:val="004E3AA1"/>
    <w:rsid w:val="004E4DD7"/>
    <w:rsid w:val="004E4F75"/>
    <w:rsid w:val="004E5D74"/>
    <w:rsid w:val="004E6252"/>
    <w:rsid w:val="004E68EE"/>
    <w:rsid w:val="004E719E"/>
    <w:rsid w:val="004E79DB"/>
    <w:rsid w:val="004F0EE6"/>
    <w:rsid w:val="004F14A5"/>
    <w:rsid w:val="004F2963"/>
    <w:rsid w:val="004F4C6D"/>
    <w:rsid w:val="004F4E2F"/>
    <w:rsid w:val="004F5B13"/>
    <w:rsid w:val="004F5BA6"/>
    <w:rsid w:val="004F74E6"/>
    <w:rsid w:val="004F7929"/>
    <w:rsid w:val="004F7BDF"/>
    <w:rsid w:val="0050086B"/>
    <w:rsid w:val="005017F5"/>
    <w:rsid w:val="00505151"/>
    <w:rsid w:val="00505638"/>
    <w:rsid w:val="005064A2"/>
    <w:rsid w:val="00506E59"/>
    <w:rsid w:val="00506F36"/>
    <w:rsid w:val="0051003B"/>
    <w:rsid w:val="00510B8F"/>
    <w:rsid w:val="00510EB6"/>
    <w:rsid w:val="005124A3"/>
    <w:rsid w:val="0051309B"/>
    <w:rsid w:val="0051334E"/>
    <w:rsid w:val="00513B96"/>
    <w:rsid w:val="00513C98"/>
    <w:rsid w:val="00513CD4"/>
    <w:rsid w:val="00514AEE"/>
    <w:rsid w:val="0051515E"/>
    <w:rsid w:val="005154D2"/>
    <w:rsid w:val="0051577F"/>
    <w:rsid w:val="00515D31"/>
    <w:rsid w:val="005165B2"/>
    <w:rsid w:val="00516EF9"/>
    <w:rsid w:val="00517648"/>
    <w:rsid w:val="005203D9"/>
    <w:rsid w:val="0052089A"/>
    <w:rsid w:val="00520D78"/>
    <w:rsid w:val="00521342"/>
    <w:rsid w:val="00521B45"/>
    <w:rsid w:val="00521E5E"/>
    <w:rsid w:val="00522E1D"/>
    <w:rsid w:val="00522F9F"/>
    <w:rsid w:val="005238C8"/>
    <w:rsid w:val="00523C98"/>
    <w:rsid w:val="00523E6C"/>
    <w:rsid w:val="00523EEC"/>
    <w:rsid w:val="00524ED9"/>
    <w:rsid w:val="00525394"/>
    <w:rsid w:val="00525827"/>
    <w:rsid w:val="005258FA"/>
    <w:rsid w:val="00525AF3"/>
    <w:rsid w:val="00525CB1"/>
    <w:rsid w:val="00525E15"/>
    <w:rsid w:val="005268DA"/>
    <w:rsid w:val="00526947"/>
    <w:rsid w:val="00526D9B"/>
    <w:rsid w:val="00527055"/>
    <w:rsid w:val="0052740B"/>
    <w:rsid w:val="00527A04"/>
    <w:rsid w:val="00527F05"/>
    <w:rsid w:val="00530235"/>
    <w:rsid w:val="005305DB"/>
    <w:rsid w:val="00531563"/>
    <w:rsid w:val="00531809"/>
    <w:rsid w:val="00531C86"/>
    <w:rsid w:val="00531E1D"/>
    <w:rsid w:val="0053217A"/>
    <w:rsid w:val="0053392B"/>
    <w:rsid w:val="0053401E"/>
    <w:rsid w:val="00534222"/>
    <w:rsid w:val="00534F78"/>
    <w:rsid w:val="00535010"/>
    <w:rsid w:val="00535E82"/>
    <w:rsid w:val="00536380"/>
    <w:rsid w:val="005371C8"/>
    <w:rsid w:val="00537873"/>
    <w:rsid w:val="005378B2"/>
    <w:rsid w:val="00537AC6"/>
    <w:rsid w:val="00537EE5"/>
    <w:rsid w:val="00540948"/>
    <w:rsid w:val="00540AD7"/>
    <w:rsid w:val="00540DDC"/>
    <w:rsid w:val="00541246"/>
    <w:rsid w:val="0054205C"/>
    <w:rsid w:val="00542275"/>
    <w:rsid w:val="005427D6"/>
    <w:rsid w:val="005430F8"/>
    <w:rsid w:val="0054313C"/>
    <w:rsid w:val="00543D7C"/>
    <w:rsid w:val="00543EF9"/>
    <w:rsid w:val="0054451E"/>
    <w:rsid w:val="005457BF"/>
    <w:rsid w:val="00545A47"/>
    <w:rsid w:val="00545D99"/>
    <w:rsid w:val="00546339"/>
    <w:rsid w:val="00547D40"/>
    <w:rsid w:val="00550BCB"/>
    <w:rsid w:val="00550D20"/>
    <w:rsid w:val="0055182A"/>
    <w:rsid w:val="005522A7"/>
    <w:rsid w:val="00552F8A"/>
    <w:rsid w:val="00553413"/>
    <w:rsid w:val="00553DDB"/>
    <w:rsid w:val="0055428F"/>
    <w:rsid w:val="00555316"/>
    <w:rsid w:val="00555BF0"/>
    <w:rsid w:val="00555DFA"/>
    <w:rsid w:val="00556264"/>
    <w:rsid w:val="00556471"/>
    <w:rsid w:val="005566AD"/>
    <w:rsid w:val="00556B02"/>
    <w:rsid w:val="00557282"/>
    <w:rsid w:val="00557650"/>
    <w:rsid w:val="00560DBC"/>
    <w:rsid w:val="00561C3F"/>
    <w:rsid w:val="005628D6"/>
    <w:rsid w:val="00562EC5"/>
    <w:rsid w:val="00563622"/>
    <w:rsid w:val="00564306"/>
    <w:rsid w:val="00564B5D"/>
    <w:rsid w:val="005659DA"/>
    <w:rsid w:val="00565F27"/>
    <w:rsid w:val="005661B0"/>
    <w:rsid w:val="005665FF"/>
    <w:rsid w:val="005671C5"/>
    <w:rsid w:val="005672AC"/>
    <w:rsid w:val="00567E77"/>
    <w:rsid w:val="00570A21"/>
    <w:rsid w:val="00570DA3"/>
    <w:rsid w:val="00571082"/>
    <w:rsid w:val="0057114C"/>
    <w:rsid w:val="005715BD"/>
    <w:rsid w:val="00573396"/>
    <w:rsid w:val="00574310"/>
    <w:rsid w:val="00574639"/>
    <w:rsid w:val="00574776"/>
    <w:rsid w:val="00574CB1"/>
    <w:rsid w:val="005756F8"/>
    <w:rsid w:val="00575808"/>
    <w:rsid w:val="00575EFF"/>
    <w:rsid w:val="00576494"/>
    <w:rsid w:val="00576FA6"/>
    <w:rsid w:val="00577002"/>
    <w:rsid w:val="0057717C"/>
    <w:rsid w:val="00577783"/>
    <w:rsid w:val="00580339"/>
    <w:rsid w:val="00580422"/>
    <w:rsid w:val="005808E3"/>
    <w:rsid w:val="00580D81"/>
    <w:rsid w:val="0058141D"/>
    <w:rsid w:val="005816D5"/>
    <w:rsid w:val="00581F73"/>
    <w:rsid w:val="00582FA2"/>
    <w:rsid w:val="00583AC3"/>
    <w:rsid w:val="005841C4"/>
    <w:rsid w:val="00584EF0"/>
    <w:rsid w:val="005858C1"/>
    <w:rsid w:val="00585ED1"/>
    <w:rsid w:val="0058733D"/>
    <w:rsid w:val="00587570"/>
    <w:rsid w:val="00587C92"/>
    <w:rsid w:val="00587CF8"/>
    <w:rsid w:val="005904F4"/>
    <w:rsid w:val="00590E4E"/>
    <w:rsid w:val="00592133"/>
    <w:rsid w:val="0059261A"/>
    <w:rsid w:val="00592631"/>
    <w:rsid w:val="005928D7"/>
    <w:rsid w:val="00595CF0"/>
    <w:rsid w:val="005962FB"/>
    <w:rsid w:val="005A03D8"/>
    <w:rsid w:val="005A0CBB"/>
    <w:rsid w:val="005A1E3A"/>
    <w:rsid w:val="005A2AC7"/>
    <w:rsid w:val="005A2F86"/>
    <w:rsid w:val="005A41F3"/>
    <w:rsid w:val="005A468A"/>
    <w:rsid w:val="005A5F14"/>
    <w:rsid w:val="005A6126"/>
    <w:rsid w:val="005A68AD"/>
    <w:rsid w:val="005A6B7A"/>
    <w:rsid w:val="005A6F5E"/>
    <w:rsid w:val="005A75CA"/>
    <w:rsid w:val="005A781F"/>
    <w:rsid w:val="005A7CF1"/>
    <w:rsid w:val="005B00B6"/>
    <w:rsid w:val="005B0674"/>
    <w:rsid w:val="005B1249"/>
    <w:rsid w:val="005B3A9E"/>
    <w:rsid w:val="005B3AB4"/>
    <w:rsid w:val="005B3D4D"/>
    <w:rsid w:val="005B424C"/>
    <w:rsid w:val="005B4684"/>
    <w:rsid w:val="005B5CA3"/>
    <w:rsid w:val="005B6CA5"/>
    <w:rsid w:val="005B760C"/>
    <w:rsid w:val="005B76D3"/>
    <w:rsid w:val="005C0133"/>
    <w:rsid w:val="005C0D9F"/>
    <w:rsid w:val="005C1714"/>
    <w:rsid w:val="005C195E"/>
    <w:rsid w:val="005C24B6"/>
    <w:rsid w:val="005C2761"/>
    <w:rsid w:val="005C2D36"/>
    <w:rsid w:val="005C2EA6"/>
    <w:rsid w:val="005C30C1"/>
    <w:rsid w:val="005C48D7"/>
    <w:rsid w:val="005C6025"/>
    <w:rsid w:val="005C66C6"/>
    <w:rsid w:val="005C6F6A"/>
    <w:rsid w:val="005C6F84"/>
    <w:rsid w:val="005C7A6C"/>
    <w:rsid w:val="005C7FEC"/>
    <w:rsid w:val="005D004E"/>
    <w:rsid w:val="005D0D9E"/>
    <w:rsid w:val="005D17F0"/>
    <w:rsid w:val="005D250A"/>
    <w:rsid w:val="005D299C"/>
    <w:rsid w:val="005D3523"/>
    <w:rsid w:val="005D3948"/>
    <w:rsid w:val="005D4738"/>
    <w:rsid w:val="005D4F34"/>
    <w:rsid w:val="005D5336"/>
    <w:rsid w:val="005D5702"/>
    <w:rsid w:val="005D5D02"/>
    <w:rsid w:val="005D6364"/>
    <w:rsid w:val="005D72F4"/>
    <w:rsid w:val="005D76BC"/>
    <w:rsid w:val="005D7D24"/>
    <w:rsid w:val="005D7D51"/>
    <w:rsid w:val="005D7DD8"/>
    <w:rsid w:val="005D7FE5"/>
    <w:rsid w:val="005E1755"/>
    <w:rsid w:val="005E19A7"/>
    <w:rsid w:val="005E240E"/>
    <w:rsid w:val="005E24E3"/>
    <w:rsid w:val="005E2B98"/>
    <w:rsid w:val="005E3CA2"/>
    <w:rsid w:val="005E456B"/>
    <w:rsid w:val="005E4B15"/>
    <w:rsid w:val="005E4BB7"/>
    <w:rsid w:val="005E5B3D"/>
    <w:rsid w:val="005E7091"/>
    <w:rsid w:val="005E72AD"/>
    <w:rsid w:val="005E768B"/>
    <w:rsid w:val="005E77F1"/>
    <w:rsid w:val="005E7FCF"/>
    <w:rsid w:val="005F06D8"/>
    <w:rsid w:val="005F09E0"/>
    <w:rsid w:val="005F1682"/>
    <w:rsid w:val="005F2702"/>
    <w:rsid w:val="005F2BB3"/>
    <w:rsid w:val="005F3532"/>
    <w:rsid w:val="005F38DB"/>
    <w:rsid w:val="005F43C8"/>
    <w:rsid w:val="005F45F7"/>
    <w:rsid w:val="005F4A45"/>
    <w:rsid w:val="005F69D8"/>
    <w:rsid w:val="005F7B0D"/>
    <w:rsid w:val="005F7DEB"/>
    <w:rsid w:val="00600057"/>
    <w:rsid w:val="00600AD0"/>
    <w:rsid w:val="006014C2"/>
    <w:rsid w:val="00601804"/>
    <w:rsid w:val="00601BCF"/>
    <w:rsid w:val="00602143"/>
    <w:rsid w:val="00602C3E"/>
    <w:rsid w:val="00602F9C"/>
    <w:rsid w:val="006030CD"/>
    <w:rsid w:val="00603693"/>
    <w:rsid w:val="00603DA0"/>
    <w:rsid w:val="006057E9"/>
    <w:rsid w:val="0060583A"/>
    <w:rsid w:val="00606D7B"/>
    <w:rsid w:val="00606E69"/>
    <w:rsid w:val="006072E2"/>
    <w:rsid w:val="006075E1"/>
    <w:rsid w:val="0061059F"/>
    <w:rsid w:val="0061069C"/>
    <w:rsid w:val="00610704"/>
    <w:rsid w:val="006114C0"/>
    <w:rsid w:val="006118CD"/>
    <w:rsid w:val="00611978"/>
    <w:rsid w:val="00612370"/>
    <w:rsid w:val="00612DA7"/>
    <w:rsid w:val="006133FF"/>
    <w:rsid w:val="006147D1"/>
    <w:rsid w:val="0061696F"/>
    <w:rsid w:val="00617479"/>
    <w:rsid w:val="0061760C"/>
    <w:rsid w:val="0061791C"/>
    <w:rsid w:val="00617FAD"/>
    <w:rsid w:val="00617FED"/>
    <w:rsid w:val="0062013B"/>
    <w:rsid w:val="00620451"/>
    <w:rsid w:val="006204A2"/>
    <w:rsid w:val="0062074A"/>
    <w:rsid w:val="00620C4D"/>
    <w:rsid w:val="00621022"/>
    <w:rsid w:val="00621C4D"/>
    <w:rsid w:val="0062253C"/>
    <w:rsid w:val="00623333"/>
    <w:rsid w:val="00623667"/>
    <w:rsid w:val="00623864"/>
    <w:rsid w:val="00623A24"/>
    <w:rsid w:val="00624343"/>
    <w:rsid w:val="00625B98"/>
    <w:rsid w:val="00626BF4"/>
    <w:rsid w:val="00627A4E"/>
    <w:rsid w:val="00630681"/>
    <w:rsid w:val="006312A0"/>
    <w:rsid w:val="00631566"/>
    <w:rsid w:val="00631F2F"/>
    <w:rsid w:val="00631F35"/>
    <w:rsid w:val="0063205A"/>
    <w:rsid w:val="006338BF"/>
    <w:rsid w:val="00634D6D"/>
    <w:rsid w:val="006364BE"/>
    <w:rsid w:val="00636C21"/>
    <w:rsid w:val="0064015C"/>
    <w:rsid w:val="00640923"/>
    <w:rsid w:val="00641855"/>
    <w:rsid w:val="006419FF"/>
    <w:rsid w:val="00641A9A"/>
    <w:rsid w:val="006422A1"/>
    <w:rsid w:val="00642725"/>
    <w:rsid w:val="00643491"/>
    <w:rsid w:val="006443F5"/>
    <w:rsid w:val="00644E16"/>
    <w:rsid w:val="0064514F"/>
    <w:rsid w:val="00645439"/>
    <w:rsid w:val="006467BC"/>
    <w:rsid w:val="00650A8F"/>
    <w:rsid w:val="0065251E"/>
    <w:rsid w:val="0065293E"/>
    <w:rsid w:val="00653099"/>
    <w:rsid w:val="00653371"/>
    <w:rsid w:val="00653388"/>
    <w:rsid w:val="006534BC"/>
    <w:rsid w:val="006536BA"/>
    <w:rsid w:val="00654263"/>
    <w:rsid w:val="00654673"/>
    <w:rsid w:val="00655202"/>
    <w:rsid w:val="00655316"/>
    <w:rsid w:val="0065546A"/>
    <w:rsid w:val="0065649D"/>
    <w:rsid w:val="00656ACF"/>
    <w:rsid w:val="0066010A"/>
    <w:rsid w:val="006616CB"/>
    <w:rsid w:val="00662C82"/>
    <w:rsid w:val="00663AF3"/>
    <w:rsid w:val="00664473"/>
    <w:rsid w:val="006646EF"/>
    <w:rsid w:val="00664FD4"/>
    <w:rsid w:val="00665193"/>
    <w:rsid w:val="00665362"/>
    <w:rsid w:val="006656DE"/>
    <w:rsid w:val="0066587C"/>
    <w:rsid w:val="00666379"/>
    <w:rsid w:val="006663E8"/>
    <w:rsid w:val="00670239"/>
    <w:rsid w:val="00670508"/>
    <w:rsid w:val="00670CF2"/>
    <w:rsid w:val="00670E0A"/>
    <w:rsid w:val="0067107F"/>
    <w:rsid w:val="0067120B"/>
    <w:rsid w:val="006712BD"/>
    <w:rsid w:val="006714B2"/>
    <w:rsid w:val="00671619"/>
    <w:rsid w:val="006716FE"/>
    <w:rsid w:val="00671C15"/>
    <w:rsid w:val="00672A3A"/>
    <w:rsid w:val="00672D00"/>
    <w:rsid w:val="00672D23"/>
    <w:rsid w:val="00672DCC"/>
    <w:rsid w:val="0067372B"/>
    <w:rsid w:val="00674307"/>
    <w:rsid w:val="00674B3C"/>
    <w:rsid w:val="00675529"/>
    <w:rsid w:val="0067562D"/>
    <w:rsid w:val="006756DC"/>
    <w:rsid w:val="00675B48"/>
    <w:rsid w:val="006770F6"/>
    <w:rsid w:val="006772FB"/>
    <w:rsid w:val="006778CF"/>
    <w:rsid w:val="00680CEC"/>
    <w:rsid w:val="006813CF"/>
    <w:rsid w:val="00681620"/>
    <w:rsid w:val="00681CB5"/>
    <w:rsid w:val="006825AB"/>
    <w:rsid w:val="00682E8A"/>
    <w:rsid w:val="00685D09"/>
    <w:rsid w:val="00685F5B"/>
    <w:rsid w:val="006864FD"/>
    <w:rsid w:val="00686A54"/>
    <w:rsid w:val="006872AA"/>
    <w:rsid w:val="006878D6"/>
    <w:rsid w:val="00687EAB"/>
    <w:rsid w:val="006901B0"/>
    <w:rsid w:val="0069093D"/>
    <w:rsid w:val="00691CCA"/>
    <w:rsid w:val="00691D30"/>
    <w:rsid w:val="0069237C"/>
    <w:rsid w:val="00692CF1"/>
    <w:rsid w:val="006935FE"/>
    <w:rsid w:val="00693824"/>
    <w:rsid w:val="00694066"/>
    <w:rsid w:val="00694466"/>
    <w:rsid w:val="006951C9"/>
    <w:rsid w:val="006951DA"/>
    <w:rsid w:val="00695FE9"/>
    <w:rsid w:val="006A04D6"/>
    <w:rsid w:val="006A0A9F"/>
    <w:rsid w:val="006A0D50"/>
    <w:rsid w:val="006A16CD"/>
    <w:rsid w:val="006A1E2E"/>
    <w:rsid w:val="006A251E"/>
    <w:rsid w:val="006A295D"/>
    <w:rsid w:val="006A31CA"/>
    <w:rsid w:val="006A3607"/>
    <w:rsid w:val="006A38FF"/>
    <w:rsid w:val="006A4C1B"/>
    <w:rsid w:val="006A4E94"/>
    <w:rsid w:val="006A503E"/>
    <w:rsid w:val="006A5ACE"/>
    <w:rsid w:val="006A5C4F"/>
    <w:rsid w:val="006A6D87"/>
    <w:rsid w:val="006A70FE"/>
    <w:rsid w:val="006A788E"/>
    <w:rsid w:val="006A7FDD"/>
    <w:rsid w:val="006B08B7"/>
    <w:rsid w:val="006B0949"/>
    <w:rsid w:val="006B0F30"/>
    <w:rsid w:val="006B1A75"/>
    <w:rsid w:val="006B202A"/>
    <w:rsid w:val="006B215F"/>
    <w:rsid w:val="006B2E32"/>
    <w:rsid w:val="006B43D6"/>
    <w:rsid w:val="006B5A49"/>
    <w:rsid w:val="006B5FB2"/>
    <w:rsid w:val="006B6060"/>
    <w:rsid w:val="006B61BD"/>
    <w:rsid w:val="006B62A6"/>
    <w:rsid w:val="006B6927"/>
    <w:rsid w:val="006B73FA"/>
    <w:rsid w:val="006C086F"/>
    <w:rsid w:val="006C2FAB"/>
    <w:rsid w:val="006C32DF"/>
    <w:rsid w:val="006C3DD9"/>
    <w:rsid w:val="006C4202"/>
    <w:rsid w:val="006C4913"/>
    <w:rsid w:val="006C4969"/>
    <w:rsid w:val="006C6013"/>
    <w:rsid w:val="006C6729"/>
    <w:rsid w:val="006C69E1"/>
    <w:rsid w:val="006C795B"/>
    <w:rsid w:val="006D0815"/>
    <w:rsid w:val="006D0924"/>
    <w:rsid w:val="006D167F"/>
    <w:rsid w:val="006D16B5"/>
    <w:rsid w:val="006D1E0B"/>
    <w:rsid w:val="006D29AB"/>
    <w:rsid w:val="006D29B4"/>
    <w:rsid w:val="006D2A7B"/>
    <w:rsid w:val="006D31EC"/>
    <w:rsid w:val="006D3FB0"/>
    <w:rsid w:val="006D42C1"/>
    <w:rsid w:val="006D4468"/>
    <w:rsid w:val="006D6294"/>
    <w:rsid w:val="006D6AB3"/>
    <w:rsid w:val="006D6B86"/>
    <w:rsid w:val="006D7F0F"/>
    <w:rsid w:val="006E0ACF"/>
    <w:rsid w:val="006E17B7"/>
    <w:rsid w:val="006E2296"/>
    <w:rsid w:val="006E24F8"/>
    <w:rsid w:val="006E26A2"/>
    <w:rsid w:val="006E2BBD"/>
    <w:rsid w:val="006E2C08"/>
    <w:rsid w:val="006E4144"/>
    <w:rsid w:val="006E41F0"/>
    <w:rsid w:val="006E4294"/>
    <w:rsid w:val="006E5016"/>
    <w:rsid w:val="006E53D2"/>
    <w:rsid w:val="006E5546"/>
    <w:rsid w:val="006E5AC3"/>
    <w:rsid w:val="006E5F74"/>
    <w:rsid w:val="006E6307"/>
    <w:rsid w:val="006E6A09"/>
    <w:rsid w:val="006E6CAA"/>
    <w:rsid w:val="006F1495"/>
    <w:rsid w:val="006F2010"/>
    <w:rsid w:val="006F3DCA"/>
    <w:rsid w:val="006F4395"/>
    <w:rsid w:val="006F478A"/>
    <w:rsid w:val="006F615A"/>
    <w:rsid w:val="006F6FD2"/>
    <w:rsid w:val="006F6FE2"/>
    <w:rsid w:val="006F75EF"/>
    <w:rsid w:val="006F7821"/>
    <w:rsid w:val="006F78BC"/>
    <w:rsid w:val="006F7E90"/>
    <w:rsid w:val="00700239"/>
    <w:rsid w:val="007020F9"/>
    <w:rsid w:val="00702F58"/>
    <w:rsid w:val="0070385F"/>
    <w:rsid w:val="00704DD7"/>
    <w:rsid w:val="00705E73"/>
    <w:rsid w:val="00706066"/>
    <w:rsid w:val="0070655A"/>
    <w:rsid w:val="00706ECB"/>
    <w:rsid w:val="007074C7"/>
    <w:rsid w:val="00707A5C"/>
    <w:rsid w:val="00710799"/>
    <w:rsid w:val="007108D0"/>
    <w:rsid w:val="00710EAB"/>
    <w:rsid w:val="00711141"/>
    <w:rsid w:val="00711289"/>
    <w:rsid w:val="00711BA0"/>
    <w:rsid w:val="00711C95"/>
    <w:rsid w:val="0071207A"/>
    <w:rsid w:val="00712E3A"/>
    <w:rsid w:val="0071319E"/>
    <w:rsid w:val="00714522"/>
    <w:rsid w:val="00714778"/>
    <w:rsid w:val="00714A72"/>
    <w:rsid w:val="00715745"/>
    <w:rsid w:val="0072066C"/>
    <w:rsid w:val="007209B0"/>
    <w:rsid w:val="00721AB5"/>
    <w:rsid w:val="00721E30"/>
    <w:rsid w:val="0072254A"/>
    <w:rsid w:val="00722659"/>
    <w:rsid w:val="00723133"/>
    <w:rsid w:val="007235AC"/>
    <w:rsid w:val="007235D5"/>
    <w:rsid w:val="00723DAA"/>
    <w:rsid w:val="00723FEF"/>
    <w:rsid w:val="00725438"/>
    <w:rsid w:val="00725A6C"/>
    <w:rsid w:val="00725EE7"/>
    <w:rsid w:val="00726F31"/>
    <w:rsid w:val="00727A9C"/>
    <w:rsid w:val="00727D5B"/>
    <w:rsid w:val="007302DB"/>
    <w:rsid w:val="00731375"/>
    <w:rsid w:val="00731D66"/>
    <w:rsid w:val="0073264B"/>
    <w:rsid w:val="00732AA7"/>
    <w:rsid w:val="00732C99"/>
    <w:rsid w:val="00732D8E"/>
    <w:rsid w:val="00732DD9"/>
    <w:rsid w:val="0073333B"/>
    <w:rsid w:val="0073349C"/>
    <w:rsid w:val="007337E9"/>
    <w:rsid w:val="00734045"/>
    <w:rsid w:val="007342A4"/>
    <w:rsid w:val="00734E32"/>
    <w:rsid w:val="00735218"/>
    <w:rsid w:val="00736821"/>
    <w:rsid w:val="00736AD5"/>
    <w:rsid w:val="00736E49"/>
    <w:rsid w:val="0074030E"/>
    <w:rsid w:val="00740C11"/>
    <w:rsid w:val="007420DA"/>
    <w:rsid w:val="00742265"/>
    <w:rsid w:val="00742546"/>
    <w:rsid w:val="00742CBF"/>
    <w:rsid w:val="0074331F"/>
    <w:rsid w:val="007447DF"/>
    <w:rsid w:val="007452AF"/>
    <w:rsid w:val="007458DA"/>
    <w:rsid w:val="00750977"/>
    <w:rsid w:val="00750DD9"/>
    <w:rsid w:val="00751FFB"/>
    <w:rsid w:val="0075213F"/>
    <w:rsid w:val="007521E2"/>
    <w:rsid w:val="00752617"/>
    <w:rsid w:val="00752ED6"/>
    <w:rsid w:val="00753150"/>
    <w:rsid w:val="007535DE"/>
    <w:rsid w:val="007536CE"/>
    <w:rsid w:val="00754014"/>
    <w:rsid w:val="00755495"/>
    <w:rsid w:val="00756277"/>
    <w:rsid w:val="00756F3F"/>
    <w:rsid w:val="0075766C"/>
    <w:rsid w:val="0076023B"/>
    <w:rsid w:val="007603A3"/>
    <w:rsid w:val="00760855"/>
    <w:rsid w:val="00761304"/>
    <w:rsid w:val="0076171E"/>
    <w:rsid w:val="0076190F"/>
    <w:rsid w:val="007626E6"/>
    <w:rsid w:val="00762823"/>
    <w:rsid w:val="0076285C"/>
    <w:rsid w:val="00764337"/>
    <w:rsid w:val="0076469C"/>
    <w:rsid w:val="00764848"/>
    <w:rsid w:val="007653B8"/>
    <w:rsid w:val="00765AC3"/>
    <w:rsid w:val="00765CDE"/>
    <w:rsid w:val="0076603D"/>
    <w:rsid w:val="0076708A"/>
    <w:rsid w:val="007676AC"/>
    <w:rsid w:val="0077005F"/>
    <w:rsid w:val="0077046C"/>
    <w:rsid w:val="00770F24"/>
    <w:rsid w:val="007713B9"/>
    <w:rsid w:val="00771DA4"/>
    <w:rsid w:val="00772E90"/>
    <w:rsid w:val="0077346A"/>
    <w:rsid w:val="00773F14"/>
    <w:rsid w:val="00774AEA"/>
    <w:rsid w:val="00774EE9"/>
    <w:rsid w:val="00776086"/>
    <w:rsid w:val="007768AA"/>
    <w:rsid w:val="00776FB2"/>
    <w:rsid w:val="007802A6"/>
    <w:rsid w:val="007810EF"/>
    <w:rsid w:val="0078145F"/>
    <w:rsid w:val="00781A19"/>
    <w:rsid w:val="0078224D"/>
    <w:rsid w:val="00782879"/>
    <w:rsid w:val="00782E68"/>
    <w:rsid w:val="00784ABE"/>
    <w:rsid w:val="0078670D"/>
    <w:rsid w:val="00786D61"/>
    <w:rsid w:val="007874A3"/>
    <w:rsid w:val="007877DA"/>
    <w:rsid w:val="007904E5"/>
    <w:rsid w:val="00790C3C"/>
    <w:rsid w:val="00790FF4"/>
    <w:rsid w:val="00791A6E"/>
    <w:rsid w:val="00791A7E"/>
    <w:rsid w:val="00792421"/>
    <w:rsid w:val="007924CC"/>
    <w:rsid w:val="00793095"/>
    <w:rsid w:val="007932EB"/>
    <w:rsid w:val="00793BFA"/>
    <w:rsid w:val="0079424B"/>
    <w:rsid w:val="00794C27"/>
    <w:rsid w:val="00794E24"/>
    <w:rsid w:val="0079530C"/>
    <w:rsid w:val="007957A4"/>
    <w:rsid w:val="007968AB"/>
    <w:rsid w:val="00796DA4"/>
    <w:rsid w:val="00797993"/>
    <w:rsid w:val="007A1060"/>
    <w:rsid w:val="007A109E"/>
    <w:rsid w:val="007A208B"/>
    <w:rsid w:val="007A23B8"/>
    <w:rsid w:val="007A2478"/>
    <w:rsid w:val="007A280F"/>
    <w:rsid w:val="007A2D84"/>
    <w:rsid w:val="007A33DF"/>
    <w:rsid w:val="007A3DD4"/>
    <w:rsid w:val="007A3DEA"/>
    <w:rsid w:val="007A559F"/>
    <w:rsid w:val="007A55AF"/>
    <w:rsid w:val="007A7839"/>
    <w:rsid w:val="007A7DDA"/>
    <w:rsid w:val="007B076D"/>
    <w:rsid w:val="007B1186"/>
    <w:rsid w:val="007B17AC"/>
    <w:rsid w:val="007B217A"/>
    <w:rsid w:val="007B2487"/>
    <w:rsid w:val="007B2E44"/>
    <w:rsid w:val="007B3274"/>
    <w:rsid w:val="007B3C3D"/>
    <w:rsid w:val="007B4F1F"/>
    <w:rsid w:val="007B4FE4"/>
    <w:rsid w:val="007B50C6"/>
    <w:rsid w:val="007B5719"/>
    <w:rsid w:val="007B5A62"/>
    <w:rsid w:val="007B5F72"/>
    <w:rsid w:val="007B63B8"/>
    <w:rsid w:val="007B6504"/>
    <w:rsid w:val="007B693C"/>
    <w:rsid w:val="007B7E22"/>
    <w:rsid w:val="007C018D"/>
    <w:rsid w:val="007C02C7"/>
    <w:rsid w:val="007C07BD"/>
    <w:rsid w:val="007C283A"/>
    <w:rsid w:val="007C3FCD"/>
    <w:rsid w:val="007C433A"/>
    <w:rsid w:val="007C5737"/>
    <w:rsid w:val="007C57EC"/>
    <w:rsid w:val="007C67E8"/>
    <w:rsid w:val="007C6A5B"/>
    <w:rsid w:val="007C6E87"/>
    <w:rsid w:val="007C70CB"/>
    <w:rsid w:val="007C75F4"/>
    <w:rsid w:val="007D0208"/>
    <w:rsid w:val="007D079B"/>
    <w:rsid w:val="007D18E3"/>
    <w:rsid w:val="007D1C48"/>
    <w:rsid w:val="007D2310"/>
    <w:rsid w:val="007D2578"/>
    <w:rsid w:val="007D262A"/>
    <w:rsid w:val="007D3970"/>
    <w:rsid w:val="007D40E3"/>
    <w:rsid w:val="007D41F7"/>
    <w:rsid w:val="007D4360"/>
    <w:rsid w:val="007D44CF"/>
    <w:rsid w:val="007D48E7"/>
    <w:rsid w:val="007D4E53"/>
    <w:rsid w:val="007D510B"/>
    <w:rsid w:val="007D5426"/>
    <w:rsid w:val="007D5A2F"/>
    <w:rsid w:val="007D61CE"/>
    <w:rsid w:val="007D6586"/>
    <w:rsid w:val="007D6E43"/>
    <w:rsid w:val="007D73EF"/>
    <w:rsid w:val="007D74B0"/>
    <w:rsid w:val="007D7ECB"/>
    <w:rsid w:val="007E0365"/>
    <w:rsid w:val="007E0494"/>
    <w:rsid w:val="007E0F42"/>
    <w:rsid w:val="007E2685"/>
    <w:rsid w:val="007E28E3"/>
    <w:rsid w:val="007E2945"/>
    <w:rsid w:val="007E2D39"/>
    <w:rsid w:val="007E4D70"/>
    <w:rsid w:val="007E511A"/>
    <w:rsid w:val="007E67E8"/>
    <w:rsid w:val="007E7A55"/>
    <w:rsid w:val="007F1292"/>
    <w:rsid w:val="007F1428"/>
    <w:rsid w:val="007F339D"/>
    <w:rsid w:val="007F3582"/>
    <w:rsid w:val="007F396E"/>
    <w:rsid w:val="007F456E"/>
    <w:rsid w:val="007F4A45"/>
    <w:rsid w:val="007F4DE5"/>
    <w:rsid w:val="007F5ED9"/>
    <w:rsid w:val="007F7019"/>
    <w:rsid w:val="007F786B"/>
    <w:rsid w:val="007F78A5"/>
    <w:rsid w:val="007F7907"/>
    <w:rsid w:val="007F7A57"/>
    <w:rsid w:val="00801182"/>
    <w:rsid w:val="008013D5"/>
    <w:rsid w:val="00801D39"/>
    <w:rsid w:val="008034EF"/>
    <w:rsid w:val="008035C3"/>
    <w:rsid w:val="00804196"/>
    <w:rsid w:val="00805385"/>
    <w:rsid w:val="00805396"/>
    <w:rsid w:val="008054AE"/>
    <w:rsid w:val="008055DD"/>
    <w:rsid w:val="00805B4D"/>
    <w:rsid w:val="00805B57"/>
    <w:rsid w:val="00805D8C"/>
    <w:rsid w:val="0080648D"/>
    <w:rsid w:val="00806B85"/>
    <w:rsid w:val="00807331"/>
    <w:rsid w:val="008079EF"/>
    <w:rsid w:val="00807DC7"/>
    <w:rsid w:val="00810223"/>
    <w:rsid w:val="00810682"/>
    <w:rsid w:val="00812777"/>
    <w:rsid w:val="008128BA"/>
    <w:rsid w:val="00812CA6"/>
    <w:rsid w:val="008149FA"/>
    <w:rsid w:val="00814D49"/>
    <w:rsid w:val="008154DD"/>
    <w:rsid w:val="00815746"/>
    <w:rsid w:val="00816129"/>
    <w:rsid w:val="008164E4"/>
    <w:rsid w:val="00816936"/>
    <w:rsid w:val="00817094"/>
    <w:rsid w:val="00817246"/>
    <w:rsid w:val="00817536"/>
    <w:rsid w:val="00820018"/>
    <w:rsid w:val="00820456"/>
    <w:rsid w:val="00820D70"/>
    <w:rsid w:val="00821063"/>
    <w:rsid w:val="008217EA"/>
    <w:rsid w:val="00822AE8"/>
    <w:rsid w:val="00822B87"/>
    <w:rsid w:val="00822BA2"/>
    <w:rsid w:val="00823A90"/>
    <w:rsid w:val="0082519A"/>
    <w:rsid w:val="00825400"/>
    <w:rsid w:val="00825528"/>
    <w:rsid w:val="008255B4"/>
    <w:rsid w:val="0082571C"/>
    <w:rsid w:val="008259E5"/>
    <w:rsid w:val="00825BEE"/>
    <w:rsid w:val="0082628E"/>
    <w:rsid w:val="00826E01"/>
    <w:rsid w:val="0082765D"/>
    <w:rsid w:val="008301A7"/>
    <w:rsid w:val="008311D5"/>
    <w:rsid w:val="0083132D"/>
    <w:rsid w:val="008320CA"/>
    <w:rsid w:val="00832B50"/>
    <w:rsid w:val="00833709"/>
    <w:rsid w:val="008348C2"/>
    <w:rsid w:val="00835725"/>
    <w:rsid w:val="00836228"/>
    <w:rsid w:val="00836EA1"/>
    <w:rsid w:val="00837055"/>
    <w:rsid w:val="008372FA"/>
    <w:rsid w:val="00837BA7"/>
    <w:rsid w:val="008408F0"/>
    <w:rsid w:val="00840B9E"/>
    <w:rsid w:val="00841117"/>
    <w:rsid w:val="008413E5"/>
    <w:rsid w:val="008418D9"/>
    <w:rsid w:val="00842FB6"/>
    <w:rsid w:val="008437AA"/>
    <w:rsid w:val="008450B3"/>
    <w:rsid w:val="00845609"/>
    <w:rsid w:val="00846D4B"/>
    <w:rsid w:val="00846E49"/>
    <w:rsid w:val="0085235E"/>
    <w:rsid w:val="00853795"/>
    <w:rsid w:val="0085455A"/>
    <w:rsid w:val="00854F21"/>
    <w:rsid w:val="008551C1"/>
    <w:rsid w:val="008571DD"/>
    <w:rsid w:val="008576A9"/>
    <w:rsid w:val="00857EC8"/>
    <w:rsid w:val="008618F5"/>
    <w:rsid w:val="008629A5"/>
    <w:rsid w:val="00863BBD"/>
    <w:rsid w:val="00863DF8"/>
    <w:rsid w:val="00864852"/>
    <w:rsid w:val="00865710"/>
    <w:rsid w:val="008657E1"/>
    <w:rsid w:val="0086660F"/>
    <w:rsid w:val="00867272"/>
    <w:rsid w:val="00870852"/>
    <w:rsid w:val="00870CCA"/>
    <w:rsid w:val="00870CE5"/>
    <w:rsid w:val="00871EC0"/>
    <w:rsid w:val="008722B5"/>
    <w:rsid w:val="00872E45"/>
    <w:rsid w:val="008733CC"/>
    <w:rsid w:val="008734F8"/>
    <w:rsid w:val="00873596"/>
    <w:rsid w:val="00874E1D"/>
    <w:rsid w:val="00874F45"/>
    <w:rsid w:val="00875141"/>
    <w:rsid w:val="0087567C"/>
    <w:rsid w:val="0087587E"/>
    <w:rsid w:val="00876A88"/>
    <w:rsid w:val="00876CB9"/>
    <w:rsid w:val="00877737"/>
    <w:rsid w:val="008803FA"/>
    <w:rsid w:val="008818AD"/>
    <w:rsid w:val="008818F4"/>
    <w:rsid w:val="00881CA6"/>
    <w:rsid w:val="00882162"/>
    <w:rsid w:val="00882A97"/>
    <w:rsid w:val="00883D3A"/>
    <w:rsid w:val="008842E8"/>
    <w:rsid w:val="00884DD7"/>
    <w:rsid w:val="008857B0"/>
    <w:rsid w:val="00885F64"/>
    <w:rsid w:val="008865C8"/>
    <w:rsid w:val="00886AFF"/>
    <w:rsid w:val="00886EEE"/>
    <w:rsid w:val="00887C89"/>
    <w:rsid w:val="00887EBB"/>
    <w:rsid w:val="00890659"/>
    <w:rsid w:val="00890875"/>
    <w:rsid w:val="00890A3E"/>
    <w:rsid w:val="00890A7D"/>
    <w:rsid w:val="00891DF9"/>
    <w:rsid w:val="00891F61"/>
    <w:rsid w:val="00892F94"/>
    <w:rsid w:val="008948D1"/>
    <w:rsid w:val="00894943"/>
    <w:rsid w:val="00894A5C"/>
    <w:rsid w:val="008973D6"/>
    <w:rsid w:val="00897501"/>
    <w:rsid w:val="00897DF3"/>
    <w:rsid w:val="008A00A1"/>
    <w:rsid w:val="008A079E"/>
    <w:rsid w:val="008A0A1A"/>
    <w:rsid w:val="008A0BEE"/>
    <w:rsid w:val="008A16D3"/>
    <w:rsid w:val="008A2817"/>
    <w:rsid w:val="008A29B1"/>
    <w:rsid w:val="008A2D9B"/>
    <w:rsid w:val="008A348F"/>
    <w:rsid w:val="008A3659"/>
    <w:rsid w:val="008A3768"/>
    <w:rsid w:val="008A4318"/>
    <w:rsid w:val="008A5237"/>
    <w:rsid w:val="008A5D75"/>
    <w:rsid w:val="008A5F7D"/>
    <w:rsid w:val="008A5F9C"/>
    <w:rsid w:val="008A62B9"/>
    <w:rsid w:val="008A63D4"/>
    <w:rsid w:val="008A7F54"/>
    <w:rsid w:val="008B0053"/>
    <w:rsid w:val="008B0D3A"/>
    <w:rsid w:val="008B13B9"/>
    <w:rsid w:val="008B2BD0"/>
    <w:rsid w:val="008B33FD"/>
    <w:rsid w:val="008B3EBE"/>
    <w:rsid w:val="008B5139"/>
    <w:rsid w:val="008B57CE"/>
    <w:rsid w:val="008B5D3C"/>
    <w:rsid w:val="008B6485"/>
    <w:rsid w:val="008B747E"/>
    <w:rsid w:val="008B7888"/>
    <w:rsid w:val="008B7E33"/>
    <w:rsid w:val="008C0035"/>
    <w:rsid w:val="008C05D5"/>
    <w:rsid w:val="008C085C"/>
    <w:rsid w:val="008C1065"/>
    <w:rsid w:val="008C1180"/>
    <w:rsid w:val="008C1C74"/>
    <w:rsid w:val="008C2BE4"/>
    <w:rsid w:val="008C2E20"/>
    <w:rsid w:val="008C42CB"/>
    <w:rsid w:val="008C465A"/>
    <w:rsid w:val="008C46A2"/>
    <w:rsid w:val="008C4EA6"/>
    <w:rsid w:val="008C671D"/>
    <w:rsid w:val="008C6FE1"/>
    <w:rsid w:val="008C713C"/>
    <w:rsid w:val="008C77FD"/>
    <w:rsid w:val="008C7EC4"/>
    <w:rsid w:val="008C7F79"/>
    <w:rsid w:val="008D0963"/>
    <w:rsid w:val="008D1370"/>
    <w:rsid w:val="008D1C6A"/>
    <w:rsid w:val="008D224D"/>
    <w:rsid w:val="008D2286"/>
    <w:rsid w:val="008D26C0"/>
    <w:rsid w:val="008D31B4"/>
    <w:rsid w:val="008D34C6"/>
    <w:rsid w:val="008D35B7"/>
    <w:rsid w:val="008D3AB9"/>
    <w:rsid w:val="008D3D82"/>
    <w:rsid w:val="008D3E4D"/>
    <w:rsid w:val="008D6375"/>
    <w:rsid w:val="008D6F73"/>
    <w:rsid w:val="008D77A4"/>
    <w:rsid w:val="008D7DED"/>
    <w:rsid w:val="008D7F98"/>
    <w:rsid w:val="008E03B1"/>
    <w:rsid w:val="008E05AA"/>
    <w:rsid w:val="008E0744"/>
    <w:rsid w:val="008E0A40"/>
    <w:rsid w:val="008E1A38"/>
    <w:rsid w:val="008E1A5A"/>
    <w:rsid w:val="008E1F26"/>
    <w:rsid w:val="008E4C68"/>
    <w:rsid w:val="008E7D56"/>
    <w:rsid w:val="008F04AB"/>
    <w:rsid w:val="008F1C7F"/>
    <w:rsid w:val="008F23A1"/>
    <w:rsid w:val="008F2B33"/>
    <w:rsid w:val="008F2D80"/>
    <w:rsid w:val="008F2EE2"/>
    <w:rsid w:val="008F3809"/>
    <w:rsid w:val="008F3D00"/>
    <w:rsid w:val="008F4D2E"/>
    <w:rsid w:val="008F4F40"/>
    <w:rsid w:val="008F50C9"/>
    <w:rsid w:val="008F517F"/>
    <w:rsid w:val="008F53DE"/>
    <w:rsid w:val="008F5C44"/>
    <w:rsid w:val="008F643A"/>
    <w:rsid w:val="008F65FD"/>
    <w:rsid w:val="008F6ECA"/>
    <w:rsid w:val="008F7272"/>
    <w:rsid w:val="008F7920"/>
    <w:rsid w:val="008F7A4B"/>
    <w:rsid w:val="00900BA7"/>
    <w:rsid w:val="0090283B"/>
    <w:rsid w:val="00902D07"/>
    <w:rsid w:val="0090315E"/>
    <w:rsid w:val="00903873"/>
    <w:rsid w:val="0090453F"/>
    <w:rsid w:val="00905091"/>
    <w:rsid w:val="00905BE7"/>
    <w:rsid w:val="0090635E"/>
    <w:rsid w:val="0090641F"/>
    <w:rsid w:val="00906581"/>
    <w:rsid w:val="009065B6"/>
    <w:rsid w:val="00906C8D"/>
    <w:rsid w:val="00910F1B"/>
    <w:rsid w:val="00911AB2"/>
    <w:rsid w:val="00911AC9"/>
    <w:rsid w:val="0091231E"/>
    <w:rsid w:val="00912752"/>
    <w:rsid w:val="009143C9"/>
    <w:rsid w:val="00914F4C"/>
    <w:rsid w:val="00915246"/>
    <w:rsid w:val="00915417"/>
    <w:rsid w:val="0091567E"/>
    <w:rsid w:val="00915D3F"/>
    <w:rsid w:val="00915F9A"/>
    <w:rsid w:val="00915FD1"/>
    <w:rsid w:val="0091608F"/>
    <w:rsid w:val="0091622F"/>
    <w:rsid w:val="00916A41"/>
    <w:rsid w:val="00916AA9"/>
    <w:rsid w:val="0091786C"/>
    <w:rsid w:val="0092018B"/>
    <w:rsid w:val="00921B2A"/>
    <w:rsid w:val="00922BD4"/>
    <w:rsid w:val="00923990"/>
    <w:rsid w:val="009242F7"/>
    <w:rsid w:val="0092454C"/>
    <w:rsid w:val="00924851"/>
    <w:rsid w:val="00925133"/>
    <w:rsid w:val="009258D8"/>
    <w:rsid w:val="00926112"/>
    <w:rsid w:val="0092663F"/>
    <w:rsid w:val="009273BD"/>
    <w:rsid w:val="00927FA0"/>
    <w:rsid w:val="00930DC7"/>
    <w:rsid w:val="00931725"/>
    <w:rsid w:val="0093174D"/>
    <w:rsid w:val="00931A8F"/>
    <w:rsid w:val="00932929"/>
    <w:rsid w:val="0093387F"/>
    <w:rsid w:val="00933CFF"/>
    <w:rsid w:val="00934135"/>
    <w:rsid w:val="00934211"/>
    <w:rsid w:val="00934B86"/>
    <w:rsid w:val="00934BFD"/>
    <w:rsid w:val="009352C3"/>
    <w:rsid w:val="00935700"/>
    <w:rsid w:val="009360D8"/>
    <w:rsid w:val="00936253"/>
    <w:rsid w:val="009362D5"/>
    <w:rsid w:val="00936731"/>
    <w:rsid w:val="00937982"/>
    <w:rsid w:val="00937B26"/>
    <w:rsid w:val="0094022E"/>
    <w:rsid w:val="009411D6"/>
    <w:rsid w:val="009419C6"/>
    <w:rsid w:val="00941C79"/>
    <w:rsid w:val="00941F3D"/>
    <w:rsid w:val="009427AD"/>
    <w:rsid w:val="009443DD"/>
    <w:rsid w:val="0094450D"/>
    <w:rsid w:val="00944A3A"/>
    <w:rsid w:val="00947594"/>
    <w:rsid w:val="00947A9E"/>
    <w:rsid w:val="0095014E"/>
    <w:rsid w:val="009519DF"/>
    <w:rsid w:val="009526E4"/>
    <w:rsid w:val="009534F7"/>
    <w:rsid w:val="009548B5"/>
    <w:rsid w:val="00955BE1"/>
    <w:rsid w:val="00956946"/>
    <w:rsid w:val="00956DBA"/>
    <w:rsid w:val="00957612"/>
    <w:rsid w:val="0095765F"/>
    <w:rsid w:val="0095784D"/>
    <w:rsid w:val="009578FA"/>
    <w:rsid w:val="00957B55"/>
    <w:rsid w:val="0096002D"/>
    <w:rsid w:val="009617A5"/>
    <w:rsid w:val="00961D5D"/>
    <w:rsid w:val="009622A3"/>
    <w:rsid w:val="009630E9"/>
    <w:rsid w:val="00963656"/>
    <w:rsid w:val="009637CF"/>
    <w:rsid w:val="00963F71"/>
    <w:rsid w:val="00964DF9"/>
    <w:rsid w:val="00965DA6"/>
    <w:rsid w:val="00965DD6"/>
    <w:rsid w:val="009660F5"/>
    <w:rsid w:val="00966BE5"/>
    <w:rsid w:val="00967233"/>
    <w:rsid w:val="00971E5A"/>
    <w:rsid w:val="009721E9"/>
    <w:rsid w:val="00972DBB"/>
    <w:rsid w:val="0097308A"/>
    <w:rsid w:val="009737FE"/>
    <w:rsid w:val="00973929"/>
    <w:rsid w:val="009748B7"/>
    <w:rsid w:val="00974978"/>
    <w:rsid w:val="00975177"/>
    <w:rsid w:val="00976415"/>
    <w:rsid w:val="00976631"/>
    <w:rsid w:val="00976A0B"/>
    <w:rsid w:val="00976EDA"/>
    <w:rsid w:val="00977163"/>
    <w:rsid w:val="0097745D"/>
    <w:rsid w:val="009775E3"/>
    <w:rsid w:val="00977B52"/>
    <w:rsid w:val="00980292"/>
    <w:rsid w:val="00980BBE"/>
    <w:rsid w:val="00982B75"/>
    <w:rsid w:val="00984802"/>
    <w:rsid w:val="00985199"/>
    <w:rsid w:val="00985359"/>
    <w:rsid w:val="00985E07"/>
    <w:rsid w:val="00986340"/>
    <w:rsid w:val="00986ACF"/>
    <w:rsid w:val="009878E9"/>
    <w:rsid w:val="00990739"/>
    <w:rsid w:val="00990E19"/>
    <w:rsid w:val="00990EC0"/>
    <w:rsid w:val="00991938"/>
    <w:rsid w:val="00991999"/>
    <w:rsid w:val="00992648"/>
    <w:rsid w:val="00992D05"/>
    <w:rsid w:val="009933B7"/>
    <w:rsid w:val="009935B3"/>
    <w:rsid w:val="0099432D"/>
    <w:rsid w:val="00994529"/>
    <w:rsid w:val="00994D6B"/>
    <w:rsid w:val="00994E56"/>
    <w:rsid w:val="0099541B"/>
    <w:rsid w:val="00995746"/>
    <w:rsid w:val="00995FB8"/>
    <w:rsid w:val="0099640A"/>
    <w:rsid w:val="00996729"/>
    <w:rsid w:val="009970A0"/>
    <w:rsid w:val="0099759E"/>
    <w:rsid w:val="009A0D44"/>
    <w:rsid w:val="009A1B1C"/>
    <w:rsid w:val="009A1B24"/>
    <w:rsid w:val="009A1B40"/>
    <w:rsid w:val="009A1DD5"/>
    <w:rsid w:val="009A2719"/>
    <w:rsid w:val="009A329E"/>
    <w:rsid w:val="009A35B2"/>
    <w:rsid w:val="009A38BE"/>
    <w:rsid w:val="009A43D9"/>
    <w:rsid w:val="009A4608"/>
    <w:rsid w:val="009A55C7"/>
    <w:rsid w:val="009A594D"/>
    <w:rsid w:val="009A5F01"/>
    <w:rsid w:val="009A635C"/>
    <w:rsid w:val="009A6C66"/>
    <w:rsid w:val="009A6C8A"/>
    <w:rsid w:val="009A741A"/>
    <w:rsid w:val="009A772D"/>
    <w:rsid w:val="009A79CC"/>
    <w:rsid w:val="009B1F49"/>
    <w:rsid w:val="009B1FD2"/>
    <w:rsid w:val="009B273B"/>
    <w:rsid w:val="009B327E"/>
    <w:rsid w:val="009B32CC"/>
    <w:rsid w:val="009B3BDB"/>
    <w:rsid w:val="009B43B6"/>
    <w:rsid w:val="009B4FDE"/>
    <w:rsid w:val="009B653D"/>
    <w:rsid w:val="009C02DA"/>
    <w:rsid w:val="009C033A"/>
    <w:rsid w:val="009C3491"/>
    <w:rsid w:val="009C3A8C"/>
    <w:rsid w:val="009C3C46"/>
    <w:rsid w:val="009C3CF0"/>
    <w:rsid w:val="009C4CE1"/>
    <w:rsid w:val="009C606E"/>
    <w:rsid w:val="009C6129"/>
    <w:rsid w:val="009C63AA"/>
    <w:rsid w:val="009C63FC"/>
    <w:rsid w:val="009C65A3"/>
    <w:rsid w:val="009C67D3"/>
    <w:rsid w:val="009C6DF6"/>
    <w:rsid w:val="009C795A"/>
    <w:rsid w:val="009D04FE"/>
    <w:rsid w:val="009D0CD0"/>
    <w:rsid w:val="009D12DA"/>
    <w:rsid w:val="009D196B"/>
    <w:rsid w:val="009D1DBF"/>
    <w:rsid w:val="009D1FA0"/>
    <w:rsid w:val="009D27B2"/>
    <w:rsid w:val="009D2EB0"/>
    <w:rsid w:val="009D3455"/>
    <w:rsid w:val="009D3DBD"/>
    <w:rsid w:val="009D4B36"/>
    <w:rsid w:val="009D4C5B"/>
    <w:rsid w:val="009D582C"/>
    <w:rsid w:val="009D5863"/>
    <w:rsid w:val="009D5892"/>
    <w:rsid w:val="009D58CC"/>
    <w:rsid w:val="009D60C8"/>
    <w:rsid w:val="009D6899"/>
    <w:rsid w:val="009D6F15"/>
    <w:rsid w:val="009D7D2A"/>
    <w:rsid w:val="009E00D2"/>
    <w:rsid w:val="009E04EC"/>
    <w:rsid w:val="009E0A18"/>
    <w:rsid w:val="009E3494"/>
    <w:rsid w:val="009E382E"/>
    <w:rsid w:val="009E395F"/>
    <w:rsid w:val="009E4065"/>
    <w:rsid w:val="009E4B77"/>
    <w:rsid w:val="009E4BD0"/>
    <w:rsid w:val="009E4FDF"/>
    <w:rsid w:val="009E5E34"/>
    <w:rsid w:val="009E7794"/>
    <w:rsid w:val="009F0A4F"/>
    <w:rsid w:val="009F1894"/>
    <w:rsid w:val="009F2489"/>
    <w:rsid w:val="009F2C8A"/>
    <w:rsid w:val="009F3F7B"/>
    <w:rsid w:val="009F49CE"/>
    <w:rsid w:val="009F5CF8"/>
    <w:rsid w:val="009F6238"/>
    <w:rsid w:val="009F634E"/>
    <w:rsid w:val="009F6F91"/>
    <w:rsid w:val="009F76E5"/>
    <w:rsid w:val="009F787C"/>
    <w:rsid w:val="009F7927"/>
    <w:rsid w:val="009F79FE"/>
    <w:rsid w:val="00A0008B"/>
    <w:rsid w:val="00A003A4"/>
    <w:rsid w:val="00A0164C"/>
    <w:rsid w:val="00A02C6A"/>
    <w:rsid w:val="00A033AC"/>
    <w:rsid w:val="00A03679"/>
    <w:rsid w:val="00A03892"/>
    <w:rsid w:val="00A04754"/>
    <w:rsid w:val="00A047BA"/>
    <w:rsid w:val="00A06023"/>
    <w:rsid w:val="00A064C2"/>
    <w:rsid w:val="00A06B2C"/>
    <w:rsid w:val="00A104DA"/>
    <w:rsid w:val="00A1162B"/>
    <w:rsid w:val="00A11FDE"/>
    <w:rsid w:val="00A12816"/>
    <w:rsid w:val="00A13384"/>
    <w:rsid w:val="00A133FC"/>
    <w:rsid w:val="00A13AE8"/>
    <w:rsid w:val="00A13BDB"/>
    <w:rsid w:val="00A141F1"/>
    <w:rsid w:val="00A14E48"/>
    <w:rsid w:val="00A14F46"/>
    <w:rsid w:val="00A153C1"/>
    <w:rsid w:val="00A17192"/>
    <w:rsid w:val="00A20315"/>
    <w:rsid w:val="00A208F9"/>
    <w:rsid w:val="00A20DA3"/>
    <w:rsid w:val="00A2143B"/>
    <w:rsid w:val="00A218CE"/>
    <w:rsid w:val="00A2241E"/>
    <w:rsid w:val="00A226F2"/>
    <w:rsid w:val="00A22783"/>
    <w:rsid w:val="00A22B04"/>
    <w:rsid w:val="00A22DE1"/>
    <w:rsid w:val="00A22FF2"/>
    <w:rsid w:val="00A23510"/>
    <w:rsid w:val="00A240DE"/>
    <w:rsid w:val="00A2481C"/>
    <w:rsid w:val="00A24A9A"/>
    <w:rsid w:val="00A24DA4"/>
    <w:rsid w:val="00A25520"/>
    <w:rsid w:val="00A26885"/>
    <w:rsid w:val="00A26906"/>
    <w:rsid w:val="00A26924"/>
    <w:rsid w:val="00A26FDB"/>
    <w:rsid w:val="00A271CA"/>
    <w:rsid w:val="00A27630"/>
    <w:rsid w:val="00A3083D"/>
    <w:rsid w:val="00A31010"/>
    <w:rsid w:val="00A311AE"/>
    <w:rsid w:val="00A31C8A"/>
    <w:rsid w:val="00A31E32"/>
    <w:rsid w:val="00A32234"/>
    <w:rsid w:val="00A3331D"/>
    <w:rsid w:val="00A335A4"/>
    <w:rsid w:val="00A33735"/>
    <w:rsid w:val="00A34315"/>
    <w:rsid w:val="00A3541E"/>
    <w:rsid w:val="00A35678"/>
    <w:rsid w:val="00A359CD"/>
    <w:rsid w:val="00A35F88"/>
    <w:rsid w:val="00A364A5"/>
    <w:rsid w:val="00A40FC6"/>
    <w:rsid w:val="00A41EDB"/>
    <w:rsid w:val="00A434FA"/>
    <w:rsid w:val="00A445F3"/>
    <w:rsid w:val="00A4545A"/>
    <w:rsid w:val="00A45D34"/>
    <w:rsid w:val="00A464AB"/>
    <w:rsid w:val="00A46B2E"/>
    <w:rsid w:val="00A476D7"/>
    <w:rsid w:val="00A4774B"/>
    <w:rsid w:val="00A47D3B"/>
    <w:rsid w:val="00A47D4B"/>
    <w:rsid w:val="00A47F22"/>
    <w:rsid w:val="00A50216"/>
    <w:rsid w:val="00A50306"/>
    <w:rsid w:val="00A5040E"/>
    <w:rsid w:val="00A50DE2"/>
    <w:rsid w:val="00A50E23"/>
    <w:rsid w:val="00A50F4C"/>
    <w:rsid w:val="00A51170"/>
    <w:rsid w:val="00A51348"/>
    <w:rsid w:val="00A513F2"/>
    <w:rsid w:val="00A5170D"/>
    <w:rsid w:val="00A51ACB"/>
    <w:rsid w:val="00A51D18"/>
    <w:rsid w:val="00A5226D"/>
    <w:rsid w:val="00A52497"/>
    <w:rsid w:val="00A52790"/>
    <w:rsid w:val="00A52DEF"/>
    <w:rsid w:val="00A541E0"/>
    <w:rsid w:val="00A54564"/>
    <w:rsid w:val="00A5479E"/>
    <w:rsid w:val="00A56FE0"/>
    <w:rsid w:val="00A57E2D"/>
    <w:rsid w:val="00A57E71"/>
    <w:rsid w:val="00A60561"/>
    <w:rsid w:val="00A6188E"/>
    <w:rsid w:val="00A61A16"/>
    <w:rsid w:val="00A61B66"/>
    <w:rsid w:val="00A62227"/>
    <w:rsid w:val="00A632B8"/>
    <w:rsid w:val="00A63DEE"/>
    <w:rsid w:val="00A64837"/>
    <w:rsid w:val="00A64B8A"/>
    <w:rsid w:val="00A64D94"/>
    <w:rsid w:val="00A652AE"/>
    <w:rsid w:val="00A65324"/>
    <w:rsid w:val="00A658CA"/>
    <w:rsid w:val="00A659B6"/>
    <w:rsid w:val="00A65FF4"/>
    <w:rsid w:val="00A66013"/>
    <w:rsid w:val="00A66F5F"/>
    <w:rsid w:val="00A702FB"/>
    <w:rsid w:val="00A70878"/>
    <w:rsid w:val="00A716D9"/>
    <w:rsid w:val="00A72044"/>
    <w:rsid w:val="00A72296"/>
    <w:rsid w:val="00A73FF4"/>
    <w:rsid w:val="00A7447D"/>
    <w:rsid w:val="00A74B41"/>
    <w:rsid w:val="00A74BF0"/>
    <w:rsid w:val="00A74E50"/>
    <w:rsid w:val="00A75243"/>
    <w:rsid w:val="00A76321"/>
    <w:rsid w:val="00A76477"/>
    <w:rsid w:val="00A7649A"/>
    <w:rsid w:val="00A76700"/>
    <w:rsid w:val="00A76ABE"/>
    <w:rsid w:val="00A76B5D"/>
    <w:rsid w:val="00A76DD5"/>
    <w:rsid w:val="00A76EE1"/>
    <w:rsid w:val="00A77318"/>
    <w:rsid w:val="00A77542"/>
    <w:rsid w:val="00A77EF2"/>
    <w:rsid w:val="00A80019"/>
    <w:rsid w:val="00A80ECB"/>
    <w:rsid w:val="00A81AF0"/>
    <w:rsid w:val="00A81C30"/>
    <w:rsid w:val="00A82280"/>
    <w:rsid w:val="00A82833"/>
    <w:rsid w:val="00A8463D"/>
    <w:rsid w:val="00A850FB"/>
    <w:rsid w:val="00A8628A"/>
    <w:rsid w:val="00A86492"/>
    <w:rsid w:val="00A86AEC"/>
    <w:rsid w:val="00A86CB8"/>
    <w:rsid w:val="00A86D9F"/>
    <w:rsid w:val="00A86F0B"/>
    <w:rsid w:val="00A90613"/>
    <w:rsid w:val="00A91C6B"/>
    <w:rsid w:val="00A91CFE"/>
    <w:rsid w:val="00A91F16"/>
    <w:rsid w:val="00A9200B"/>
    <w:rsid w:val="00A923D3"/>
    <w:rsid w:val="00A92525"/>
    <w:rsid w:val="00A92944"/>
    <w:rsid w:val="00A92B3F"/>
    <w:rsid w:val="00A92D51"/>
    <w:rsid w:val="00A93086"/>
    <w:rsid w:val="00A93BAC"/>
    <w:rsid w:val="00A93E43"/>
    <w:rsid w:val="00A958FE"/>
    <w:rsid w:val="00A95C6D"/>
    <w:rsid w:val="00A9673D"/>
    <w:rsid w:val="00AA178C"/>
    <w:rsid w:val="00AA1CE7"/>
    <w:rsid w:val="00AA201E"/>
    <w:rsid w:val="00AA20FD"/>
    <w:rsid w:val="00AA263F"/>
    <w:rsid w:val="00AA299F"/>
    <w:rsid w:val="00AA2C49"/>
    <w:rsid w:val="00AA2E27"/>
    <w:rsid w:val="00AA31D2"/>
    <w:rsid w:val="00AA39C5"/>
    <w:rsid w:val="00AA6D06"/>
    <w:rsid w:val="00AB0156"/>
    <w:rsid w:val="00AB01BB"/>
    <w:rsid w:val="00AB15FD"/>
    <w:rsid w:val="00AB1928"/>
    <w:rsid w:val="00AB28E2"/>
    <w:rsid w:val="00AB332A"/>
    <w:rsid w:val="00AB3C08"/>
    <w:rsid w:val="00AB449A"/>
    <w:rsid w:val="00AB459A"/>
    <w:rsid w:val="00AB46A3"/>
    <w:rsid w:val="00AB4B69"/>
    <w:rsid w:val="00AB4BB8"/>
    <w:rsid w:val="00AB4C79"/>
    <w:rsid w:val="00AB5543"/>
    <w:rsid w:val="00AB59BB"/>
    <w:rsid w:val="00AB5DE7"/>
    <w:rsid w:val="00AB63E4"/>
    <w:rsid w:val="00AB70A6"/>
    <w:rsid w:val="00AB7939"/>
    <w:rsid w:val="00AB7C08"/>
    <w:rsid w:val="00AB7CFA"/>
    <w:rsid w:val="00AB7D17"/>
    <w:rsid w:val="00AC0E55"/>
    <w:rsid w:val="00AC1646"/>
    <w:rsid w:val="00AC179C"/>
    <w:rsid w:val="00AC2612"/>
    <w:rsid w:val="00AC2E0A"/>
    <w:rsid w:val="00AC33BA"/>
    <w:rsid w:val="00AC371F"/>
    <w:rsid w:val="00AC382F"/>
    <w:rsid w:val="00AC3B1F"/>
    <w:rsid w:val="00AC5965"/>
    <w:rsid w:val="00AC665F"/>
    <w:rsid w:val="00AC67F2"/>
    <w:rsid w:val="00AC710E"/>
    <w:rsid w:val="00AC759F"/>
    <w:rsid w:val="00AC7FDC"/>
    <w:rsid w:val="00AD02A9"/>
    <w:rsid w:val="00AD04B5"/>
    <w:rsid w:val="00AD1682"/>
    <w:rsid w:val="00AD1873"/>
    <w:rsid w:val="00AD1CFE"/>
    <w:rsid w:val="00AD27E6"/>
    <w:rsid w:val="00AD2B92"/>
    <w:rsid w:val="00AD2C92"/>
    <w:rsid w:val="00AD2D4E"/>
    <w:rsid w:val="00AD3F70"/>
    <w:rsid w:val="00AD405D"/>
    <w:rsid w:val="00AD42DE"/>
    <w:rsid w:val="00AD5185"/>
    <w:rsid w:val="00AD702C"/>
    <w:rsid w:val="00AE06B7"/>
    <w:rsid w:val="00AE14EB"/>
    <w:rsid w:val="00AE2024"/>
    <w:rsid w:val="00AE21B6"/>
    <w:rsid w:val="00AE2672"/>
    <w:rsid w:val="00AE36E6"/>
    <w:rsid w:val="00AE39A3"/>
    <w:rsid w:val="00AE4FF4"/>
    <w:rsid w:val="00AE54E2"/>
    <w:rsid w:val="00AE6135"/>
    <w:rsid w:val="00AE618F"/>
    <w:rsid w:val="00AE7751"/>
    <w:rsid w:val="00AF08D4"/>
    <w:rsid w:val="00AF0DE8"/>
    <w:rsid w:val="00AF127A"/>
    <w:rsid w:val="00AF1390"/>
    <w:rsid w:val="00AF14CF"/>
    <w:rsid w:val="00AF1809"/>
    <w:rsid w:val="00AF1941"/>
    <w:rsid w:val="00AF1E53"/>
    <w:rsid w:val="00AF23F0"/>
    <w:rsid w:val="00AF2B4D"/>
    <w:rsid w:val="00AF3586"/>
    <w:rsid w:val="00AF3D24"/>
    <w:rsid w:val="00AF572E"/>
    <w:rsid w:val="00AF65BD"/>
    <w:rsid w:val="00AF6C0F"/>
    <w:rsid w:val="00AF7045"/>
    <w:rsid w:val="00AF7C85"/>
    <w:rsid w:val="00AF7E83"/>
    <w:rsid w:val="00B00A5E"/>
    <w:rsid w:val="00B00AEC"/>
    <w:rsid w:val="00B00FDA"/>
    <w:rsid w:val="00B03728"/>
    <w:rsid w:val="00B03F8B"/>
    <w:rsid w:val="00B04D3A"/>
    <w:rsid w:val="00B04F76"/>
    <w:rsid w:val="00B053B1"/>
    <w:rsid w:val="00B05D58"/>
    <w:rsid w:val="00B05E76"/>
    <w:rsid w:val="00B06593"/>
    <w:rsid w:val="00B06C76"/>
    <w:rsid w:val="00B06CB9"/>
    <w:rsid w:val="00B0718D"/>
    <w:rsid w:val="00B07406"/>
    <w:rsid w:val="00B10E22"/>
    <w:rsid w:val="00B10E7E"/>
    <w:rsid w:val="00B11FC4"/>
    <w:rsid w:val="00B1281F"/>
    <w:rsid w:val="00B132F0"/>
    <w:rsid w:val="00B1335F"/>
    <w:rsid w:val="00B1341C"/>
    <w:rsid w:val="00B1361B"/>
    <w:rsid w:val="00B13C3E"/>
    <w:rsid w:val="00B142BC"/>
    <w:rsid w:val="00B153C5"/>
    <w:rsid w:val="00B15427"/>
    <w:rsid w:val="00B1663B"/>
    <w:rsid w:val="00B167DD"/>
    <w:rsid w:val="00B16A3B"/>
    <w:rsid w:val="00B16FB0"/>
    <w:rsid w:val="00B175AA"/>
    <w:rsid w:val="00B1789C"/>
    <w:rsid w:val="00B17DE2"/>
    <w:rsid w:val="00B2155D"/>
    <w:rsid w:val="00B2177E"/>
    <w:rsid w:val="00B21D8E"/>
    <w:rsid w:val="00B22068"/>
    <w:rsid w:val="00B223CA"/>
    <w:rsid w:val="00B23677"/>
    <w:rsid w:val="00B24B16"/>
    <w:rsid w:val="00B25389"/>
    <w:rsid w:val="00B26383"/>
    <w:rsid w:val="00B2642A"/>
    <w:rsid w:val="00B27838"/>
    <w:rsid w:val="00B27A73"/>
    <w:rsid w:val="00B27B00"/>
    <w:rsid w:val="00B27BFA"/>
    <w:rsid w:val="00B3026A"/>
    <w:rsid w:val="00B311F7"/>
    <w:rsid w:val="00B349CB"/>
    <w:rsid w:val="00B35928"/>
    <w:rsid w:val="00B3627D"/>
    <w:rsid w:val="00B36B7C"/>
    <w:rsid w:val="00B36E06"/>
    <w:rsid w:val="00B37CA9"/>
    <w:rsid w:val="00B37E59"/>
    <w:rsid w:val="00B37FBE"/>
    <w:rsid w:val="00B40BED"/>
    <w:rsid w:val="00B41DEB"/>
    <w:rsid w:val="00B420CD"/>
    <w:rsid w:val="00B42BCC"/>
    <w:rsid w:val="00B42E19"/>
    <w:rsid w:val="00B434B3"/>
    <w:rsid w:val="00B43610"/>
    <w:rsid w:val="00B44576"/>
    <w:rsid w:val="00B44C94"/>
    <w:rsid w:val="00B4518F"/>
    <w:rsid w:val="00B4534B"/>
    <w:rsid w:val="00B462D1"/>
    <w:rsid w:val="00B463DE"/>
    <w:rsid w:val="00B465CA"/>
    <w:rsid w:val="00B47320"/>
    <w:rsid w:val="00B477D9"/>
    <w:rsid w:val="00B51AD4"/>
    <w:rsid w:val="00B5230E"/>
    <w:rsid w:val="00B523DB"/>
    <w:rsid w:val="00B52AF5"/>
    <w:rsid w:val="00B5419E"/>
    <w:rsid w:val="00B542CA"/>
    <w:rsid w:val="00B543F9"/>
    <w:rsid w:val="00B54932"/>
    <w:rsid w:val="00B54C1B"/>
    <w:rsid w:val="00B55171"/>
    <w:rsid w:val="00B551A6"/>
    <w:rsid w:val="00B5524B"/>
    <w:rsid w:val="00B55657"/>
    <w:rsid w:val="00B5572F"/>
    <w:rsid w:val="00B5658D"/>
    <w:rsid w:val="00B57513"/>
    <w:rsid w:val="00B575DA"/>
    <w:rsid w:val="00B57DF8"/>
    <w:rsid w:val="00B60C31"/>
    <w:rsid w:val="00B60EF9"/>
    <w:rsid w:val="00B6115B"/>
    <w:rsid w:val="00B61497"/>
    <w:rsid w:val="00B61DCC"/>
    <w:rsid w:val="00B62002"/>
    <w:rsid w:val="00B62366"/>
    <w:rsid w:val="00B624B1"/>
    <w:rsid w:val="00B62B22"/>
    <w:rsid w:val="00B6334A"/>
    <w:rsid w:val="00B6343B"/>
    <w:rsid w:val="00B63DBC"/>
    <w:rsid w:val="00B6521D"/>
    <w:rsid w:val="00B659BE"/>
    <w:rsid w:val="00B65BF7"/>
    <w:rsid w:val="00B65EA6"/>
    <w:rsid w:val="00B65FDF"/>
    <w:rsid w:val="00B660EF"/>
    <w:rsid w:val="00B6691A"/>
    <w:rsid w:val="00B66CA1"/>
    <w:rsid w:val="00B67084"/>
    <w:rsid w:val="00B670A2"/>
    <w:rsid w:val="00B673B4"/>
    <w:rsid w:val="00B67E91"/>
    <w:rsid w:val="00B705E9"/>
    <w:rsid w:val="00B70C03"/>
    <w:rsid w:val="00B7214D"/>
    <w:rsid w:val="00B727DF"/>
    <w:rsid w:val="00B733A1"/>
    <w:rsid w:val="00B73513"/>
    <w:rsid w:val="00B73687"/>
    <w:rsid w:val="00B73A10"/>
    <w:rsid w:val="00B74453"/>
    <w:rsid w:val="00B74CD3"/>
    <w:rsid w:val="00B74DFB"/>
    <w:rsid w:val="00B76B27"/>
    <w:rsid w:val="00B76B7D"/>
    <w:rsid w:val="00B772A3"/>
    <w:rsid w:val="00B77600"/>
    <w:rsid w:val="00B80219"/>
    <w:rsid w:val="00B8054C"/>
    <w:rsid w:val="00B80EAD"/>
    <w:rsid w:val="00B815C7"/>
    <w:rsid w:val="00B8226C"/>
    <w:rsid w:val="00B83AAD"/>
    <w:rsid w:val="00B840C6"/>
    <w:rsid w:val="00B840D8"/>
    <w:rsid w:val="00B8453A"/>
    <w:rsid w:val="00B845DA"/>
    <w:rsid w:val="00B84F6B"/>
    <w:rsid w:val="00B853B8"/>
    <w:rsid w:val="00B85580"/>
    <w:rsid w:val="00B8560D"/>
    <w:rsid w:val="00B857B9"/>
    <w:rsid w:val="00B85BB2"/>
    <w:rsid w:val="00B8701B"/>
    <w:rsid w:val="00B8748E"/>
    <w:rsid w:val="00B87B2D"/>
    <w:rsid w:val="00B9034D"/>
    <w:rsid w:val="00B90BFD"/>
    <w:rsid w:val="00B9159D"/>
    <w:rsid w:val="00B93B27"/>
    <w:rsid w:val="00B94539"/>
    <w:rsid w:val="00B95FCB"/>
    <w:rsid w:val="00B96747"/>
    <w:rsid w:val="00B96C59"/>
    <w:rsid w:val="00B97072"/>
    <w:rsid w:val="00B97308"/>
    <w:rsid w:val="00B97D6C"/>
    <w:rsid w:val="00BA1275"/>
    <w:rsid w:val="00BA1A16"/>
    <w:rsid w:val="00BA34E7"/>
    <w:rsid w:val="00BA39BA"/>
    <w:rsid w:val="00BA42B2"/>
    <w:rsid w:val="00BA5DCF"/>
    <w:rsid w:val="00BA6C0F"/>
    <w:rsid w:val="00BA7577"/>
    <w:rsid w:val="00BB1361"/>
    <w:rsid w:val="00BB1598"/>
    <w:rsid w:val="00BB1982"/>
    <w:rsid w:val="00BB1F69"/>
    <w:rsid w:val="00BB2AB6"/>
    <w:rsid w:val="00BB2D86"/>
    <w:rsid w:val="00BB3200"/>
    <w:rsid w:val="00BB3385"/>
    <w:rsid w:val="00BB349B"/>
    <w:rsid w:val="00BB40A5"/>
    <w:rsid w:val="00BB5355"/>
    <w:rsid w:val="00BB5551"/>
    <w:rsid w:val="00BB583F"/>
    <w:rsid w:val="00BB61C9"/>
    <w:rsid w:val="00BB7BDA"/>
    <w:rsid w:val="00BB7C8D"/>
    <w:rsid w:val="00BB7CEA"/>
    <w:rsid w:val="00BC0924"/>
    <w:rsid w:val="00BC09F4"/>
    <w:rsid w:val="00BC1609"/>
    <w:rsid w:val="00BC1D85"/>
    <w:rsid w:val="00BC2329"/>
    <w:rsid w:val="00BC2615"/>
    <w:rsid w:val="00BC2778"/>
    <w:rsid w:val="00BC27C4"/>
    <w:rsid w:val="00BC2AFD"/>
    <w:rsid w:val="00BC2E83"/>
    <w:rsid w:val="00BC3530"/>
    <w:rsid w:val="00BC365F"/>
    <w:rsid w:val="00BC3AAC"/>
    <w:rsid w:val="00BC3AE4"/>
    <w:rsid w:val="00BC4D82"/>
    <w:rsid w:val="00BC545D"/>
    <w:rsid w:val="00BC7E95"/>
    <w:rsid w:val="00BD0A61"/>
    <w:rsid w:val="00BD0C43"/>
    <w:rsid w:val="00BD0D1D"/>
    <w:rsid w:val="00BD1EDE"/>
    <w:rsid w:val="00BD2011"/>
    <w:rsid w:val="00BD28DE"/>
    <w:rsid w:val="00BD29FF"/>
    <w:rsid w:val="00BD3CF8"/>
    <w:rsid w:val="00BD4E50"/>
    <w:rsid w:val="00BD6DE9"/>
    <w:rsid w:val="00BD7BAE"/>
    <w:rsid w:val="00BE01D7"/>
    <w:rsid w:val="00BE0942"/>
    <w:rsid w:val="00BE0B42"/>
    <w:rsid w:val="00BE0C44"/>
    <w:rsid w:val="00BE12E5"/>
    <w:rsid w:val="00BE14BF"/>
    <w:rsid w:val="00BE1BE9"/>
    <w:rsid w:val="00BE1F32"/>
    <w:rsid w:val="00BE24A0"/>
    <w:rsid w:val="00BE29D1"/>
    <w:rsid w:val="00BE2D9D"/>
    <w:rsid w:val="00BE3339"/>
    <w:rsid w:val="00BE4763"/>
    <w:rsid w:val="00BE4E9C"/>
    <w:rsid w:val="00BE53A1"/>
    <w:rsid w:val="00BE54CE"/>
    <w:rsid w:val="00BE5D92"/>
    <w:rsid w:val="00BE60E1"/>
    <w:rsid w:val="00BE67E6"/>
    <w:rsid w:val="00BE6B0D"/>
    <w:rsid w:val="00BE6F16"/>
    <w:rsid w:val="00BE785A"/>
    <w:rsid w:val="00BE79F7"/>
    <w:rsid w:val="00BF0556"/>
    <w:rsid w:val="00BF0EDA"/>
    <w:rsid w:val="00BF2BEE"/>
    <w:rsid w:val="00BF3959"/>
    <w:rsid w:val="00BF5BDF"/>
    <w:rsid w:val="00BF5BF8"/>
    <w:rsid w:val="00BF5CE6"/>
    <w:rsid w:val="00BF7029"/>
    <w:rsid w:val="00C005E1"/>
    <w:rsid w:val="00C01DA2"/>
    <w:rsid w:val="00C01F98"/>
    <w:rsid w:val="00C030F1"/>
    <w:rsid w:val="00C037F1"/>
    <w:rsid w:val="00C03FB7"/>
    <w:rsid w:val="00C047C1"/>
    <w:rsid w:val="00C0535F"/>
    <w:rsid w:val="00C054C9"/>
    <w:rsid w:val="00C061F7"/>
    <w:rsid w:val="00C079E9"/>
    <w:rsid w:val="00C10B9D"/>
    <w:rsid w:val="00C12BD8"/>
    <w:rsid w:val="00C12E88"/>
    <w:rsid w:val="00C14DDA"/>
    <w:rsid w:val="00C15531"/>
    <w:rsid w:val="00C15A00"/>
    <w:rsid w:val="00C15D98"/>
    <w:rsid w:val="00C16159"/>
    <w:rsid w:val="00C1743B"/>
    <w:rsid w:val="00C20365"/>
    <w:rsid w:val="00C20591"/>
    <w:rsid w:val="00C20979"/>
    <w:rsid w:val="00C2165B"/>
    <w:rsid w:val="00C21C94"/>
    <w:rsid w:val="00C224AB"/>
    <w:rsid w:val="00C2252D"/>
    <w:rsid w:val="00C22613"/>
    <w:rsid w:val="00C23EDC"/>
    <w:rsid w:val="00C243BA"/>
    <w:rsid w:val="00C2618D"/>
    <w:rsid w:val="00C267DE"/>
    <w:rsid w:val="00C26AC9"/>
    <w:rsid w:val="00C2702D"/>
    <w:rsid w:val="00C27071"/>
    <w:rsid w:val="00C27353"/>
    <w:rsid w:val="00C273E8"/>
    <w:rsid w:val="00C30017"/>
    <w:rsid w:val="00C30C1C"/>
    <w:rsid w:val="00C30FEE"/>
    <w:rsid w:val="00C31D16"/>
    <w:rsid w:val="00C32648"/>
    <w:rsid w:val="00C3388F"/>
    <w:rsid w:val="00C33C3A"/>
    <w:rsid w:val="00C33F02"/>
    <w:rsid w:val="00C344E7"/>
    <w:rsid w:val="00C34AE4"/>
    <w:rsid w:val="00C34BF3"/>
    <w:rsid w:val="00C3536C"/>
    <w:rsid w:val="00C35433"/>
    <w:rsid w:val="00C35536"/>
    <w:rsid w:val="00C36054"/>
    <w:rsid w:val="00C36498"/>
    <w:rsid w:val="00C3712C"/>
    <w:rsid w:val="00C374E6"/>
    <w:rsid w:val="00C37B74"/>
    <w:rsid w:val="00C40318"/>
    <w:rsid w:val="00C40728"/>
    <w:rsid w:val="00C40B7F"/>
    <w:rsid w:val="00C418A3"/>
    <w:rsid w:val="00C4285F"/>
    <w:rsid w:val="00C4322B"/>
    <w:rsid w:val="00C44588"/>
    <w:rsid w:val="00C465CF"/>
    <w:rsid w:val="00C46F66"/>
    <w:rsid w:val="00C47666"/>
    <w:rsid w:val="00C477EF"/>
    <w:rsid w:val="00C50206"/>
    <w:rsid w:val="00C50DA7"/>
    <w:rsid w:val="00C50DB1"/>
    <w:rsid w:val="00C51F20"/>
    <w:rsid w:val="00C523A4"/>
    <w:rsid w:val="00C52834"/>
    <w:rsid w:val="00C52E9D"/>
    <w:rsid w:val="00C534DA"/>
    <w:rsid w:val="00C539E0"/>
    <w:rsid w:val="00C53EA0"/>
    <w:rsid w:val="00C53FFE"/>
    <w:rsid w:val="00C540B8"/>
    <w:rsid w:val="00C54716"/>
    <w:rsid w:val="00C5516D"/>
    <w:rsid w:val="00C556FD"/>
    <w:rsid w:val="00C564E6"/>
    <w:rsid w:val="00C574A3"/>
    <w:rsid w:val="00C574F8"/>
    <w:rsid w:val="00C57507"/>
    <w:rsid w:val="00C57BB0"/>
    <w:rsid w:val="00C60053"/>
    <w:rsid w:val="00C614CD"/>
    <w:rsid w:val="00C619B4"/>
    <w:rsid w:val="00C621BE"/>
    <w:rsid w:val="00C6289E"/>
    <w:rsid w:val="00C62F0B"/>
    <w:rsid w:val="00C63C23"/>
    <w:rsid w:val="00C63E7B"/>
    <w:rsid w:val="00C644E5"/>
    <w:rsid w:val="00C65236"/>
    <w:rsid w:val="00C65367"/>
    <w:rsid w:val="00C6643F"/>
    <w:rsid w:val="00C664BE"/>
    <w:rsid w:val="00C668B6"/>
    <w:rsid w:val="00C66963"/>
    <w:rsid w:val="00C66C0B"/>
    <w:rsid w:val="00C66C41"/>
    <w:rsid w:val="00C66E79"/>
    <w:rsid w:val="00C66F01"/>
    <w:rsid w:val="00C67427"/>
    <w:rsid w:val="00C67431"/>
    <w:rsid w:val="00C6756D"/>
    <w:rsid w:val="00C70E4A"/>
    <w:rsid w:val="00C712C4"/>
    <w:rsid w:val="00C715A9"/>
    <w:rsid w:val="00C71A1E"/>
    <w:rsid w:val="00C733BA"/>
    <w:rsid w:val="00C7358B"/>
    <w:rsid w:val="00C74A7E"/>
    <w:rsid w:val="00C74C61"/>
    <w:rsid w:val="00C74DA8"/>
    <w:rsid w:val="00C756AE"/>
    <w:rsid w:val="00C75F93"/>
    <w:rsid w:val="00C76739"/>
    <w:rsid w:val="00C76FE2"/>
    <w:rsid w:val="00C770B1"/>
    <w:rsid w:val="00C77DDA"/>
    <w:rsid w:val="00C802D8"/>
    <w:rsid w:val="00C8044D"/>
    <w:rsid w:val="00C80B92"/>
    <w:rsid w:val="00C8131D"/>
    <w:rsid w:val="00C81DE2"/>
    <w:rsid w:val="00C82905"/>
    <w:rsid w:val="00C82B9D"/>
    <w:rsid w:val="00C82D25"/>
    <w:rsid w:val="00C83EEC"/>
    <w:rsid w:val="00C84B87"/>
    <w:rsid w:val="00C85431"/>
    <w:rsid w:val="00C857C2"/>
    <w:rsid w:val="00C86010"/>
    <w:rsid w:val="00C864B5"/>
    <w:rsid w:val="00C86654"/>
    <w:rsid w:val="00C86C2F"/>
    <w:rsid w:val="00C90906"/>
    <w:rsid w:val="00C913CE"/>
    <w:rsid w:val="00C91AEE"/>
    <w:rsid w:val="00C9280A"/>
    <w:rsid w:val="00C92DA1"/>
    <w:rsid w:val="00C92EA4"/>
    <w:rsid w:val="00C94311"/>
    <w:rsid w:val="00C96183"/>
    <w:rsid w:val="00C962ED"/>
    <w:rsid w:val="00C9647C"/>
    <w:rsid w:val="00C965DB"/>
    <w:rsid w:val="00C96DC1"/>
    <w:rsid w:val="00C97337"/>
    <w:rsid w:val="00C973A6"/>
    <w:rsid w:val="00C97D8D"/>
    <w:rsid w:val="00C97FAF"/>
    <w:rsid w:val="00CA0158"/>
    <w:rsid w:val="00CA046D"/>
    <w:rsid w:val="00CA12D5"/>
    <w:rsid w:val="00CA1361"/>
    <w:rsid w:val="00CA1C15"/>
    <w:rsid w:val="00CA1CC9"/>
    <w:rsid w:val="00CA3441"/>
    <w:rsid w:val="00CA3964"/>
    <w:rsid w:val="00CA4046"/>
    <w:rsid w:val="00CA4777"/>
    <w:rsid w:val="00CA564C"/>
    <w:rsid w:val="00CA59B0"/>
    <w:rsid w:val="00CA5D00"/>
    <w:rsid w:val="00CA6241"/>
    <w:rsid w:val="00CA6252"/>
    <w:rsid w:val="00CA73A0"/>
    <w:rsid w:val="00CA7910"/>
    <w:rsid w:val="00CA7C47"/>
    <w:rsid w:val="00CA7CA5"/>
    <w:rsid w:val="00CB06C9"/>
    <w:rsid w:val="00CB072E"/>
    <w:rsid w:val="00CB09E8"/>
    <w:rsid w:val="00CB0CA3"/>
    <w:rsid w:val="00CB16B2"/>
    <w:rsid w:val="00CB1710"/>
    <w:rsid w:val="00CB1CEB"/>
    <w:rsid w:val="00CB2593"/>
    <w:rsid w:val="00CB2CFD"/>
    <w:rsid w:val="00CB338B"/>
    <w:rsid w:val="00CB39A1"/>
    <w:rsid w:val="00CB3B8B"/>
    <w:rsid w:val="00CB3C3B"/>
    <w:rsid w:val="00CB3D78"/>
    <w:rsid w:val="00CB3FB4"/>
    <w:rsid w:val="00CB488E"/>
    <w:rsid w:val="00CB4989"/>
    <w:rsid w:val="00CB5412"/>
    <w:rsid w:val="00CB61F3"/>
    <w:rsid w:val="00CB723B"/>
    <w:rsid w:val="00CB72D7"/>
    <w:rsid w:val="00CB736C"/>
    <w:rsid w:val="00CB767D"/>
    <w:rsid w:val="00CC0A18"/>
    <w:rsid w:val="00CC0BD7"/>
    <w:rsid w:val="00CC0CF7"/>
    <w:rsid w:val="00CC0D18"/>
    <w:rsid w:val="00CC0FEF"/>
    <w:rsid w:val="00CC14FD"/>
    <w:rsid w:val="00CC1B3C"/>
    <w:rsid w:val="00CC3C49"/>
    <w:rsid w:val="00CC3E7E"/>
    <w:rsid w:val="00CC3FFF"/>
    <w:rsid w:val="00CC4FDA"/>
    <w:rsid w:val="00CC572C"/>
    <w:rsid w:val="00CC59F8"/>
    <w:rsid w:val="00CC5EC0"/>
    <w:rsid w:val="00CC6367"/>
    <w:rsid w:val="00CC7D10"/>
    <w:rsid w:val="00CD0F98"/>
    <w:rsid w:val="00CD0FE3"/>
    <w:rsid w:val="00CD123C"/>
    <w:rsid w:val="00CD25D8"/>
    <w:rsid w:val="00CD3CAC"/>
    <w:rsid w:val="00CD4235"/>
    <w:rsid w:val="00CD6DA1"/>
    <w:rsid w:val="00CD6F91"/>
    <w:rsid w:val="00CD6FDA"/>
    <w:rsid w:val="00CD7A53"/>
    <w:rsid w:val="00CE0557"/>
    <w:rsid w:val="00CE081A"/>
    <w:rsid w:val="00CE0D4A"/>
    <w:rsid w:val="00CE1372"/>
    <w:rsid w:val="00CE1579"/>
    <w:rsid w:val="00CE18B3"/>
    <w:rsid w:val="00CE1C3D"/>
    <w:rsid w:val="00CE1CBC"/>
    <w:rsid w:val="00CE2234"/>
    <w:rsid w:val="00CE2740"/>
    <w:rsid w:val="00CE2A47"/>
    <w:rsid w:val="00CE2B71"/>
    <w:rsid w:val="00CE301D"/>
    <w:rsid w:val="00CE34B5"/>
    <w:rsid w:val="00CE46C9"/>
    <w:rsid w:val="00CE4A29"/>
    <w:rsid w:val="00CE4C85"/>
    <w:rsid w:val="00CE6982"/>
    <w:rsid w:val="00CE6E6E"/>
    <w:rsid w:val="00CF09C1"/>
    <w:rsid w:val="00CF11CB"/>
    <w:rsid w:val="00CF1A2E"/>
    <w:rsid w:val="00CF239F"/>
    <w:rsid w:val="00CF2E74"/>
    <w:rsid w:val="00CF2EFA"/>
    <w:rsid w:val="00CF32B0"/>
    <w:rsid w:val="00CF379A"/>
    <w:rsid w:val="00CF3801"/>
    <w:rsid w:val="00CF5A87"/>
    <w:rsid w:val="00CF5CD0"/>
    <w:rsid w:val="00CF6958"/>
    <w:rsid w:val="00CF6F68"/>
    <w:rsid w:val="00CF78B1"/>
    <w:rsid w:val="00CF7DDD"/>
    <w:rsid w:val="00D008C9"/>
    <w:rsid w:val="00D00A62"/>
    <w:rsid w:val="00D00BA0"/>
    <w:rsid w:val="00D01587"/>
    <w:rsid w:val="00D016AF"/>
    <w:rsid w:val="00D01E86"/>
    <w:rsid w:val="00D03303"/>
    <w:rsid w:val="00D03437"/>
    <w:rsid w:val="00D035A1"/>
    <w:rsid w:val="00D03B06"/>
    <w:rsid w:val="00D0407A"/>
    <w:rsid w:val="00D04CA3"/>
    <w:rsid w:val="00D04FC2"/>
    <w:rsid w:val="00D05135"/>
    <w:rsid w:val="00D0515A"/>
    <w:rsid w:val="00D05443"/>
    <w:rsid w:val="00D05F93"/>
    <w:rsid w:val="00D0627D"/>
    <w:rsid w:val="00D067E7"/>
    <w:rsid w:val="00D06B30"/>
    <w:rsid w:val="00D06B31"/>
    <w:rsid w:val="00D06CF8"/>
    <w:rsid w:val="00D071F4"/>
    <w:rsid w:val="00D07704"/>
    <w:rsid w:val="00D10609"/>
    <w:rsid w:val="00D119FD"/>
    <w:rsid w:val="00D12A82"/>
    <w:rsid w:val="00D12F89"/>
    <w:rsid w:val="00D130EE"/>
    <w:rsid w:val="00D13B93"/>
    <w:rsid w:val="00D13BEA"/>
    <w:rsid w:val="00D14D5B"/>
    <w:rsid w:val="00D14DBB"/>
    <w:rsid w:val="00D17087"/>
    <w:rsid w:val="00D174A2"/>
    <w:rsid w:val="00D20B9C"/>
    <w:rsid w:val="00D20D5C"/>
    <w:rsid w:val="00D21031"/>
    <w:rsid w:val="00D22BD8"/>
    <w:rsid w:val="00D22BF6"/>
    <w:rsid w:val="00D22EAC"/>
    <w:rsid w:val="00D22F4D"/>
    <w:rsid w:val="00D23367"/>
    <w:rsid w:val="00D24489"/>
    <w:rsid w:val="00D24E0B"/>
    <w:rsid w:val="00D2530D"/>
    <w:rsid w:val="00D25DAA"/>
    <w:rsid w:val="00D2626D"/>
    <w:rsid w:val="00D2654C"/>
    <w:rsid w:val="00D2717D"/>
    <w:rsid w:val="00D271CB"/>
    <w:rsid w:val="00D272FC"/>
    <w:rsid w:val="00D27514"/>
    <w:rsid w:val="00D30312"/>
    <w:rsid w:val="00D30EA2"/>
    <w:rsid w:val="00D3102C"/>
    <w:rsid w:val="00D31747"/>
    <w:rsid w:val="00D31750"/>
    <w:rsid w:val="00D31A37"/>
    <w:rsid w:val="00D31E64"/>
    <w:rsid w:val="00D32162"/>
    <w:rsid w:val="00D322FB"/>
    <w:rsid w:val="00D32F9C"/>
    <w:rsid w:val="00D33A31"/>
    <w:rsid w:val="00D34903"/>
    <w:rsid w:val="00D34DAB"/>
    <w:rsid w:val="00D35055"/>
    <w:rsid w:val="00D353B1"/>
    <w:rsid w:val="00D359EB"/>
    <w:rsid w:val="00D35DC8"/>
    <w:rsid w:val="00D37945"/>
    <w:rsid w:val="00D41500"/>
    <w:rsid w:val="00D41942"/>
    <w:rsid w:val="00D41ADB"/>
    <w:rsid w:val="00D4247D"/>
    <w:rsid w:val="00D42F06"/>
    <w:rsid w:val="00D4390D"/>
    <w:rsid w:val="00D440F6"/>
    <w:rsid w:val="00D458D5"/>
    <w:rsid w:val="00D46866"/>
    <w:rsid w:val="00D46D1D"/>
    <w:rsid w:val="00D47105"/>
    <w:rsid w:val="00D474B0"/>
    <w:rsid w:val="00D47C66"/>
    <w:rsid w:val="00D47DE0"/>
    <w:rsid w:val="00D50051"/>
    <w:rsid w:val="00D51914"/>
    <w:rsid w:val="00D51BA3"/>
    <w:rsid w:val="00D51CCA"/>
    <w:rsid w:val="00D52C1F"/>
    <w:rsid w:val="00D53538"/>
    <w:rsid w:val="00D53A0C"/>
    <w:rsid w:val="00D54DEF"/>
    <w:rsid w:val="00D554FD"/>
    <w:rsid w:val="00D55936"/>
    <w:rsid w:val="00D55968"/>
    <w:rsid w:val="00D55E76"/>
    <w:rsid w:val="00D57FAF"/>
    <w:rsid w:val="00D603A2"/>
    <w:rsid w:val="00D60C86"/>
    <w:rsid w:val="00D61149"/>
    <w:rsid w:val="00D61A85"/>
    <w:rsid w:val="00D62155"/>
    <w:rsid w:val="00D6240C"/>
    <w:rsid w:val="00D62DBA"/>
    <w:rsid w:val="00D62F05"/>
    <w:rsid w:val="00D62F2A"/>
    <w:rsid w:val="00D62F95"/>
    <w:rsid w:val="00D6366A"/>
    <w:rsid w:val="00D63772"/>
    <w:rsid w:val="00D638CF"/>
    <w:rsid w:val="00D65843"/>
    <w:rsid w:val="00D65E95"/>
    <w:rsid w:val="00D66601"/>
    <w:rsid w:val="00D668CA"/>
    <w:rsid w:val="00D668FF"/>
    <w:rsid w:val="00D66BF1"/>
    <w:rsid w:val="00D670B2"/>
    <w:rsid w:val="00D67221"/>
    <w:rsid w:val="00D67893"/>
    <w:rsid w:val="00D7020C"/>
    <w:rsid w:val="00D702E8"/>
    <w:rsid w:val="00D71952"/>
    <w:rsid w:val="00D72EEB"/>
    <w:rsid w:val="00D7340D"/>
    <w:rsid w:val="00D737DC"/>
    <w:rsid w:val="00D738CF"/>
    <w:rsid w:val="00D74D15"/>
    <w:rsid w:val="00D7524D"/>
    <w:rsid w:val="00D75C3F"/>
    <w:rsid w:val="00D76B77"/>
    <w:rsid w:val="00D76FCD"/>
    <w:rsid w:val="00D77275"/>
    <w:rsid w:val="00D8077A"/>
    <w:rsid w:val="00D80B6F"/>
    <w:rsid w:val="00D82D39"/>
    <w:rsid w:val="00D82DED"/>
    <w:rsid w:val="00D833A5"/>
    <w:rsid w:val="00D834AD"/>
    <w:rsid w:val="00D8421A"/>
    <w:rsid w:val="00D85A7E"/>
    <w:rsid w:val="00D8612F"/>
    <w:rsid w:val="00D866E0"/>
    <w:rsid w:val="00D8684E"/>
    <w:rsid w:val="00D876B7"/>
    <w:rsid w:val="00D87C01"/>
    <w:rsid w:val="00D87C34"/>
    <w:rsid w:val="00D87F7F"/>
    <w:rsid w:val="00D90F40"/>
    <w:rsid w:val="00D912C5"/>
    <w:rsid w:val="00D924D9"/>
    <w:rsid w:val="00D93292"/>
    <w:rsid w:val="00D945A0"/>
    <w:rsid w:val="00D94ED5"/>
    <w:rsid w:val="00D95EE1"/>
    <w:rsid w:val="00D963B5"/>
    <w:rsid w:val="00D96C70"/>
    <w:rsid w:val="00D96D90"/>
    <w:rsid w:val="00D96DCF"/>
    <w:rsid w:val="00D96EBF"/>
    <w:rsid w:val="00D96FC6"/>
    <w:rsid w:val="00D972DA"/>
    <w:rsid w:val="00D973EF"/>
    <w:rsid w:val="00DA0137"/>
    <w:rsid w:val="00DA11EC"/>
    <w:rsid w:val="00DA1459"/>
    <w:rsid w:val="00DA1A7E"/>
    <w:rsid w:val="00DA1BF8"/>
    <w:rsid w:val="00DA25B1"/>
    <w:rsid w:val="00DA25B9"/>
    <w:rsid w:val="00DA2D8A"/>
    <w:rsid w:val="00DA2D94"/>
    <w:rsid w:val="00DA33CE"/>
    <w:rsid w:val="00DA3BBE"/>
    <w:rsid w:val="00DA45A2"/>
    <w:rsid w:val="00DA541C"/>
    <w:rsid w:val="00DA5510"/>
    <w:rsid w:val="00DA59C9"/>
    <w:rsid w:val="00DA5A21"/>
    <w:rsid w:val="00DA5B60"/>
    <w:rsid w:val="00DA6026"/>
    <w:rsid w:val="00DA704A"/>
    <w:rsid w:val="00DA725D"/>
    <w:rsid w:val="00DA76B4"/>
    <w:rsid w:val="00DA7A1F"/>
    <w:rsid w:val="00DB09F1"/>
    <w:rsid w:val="00DB1718"/>
    <w:rsid w:val="00DB20B9"/>
    <w:rsid w:val="00DB221E"/>
    <w:rsid w:val="00DB2A5A"/>
    <w:rsid w:val="00DB2BB6"/>
    <w:rsid w:val="00DB34B3"/>
    <w:rsid w:val="00DB42BA"/>
    <w:rsid w:val="00DB4C56"/>
    <w:rsid w:val="00DB4EB0"/>
    <w:rsid w:val="00DB584F"/>
    <w:rsid w:val="00DB5989"/>
    <w:rsid w:val="00DB64FB"/>
    <w:rsid w:val="00DB657F"/>
    <w:rsid w:val="00DB70E7"/>
    <w:rsid w:val="00DB72D9"/>
    <w:rsid w:val="00DB77B2"/>
    <w:rsid w:val="00DB79EE"/>
    <w:rsid w:val="00DC02C0"/>
    <w:rsid w:val="00DC0563"/>
    <w:rsid w:val="00DC0AB1"/>
    <w:rsid w:val="00DC0F29"/>
    <w:rsid w:val="00DC1131"/>
    <w:rsid w:val="00DC12EA"/>
    <w:rsid w:val="00DC30F7"/>
    <w:rsid w:val="00DC31ED"/>
    <w:rsid w:val="00DC3DB8"/>
    <w:rsid w:val="00DC4117"/>
    <w:rsid w:val="00DC56D1"/>
    <w:rsid w:val="00DC5CCD"/>
    <w:rsid w:val="00DC63D7"/>
    <w:rsid w:val="00DC6938"/>
    <w:rsid w:val="00DC69B7"/>
    <w:rsid w:val="00DC732F"/>
    <w:rsid w:val="00DC7C36"/>
    <w:rsid w:val="00DD0FE5"/>
    <w:rsid w:val="00DD1C7C"/>
    <w:rsid w:val="00DD23C1"/>
    <w:rsid w:val="00DD291B"/>
    <w:rsid w:val="00DD29D1"/>
    <w:rsid w:val="00DD2F3F"/>
    <w:rsid w:val="00DD31B1"/>
    <w:rsid w:val="00DD45D5"/>
    <w:rsid w:val="00DD4770"/>
    <w:rsid w:val="00DD586B"/>
    <w:rsid w:val="00DD69D2"/>
    <w:rsid w:val="00DD7FF5"/>
    <w:rsid w:val="00DE0430"/>
    <w:rsid w:val="00DE043F"/>
    <w:rsid w:val="00DE1532"/>
    <w:rsid w:val="00DE1638"/>
    <w:rsid w:val="00DE1827"/>
    <w:rsid w:val="00DE1E6D"/>
    <w:rsid w:val="00DE2BB8"/>
    <w:rsid w:val="00DE2CA1"/>
    <w:rsid w:val="00DE33A3"/>
    <w:rsid w:val="00DE3572"/>
    <w:rsid w:val="00DE56AC"/>
    <w:rsid w:val="00DE574C"/>
    <w:rsid w:val="00DE5FB9"/>
    <w:rsid w:val="00DE6E39"/>
    <w:rsid w:val="00DE70F1"/>
    <w:rsid w:val="00DE720B"/>
    <w:rsid w:val="00DE7ACE"/>
    <w:rsid w:val="00DF0863"/>
    <w:rsid w:val="00DF1694"/>
    <w:rsid w:val="00DF17DF"/>
    <w:rsid w:val="00DF2252"/>
    <w:rsid w:val="00DF22B1"/>
    <w:rsid w:val="00DF4144"/>
    <w:rsid w:val="00DF42A5"/>
    <w:rsid w:val="00DF44B8"/>
    <w:rsid w:val="00DF480B"/>
    <w:rsid w:val="00DF5772"/>
    <w:rsid w:val="00DF5785"/>
    <w:rsid w:val="00DF5EE1"/>
    <w:rsid w:val="00DF609F"/>
    <w:rsid w:val="00DF6CD0"/>
    <w:rsid w:val="00DF7C12"/>
    <w:rsid w:val="00E009D1"/>
    <w:rsid w:val="00E015AE"/>
    <w:rsid w:val="00E02D2F"/>
    <w:rsid w:val="00E0303F"/>
    <w:rsid w:val="00E03299"/>
    <w:rsid w:val="00E047A0"/>
    <w:rsid w:val="00E04BBE"/>
    <w:rsid w:val="00E0510E"/>
    <w:rsid w:val="00E0712F"/>
    <w:rsid w:val="00E1010B"/>
    <w:rsid w:val="00E104E1"/>
    <w:rsid w:val="00E10833"/>
    <w:rsid w:val="00E10A41"/>
    <w:rsid w:val="00E10B1C"/>
    <w:rsid w:val="00E10E18"/>
    <w:rsid w:val="00E11016"/>
    <w:rsid w:val="00E11178"/>
    <w:rsid w:val="00E11532"/>
    <w:rsid w:val="00E11CC9"/>
    <w:rsid w:val="00E11E28"/>
    <w:rsid w:val="00E11FEF"/>
    <w:rsid w:val="00E12054"/>
    <w:rsid w:val="00E127C5"/>
    <w:rsid w:val="00E138A1"/>
    <w:rsid w:val="00E140D6"/>
    <w:rsid w:val="00E158AC"/>
    <w:rsid w:val="00E17CA8"/>
    <w:rsid w:val="00E208EA"/>
    <w:rsid w:val="00E213EE"/>
    <w:rsid w:val="00E21B3F"/>
    <w:rsid w:val="00E21F0B"/>
    <w:rsid w:val="00E22CCA"/>
    <w:rsid w:val="00E2337B"/>
    <w:rsid w:val="00E23753"/>
    <w:rsid w:val="00E2403D"/>
    <w:rsid w:val="00E244D9"/>
    <w:rsid w:val="00E25885"/>
    <w:rsid w:val="00E25C3E"/>
    <w:rsid w:val="00E26555"/>
    <w:rsid w:val="00E265FC"/>
    <w:rsid w:val="00E27380"/>
    <w:rsid w:val="00E27595"/>
    <w:rsid w:val="00E2762F"/>
    <w:rsid w:val="00E30C5D"/>
    <w:rsid w:val="00E3244D"/>
    <w:rsid w:val="00E3265C"/>
    <w:rsid w:val="00E327C2"/>
    <w:rsid w:val="00E333C7"/>
    <w:rsid w:val="00E34141"/>
    <w:rsid w:val="00E350A4"/>
    <w:rsid w:val="00E35612"/>
    <w:rsid w:val="00E35C74"/>
    <w:rsid w:val="00E35CC6"/>
    <w:rsid w:val="00E35EAA"/>
    <w:rsid w:val="00E374FF"/>
    <w:rsid w:val="00E375CC"/>
    <w:rsid w:val="00E4068B"/>
    <w:rsid w:val="00E411AA"/>
    <w:rsid w:val="00E44474"/>
    <w:rsid w:val="00E447D3"/>
    <w:rsid w:val="00E44B04"/>
    <w:rsid w:val="00E45180"/>
    <w:rsid w:val="00E453D8"/>
    <w:rsid w:val="00E45E5F"/>
    <w:rsid w:val="00E4660D"/>
    <w:rsid w:val="00E4676C"/>
    <w:rsid w:val="00E46C6D"/>
    <w:rsid w:val="00E46E6D"/>
    <w:rsid w:val="00E47DAF"/>
    <w:rsid w:val="00E50A2E"/>
    <w:rsid w:val="00E5162A"/>
    <w:rsid w:val="00E523E4"/>
    <w:rsid w:val="00E52EEA"/>
    <w:rsid w:val="00E536C1"/>
    <w:rsid w:val="00E54060"/>
    <w:rsid w:val="00E54EEC"/>
    <w:rsid w:val="00E55996"/>
    <w:rsid w:val="00E55C61"/>
    <w:rsid w:val="00E55EAD"/>
    <w:rsid w:val="00E565C5"/>
    <w:rsid w:val="00E5757E"/>
    <w:rsid w:val="00E57A10"/>
    <w:rsid w:val="00E60D41"/>
    <w:rsid w:val="00E61125"/>
    <w:rsid w:val="00E617EA"/>
    <w:rsid w:val="00E62089"/>
    <w:rsid w:val="00E6231A"/>
    <w:rsid w:val="00E6273E"/>
    <w:rsid w:val="00E63B3E"/>
    <w:rsid w:val="00E65FFB"/>
    <w:rsid w:val="00E6628A"/>
    <w:rsid w:val="00E6668E"/>
    <w:rsid w:val="00E66E7B"/>
    <w:rsid w:val="00E66FE1"/>
    <w:rsid w:val="00E6752F"/>
    <w:rsid w:val="00E723E3"/>
    <w:rsid w:val="00E7338F"/>
    <w:rsid w:val="00E7381D"/>
    <w:rsid w:val="00E738CF"/>
    <w:rsid w:val="00E74006"/>
    <w:rsid w:val="00E7582B"/>
    <w:rsid w:val="00E75850"/>
    <w:rsid w:val="00E769CD"/>
    <w:rsid w:val="00E77EA6"/>
    <w:rsid w:val="00E80076"/>
    <w:rsid w:val="00E80396"/>
    <w:rsid w:val="00E811EA"/>
    <w:rsid w:val="00E81354"/>
    <w:rsid w:val="00E8222A"/>
    <w:rsid w:val="00E825EC"/>
    <w:rsid w:val="00E827D7"/>
    <w:rsid w:val="00E83B43"/>
    <w:rsid w:val="00E83E8E"/>
    <w:rsid w:val="00E83F6B"/>
    <w:rsid w:val="00E84116"/>
    <w:rsid w:val="00E846CE"/>
    <w:rsid w:val="00E84C06"/>
    <w:rsid w:val="00E851F5"/>
    <w:rsid w:val="00E8578E"/>
    <w:rsid w:val="00E8678B"/>
    <w:rsid w:val="00E86987"/>
    <w:rsid w:val="00E86C95"/>
    <w:rsid w:val="00E907CE"/>
    <w:rsid w:val="00E91AC7"/>
    <w:rsid w:val="00E9259F"/>
    <w:rsid w:val="00E933E1"/>
    <w:rsid w:val="00E93BDD"/>
    <w:rsid w:val="00E93CA0"/>
    <w:rsid w:val="00E93FE3"/>
    <w:rsid w:val="00E94257"/>
    <w:rsid w:val="00E94E7F"/>
    <w:rsid w:val="00E95016"/>
    <w:rsid w:val="00E95575"/>
    <w:rsid w:val="00E9559F"/>
    <w:rsid w:val="00E95C04"/>
    <w:rsid w:val="00E960AD"/>
    <w:rsid w:val="00E96260"/>
    <w:rsid w:val="00E9668B"/>
    <w:rsid w:val="00E967DB"/>
    <w:rsid w:val="00E96912"/>
    <w:rsid w:val="00E96D73"/>
    <w:rsid w:val="00E96F9F"/>
    <w:rsid w:val="00E97378"/>
    <w:rsid w:val="00E97E1B"/>
    <w:rsid w:val="00EA13B4"/>
    <w:rsid w:val="00EA1F07"/>
    <w:rsid w:val="00EA2169"/>
    <w:rsid w:val="00EA25CE"/>
    <w:rsid w:val="00EA2C66"/>
    <w:rsid w:val="00EA2CC7"/>
    <w:rsid w:val="00EA2F38"/>
    <w:rsid w:val="00EA326F"/>
    <w:rsid w:val="00EA4283"/>
    <w:rsid w:val="00EA44C4"/>
    <w:rsid w:val="00EA4BE7"/>
    <w:rsid w:val="00EA5486"/>
    <w:rsid w:val="00EA555C"/>
    <w:rsid w:val="00EA563B"/>
    <w:rsid w:val="00EA6CA5"/>
    <w:rsid w:val="00EA6F24"/>
    <w:rsid w:val="00EB0021"/>
    <w:rsid w:val="00EB01D7"/>
    <w:rsid w:val="00EB0792"/>
    <w:rsid w:val="00EB0884"/>
    <w:rsid w:val="00EB0CB8"/>
    <w:rsid w:val="00EB12A0"/>
    <w:rsid w:val="00EB1895"/>
    <w:rsid w:val="00EB1B64"/>
    <w:rsid w:val="00EB23EE"/>
    <w:rsid w:val="00EB2628"/>
    <w:rsid w:val="00EB3E65"/>
    <w:rsid w:val="00EB5218"/>
    <w:rsid w:val="00EB619F"/>
    <w:rsid w:val="00EB7081"/>
    <w:rsid w:val="00EB796B"/>
    <w:rsid w:val="00EC098C"/>
    <w:rsid w:val="00EC0B77"/>
    <w:rsid w:val="00EC0F93"/>
    <w:rsid w:val="00EC22CD"/>
    <w:rsid w:val="00EC234B"/>
    <w:rsid w:val="00EC3049"/>
    <w:rsid w:val="00EC3129"/>
    <w:rsid w:val="00EC551C"/>
    <w:rsid w:val="00EC5911"/>
    <w:rsid w:val="00EC59CC"/>
    <w:rsid w:val="00EC5D3C"/>
    <w:rsid w:val="00EC692C"/>
    <w:rsid w:val="00EC6FE0"/>
    <w:rsid w:val="00EC784D"/>
    <w:rsid w:val="00EC7E9B"/>
    <w:rsid w:val="00ED0A19"/>
    <w:rsid w:val="00ED2CE1"/>
    <w:rsid w:val="00ED333A"/>
    <w:rsid w:val="00ED38F7"/>
    <w:rsid w:val="00ED3AC7"/>
    <w:rsid w:val="00ED3D92"/>
    <w:rsid w:val="00ED3DD1"/>
    <w:rsid w:val="00ED4566"/>
    <w:rsid w:val="00ED4EDA"/>
    <w:rsid w:val="00ED519E"/>
    <w:rsid w:val="00ED5240"/>
    <w:rsid w:val="00ED63C6"/>
    <w:rsid w:val="00ED6F02"/>
    <w:rsid w:val="00ED7D90"/>
    <w:rsid w:val="00EE00F5"/>
    <w:rsid w:val="00EE0474"/>
    <w:rsid w:val="00EE0CA0"/>
    <w:rsid w:val="00EE1AC7"/>
    <w:rsid w:val="00EE4217"/>
    <w:rsid w:val="00EE4656"/>
    <w:rsid w:val="00EE46B7"/>
    <w:rsid w:val="00EE489B"/>
    <w:rsid w:val="00EE4B9F"/>
    <w:rsid w:val="00EE4FDA"/>
    <w:rsid w:val="00EE5941"/>
    <w:rsid w:val="00EE5D99"/>
    <w:rsid w:val="00EE6105"/>
    <w:rsid w:val="00EE6A8B"/>
    <w:rsid w:val="00EE7B5D"/>
    <w:rsid w:val="00EE7E3C"/>
    <w:rsid w:val="00EE7EFE"/>
    <w:rsid w:val="00EF09E3"/>
    <w:rsid w:val="00EF1F74"/>
    <w:rsid w:val="00EF2BD7"/>
    <w:rsid w:val="00EF3886"/>
    <w:rsid w:val="00EF392E"/>
    <w:rsid w:val="00EF3E0C"/>
    <w:rsid w:val="00EF4B8B"/>
    <w:rsid w:val="00EF4C98"/>
    <w:rsid w:val="00EF545D"/>
    <w:rsid w:val="00F0010A"/>
    <w:rsid w:val="00F0062F"/>
    <w:rsid w:val="00F01EC9"/>
    <w:rsid w:val="00F02ACD"/>
    <w:rsid w:val="00F03029"/>
    <w:rsid w:val="00F0414A"/>
    <w:rsid w:val="00F05CD3"/>
    <w:rsid w:val="00F05FBA"/>
    <w:rsid w:val="00F06412"/>
    <w:rsid w:val="00F06CC0"/>
    <w:rsid w:val="00F0709E"/>
    <w:rsid w:val="00F07486"/>
    <w:rsid w:val="00F074DF"/>
    <w:rsid w:val="00F07759"/>
    <w:rsid w:val="00F07BC2"/>
    <w:rsid w:val="00F07C07"/>
    <w:rsid w:val="00F10C80"/>
    <w:rsid w:val="00F10D88"/>
    <w:rsid w:val="00F1184F"/>
    <w:rsid w:val="00F11EB6"/>
    <w:rsid w:val="00F121AC"/>
    <w:rsid w:val="00F128E3"/>
    <w:rsid w:val="00F134B1"/>
    <w:rsid w:val="00F13F2D"/>
    <w:rsid w:val="00F14143"/>
    <w:rsid w:val="00F14B4F"/>
    <w:rsid w:val="00F16494"/>
    <w:rsid w:val="00F16E3F"/>
    <w:rsid w:val="00F2268A"/>
    <w:rsid w:val="00F22C79"/>
    <w:rsid w:val="00F23F39"/>
    <w:rsid w:val="00F24520"/>
    <w:rsid w:val="00F249BB"/>
    <w:rsid w:val="00F24DDD"/>
    <w:rsid w:val="00F252AF"/>
    <w:rsid w:val="00F2601C"/>
    <w:rsid w:val="00F26364"/>
    <w:rsid w:val="00F2656E"/>
    <w:rsid w:val="00F2713F"/>
    <w:rsid w:val="00F30596"/>
    <w:rsid w:val="00F33767"/>
    <w:rsid w:val="00F33956"/>
    <w:rsid w:val="00F34190"/>
    <w:rsid w:val="00F35610"/>
    <w:rsid w:val="00F357CB"/>
    <w:rsid w:val="00F35DAC"/>
    <w:rsid w:val="00F360F4"/>
    <w:rsid w:val="00F371FF"/>
    <w:rsid w:val="00F377FE"/>
    <w:rsid w:val="00F3787F"/>
    <w:rsid w:val="00F4144B"/>
    <w:rsid w:val="00F41BCF"/>
    <w:rsid w:val="00F4213B"/>
    <w:rsid w:val="00F4280D"/>
    <w:rsid w:val="00F42B74"/>
    <w:rsid w:val="00F439A4"/>
    <w:rsid w:val="00F43BBA"/>
    <w:rsid w:val="00F44132"/>
    <w:rsid w:val="00F445E5"/>
    <w:rsid w:val="00F44CD1"/>
    <w:rsid w:val="00F44DB5"/>
    <w:rsid w:val="00F45034"/>
    <w:rsid w:val="00F4549F"/>
    <w:rsid w:val="00F456C2"/>
    <w:rsid w:val="00F45BB4"/>
    <w:rsid w:val="00F46D31"/>
    <w:rsid w:val="00F505F9"/>
    <w:rsid w:val="00F51ADA"/>
    <w:rsid w:val="00F51C53"/>
    <w:rsid w:val="00F51DD0"/>
    <w:rsid w:val="00F51E8B"/>
    <w:rsid w:val="00F5254F"/>
    <w:rsid w:val="00F53797"/>
    <w:rsid w:val="00F53914"/>
    <w:rsid w:val="00F53E83"/>
    <w:rsid w:val="00F5412E"/>
    <w:rsid w:val="00F54155"/>
    <w:rsid w:val="00F5426F"/>
    <w:rsid w:val="00F5434E"/>
    <w:rsid w:val="00F543F3"/>
    <w:rsid w:val="00F5465B"/>
    <w:rsid w:val="00F5484A"/>
    <w:rsid w:val="00F54CFD"/>
    <w:rsid w:val="00F563F0"/>
    <w:rsid w:val="00F56E15"/>
    <w:rsid w:val="00F57543"/>
    <w:rsid w:val="00F57F87"/>
    <w:rsid w:val="00F603F9"/>
    <w:rsid w:val="00F60F2D"/>
    <w:rsid w:val="00F61592"/>
    <w:rsid w:val="00F6160F"/>
    <w:rsid w:val="00F616EC"/>
    <w:rsid w:val="00F61F86"/>
    <w:rsid w:val="00F65EB6"/>
    <w:rsid w:val="00F66179"/>
    <w:rsid w:val="00F6623E"/>
    <w:rsid w:val="00F66376"/>
    <w:rsid w:val="00F66A01"/>
    <w:rsid w:val="00F67671"/>
    <w:rsid w:val="00F676A5"/>
    <w:rsid w:val="00F67E50"/>
    <w:rsid w:val="00F70C03"/>
    <w:rsid w:val="00F70C1C"/>
    <w:rsid w:val="00F724B5"/>
    <w:rsid w:val="00F7311D"/>
    <w:rsid w:val="00F73D74"/>
    <w:rsid w:val="00F7423C"/>
    <w:rsid w:val="00F7440B"/>
    <w:rsid w:val="00F745F7"/>
    <w:rsid w:val="00F74FB2"/>
    <w:rsid w:val="00F75E51"/>
    <w:rsid w:val="00F764F5"/>
    <w:rsid w:val="00F807FA"/>
    <w:rsid w:val="00F80BDA"/>
    <w:rsid w:val="00F80C71"/>
    <w:rsid w:val="00F80E21"/>
    <w:rsid w:val="00F8142F"/>
    <w:rsid w:val="00F817FF"/>
    <w:rsid w:val="00F83660"/>
    <w:rsid w:val="00F83F86"/>
    <w:rsid w:val="00F855E8"/>
    <w:rsid w:val="00F85631"/>
    <w:rsid w:val="00F857D1"/>
    <w:rsid w:val="00F8673B"/>
    <w:rsid w:val="00F867D4"/>
    <w:rsid w:val="00F867F3"/>
    <w:rsid w:val="00F86915"/>
    <w:rsid w:val="00F91552"/>
    <w:rsid w:val="00F920AF"/>
    <w:rsid w:val="00F92775"/>
    <w:rsid w:val="00F92BC3"/>
    <w:rsid w:val="00F92F2A"/>
    <w:rsid w:val="00F93076"/>
    <w:rsid w:val="00F94113"/>
    <w:rsid w:val="00F94887"/>
    <w:rsid w:val="00F95887"/>
    <w:rsid w:val="00F97543"/>
    <w:rsid w:val="00F9766F"/>
    <w:rsid w:val="00F97676"/>
    <w:rsid w:val="00F97D13"/>
    <w:rsid w:val="00FA04B8"/>
    <w:rsid w:val="00FA080F"/>
    <w:rsid w:val="00FA2DDB"/>
    <w:rsid w:val="00FA3196"/>
    <w:rsid w:val="00FA33C9"/>
    <w:rsid w:val="00FA49E3"/>
    <w:rsid w:val="00FA4D99"/>
    <w:rsid w:val="00FA5649"/>
    <w:rsid w:val="00FA6435"/>
    <w:rsid w:val="00FA6885"/>
    <w:rsid w:val="00FA6A4D"/>
    <w:rsid w:val="00FA6CC2"/>
    <w:rsid w:val="00FB02B6"/>
    <w:rsid w:val="00FB0353"/>
    <w:rsid w:val="00FB073A"/>
    <w:rsid w:val="00FB0AA2"/>
    <w:rsid w:val="00FB0EFD"/>
    <w:rsid w:val="00FB0F85"/>
    <w:rsid w:val="00FB10A9"/>
    <w:rsid w:val="00FB1928"/>
    <w:rsid w:val="00FB1B97"/>
    <w:rsid w:val="00FB20C8"/>
    <w:rsid w:val="00FB2472"/>
    <w:rsid w:val="00FB25DF"/>
    <w:rsid w:val="00FB28AE"/>
    <w:rsid w:val="00FB2CC8"/>
    <w:rsid w:val="00FB3FE9"/>
    <w:rsid w:val="00FB48A6"/>
    <w:rsid w:val="00FB546A"/>
    <w:rsid w:val="00FB54B9"/>
    <w:rsid w:val="00FB5818"/>
    <w:rsid w:val="00FB61CF"/>
    <w:rsid w:val="00FB67B7"/>
    <w:rsid w:val="00FB6ACC"/>
    <w:rsid w:val="00FB6C87"/>
    <w:rsid w:val="00FB6ED2"/>
    <w:rsid w:val="00FB7692"/>
    <w:rsid w:val="00FB7A77"/>
    <w:rsid w:val="00FC011E"/>
    <w:rsid w:val="00FC0400"/>
    <w:rsid w:val="00FC13D6"/>
    <w:rsid w:val="00FC2D1D"/>
    <w:rsid w:val="00FC384C"/>
    <w:rsid w:val="00FC3D14"/>
    <w:rsid w:val="00FC4168"/>
    <w:rsid w:val="00FC41F8"/>
    <w:rsid w:val="00FC47BE"/>
    <w:rsid w:val="00FC48BB"/>
    <w:rsid w:val="00FC5BA2"/>
    <w:rsid w:val="00FC5DEC"/>
    <w:rsid w:val="00FC6E21"/>
    <w:rsid w:val="00FC7161"/>
    <w:rsid w:val="00FD00B9"/>
    <w:rsid w:val="00FD09EF"/>
    <w:rsid w:val="00FD15F1"/>
    <w:rsid w:val="00FD242E"/>
    <w:rsid w:val="00FD288D"/>
    <w:rsid w:val="00FD2C8B"/>
    <w:rsid w:val="00FD38EB"/>
    <w:rsid w:val="00FD3D82"/>
    <w:rsid w:val="00FD3ECD"/>
    <w:rsid w:val="00FD4140"/>
    <w:rsid w:val="00FD4262"/>
    <w:rsid w:val="00FD4D01"/>
    <w:rsid w:val="00FD5120"/>
    <w:rsid w:val="00FD5399"/>
    <w:rsid w:val="00FD5427"/>
    <w:rsid w:val="00FD64FC"/>
    <w:rsid w:val="00FD6B5B"/>
    <w:rsid w:val="00FD774D"/>
    <w:rsid w:val="00FE29C7"/>
    <w:rsid w:val="00FE2F0B"/>
    <w:rsid w:val="00FE319C"/>
    <w:rsid w:val="00FE35E0"/>
    <w:rsid w:val="00FE3B38"/>
    <w:rsid w:val="00FE452B"/>
    <w:rsid w:val="00FE496B"/>
    <w:rsid w:val="00FE53E1"/>
    <w:rsid w:val="00FE5FCE"/>
    <w:rsid w:val="00FE623A"/>
    <w:rsid w:val="00FE6BED"/>
    <w:rsid w:val="00FF0602"/>
    <w:rsid w:val="00FF0D6F"/>
    <w:rsid w:val="00FF2697"/>
    <w:rsid w:val="00FF421B"/>
    <w:rsid w:val="00FF5371"/>
    <w:rsid w:val="00FF5A89"/>
    <w:rsid w:val="00FF66AB"/>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6D1604"/>
  <w15:docId w15:val="{3F3F2F9A-B25A-46E6-B300-4560D4CF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4FB2"/>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F74FB2"/>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F74FB2"/>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F74FB2"/>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F74FB2"/>
    <w:pPr>
      <w:keepNext/>
      <w:keepLines/>
      <w:numPr>
        <w:ilvl w:val="3"/>
        <w:numId w:val="2"/>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F74FB2"/>
    <w:pPr>
      <w:keepNext/>
      <w:keepLines/>
      <w:numPr>
        <w:ilvl w:val="4"/>
        <w:numId w:val="4"/>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locked/>
    <w:rsid w:val="00F74FB2"/>
    <w:pPr>
      <w:keepNext/>
      <w:keepLines/>
      <w:numPr>
        <w:ilvl w:val="5"/>
        <w:numId w:val="13"/>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locked/>
    <w:rsid w:val="00F74FB2"/>
    <w:pPr>
      <w:keepNext/>
      <w:keepLines/>
      <w:numPr>
        <w:ilvl w:val="6"/>
        <w:numId w:val="13"/>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locked/>
    <w:rsid w:val="00F74FB2"/>
    <w:pPr>
      <w:keepNext/>
      <w:keepLines/>
      <w:numPr>
        <w:ilvl w:val="7"/>
        <w:numId w:val="13"/>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locked/>
    <w:rsid w:val="00F74FB2"/>
    <w:pPr>
      <w:keepNext/>
      <w:keepLines/>
      <w:numPr>
        <w:ilvl w:val="8"/>
        <w:numId w:val="13"/>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74FB2"/>
    <w:rPr>
      <w:rFonts w:ascii="Arial" w:hAnsi="Arial"/>
      <w:b/>
      <w:bCs/>
      <w:kern w:val="44"/>
      <w:sz w:val="44"/>
      <w:szCs w:val="44"/>
    </w:rPr>
  </w:style>
  <w:style w:type="character" w:customStyle="1" w:styleId="Heading2Char">
    <w:name w:val="Heading 2 Char"/>
    <w:link w:val="Heading2"/>
    <w:uiPriority w:val="99"/>
    <w:locked/>
    <w:rsid w:val="00F74FB2"/>
    <w:rPr>
      <w:rFonts w:ascii="Arial" w:hAnsi="Arial"/>
      <w:b/>
      <w:bCs/>
      <w:kern w:val="2"/>
      <w:sz w:val="32"/>
      <w:szCs w:val="36"/>
    </w:rPr>
  </w:style>
  <w:style w:type="character" w:customStyle="1" w:styleId="Heading3Char">
    <w:name w:val="Heading 3 Char"/>
    <w:link w:val="Heading3"/>
    <w:uiPriority w:val="99"/>
    <w:locked/>
    <w:rsid w:val="00F74FB2"/>
    <w:rPr>
      <w:rFonts w:ascii="宋体" w:eastAsia="黑体" w:hAnsi="宋体"/>
      <w:b/>
      <w:kern w:val="2"/>
      <w:sz w:val="28"/>
      <w:szCs w:val="21"/>
    </w:rPr>
  </w:style>
  <w:style w:type="character" w:customStyle="1" w:styleId="Heading4Char">
    <w:name w:val="Heading 4 Char"/>
    <w:link w:val="Heading4"/>
    <w:uiPriority w:val="99"/>
    <w:locked/>
    <w:rsid w:val="00F74FB2"/>
    <w:rPr>
      <w:rFonts w:ascii="Arial" w:eastAsia="黑体" w:hAnsi="Arial"/>
      <w:b/>
      <w:bCs/>
      <w:kern w:val="2"/>
      <w:sz w:val="21"/>
      <w:szCs w:val="28"/>
    </w:rPr>
  </w:style>
  <w:style w:type="character" w:customStyle="1" w:styleId="Heading5Char">
    <w:name w:val="Heading 5 Char"/>
    <w:link w:val="Heading5"/>
    <w:uiPriority w:val="99"/>
    <w:locked/>
    <w:rsid w:val="00F74FB2"/>
    <w:rPr>
      <w:rFonts w:eastAsia="KaiTi"/>
      <w:b/>
      <w:bCs/>
      <w:kern w:val="2"/>
      <w:sz w:val="21"/>
      <w:szCs w:val="28"/>
    </w:rPr>
  </w:style>
  <w:style w:type="character" w:customStyle="1" w:styleId="Heading6Char">
    <w:name w:val="Heading 6 Char"/>
    <w:basedOn w:val="DefaultParagraphFont"/>
    <w:link w:val="Heading6"/>
    <w:rsid w:val="00F74FB2"/>
    <w:rPr>
      <w:rFonts w:ascii="Arial" w:hAnsi="Arial"/>
      <w:b/>
      <w:bCs/>
      <w:kern w:val="2"/>
      <w:sz w:val="24"/>
    </w:rPr>
  </w:style>
  <w:style w:type="character" w:customStyle="1" w:styleId="Heading7Char">
    <w:name w:val="Heading 7 Char"/>
    <w:basedOn w:val="DefaultParagraphFont"/>
    <w:link w:val="Heading7"/>
    <w:rsid w:val="00F74FB2"/>
    <w:rPr>
      <w:rFonts w:ascii="Arial" w:hAnsi="Arial"/>
      <w:b/>
      <w:bCs/>
      <w:kern w:val="2"/>
      <w:sz w:val="24"/>
    </w:rPr>
  </w:style>
  <w:style w:type="character" w:customStyle="1" w:styleId="Heading8Char">
    <w:name w:val="Heading 8 Char"/>
    <w:basedOn w:val="DefaultParagraphFont"/>
    <w:link w:val="Heading8"/>
    <w:rsid w:val="00F74FB2"/>
    <w:rPr>
      <w:rFonts w:ascii="Arial" w:eastAsia="黑体" w:hAnsi="Arial"/>
      <w:kern w:val="2"/>
      <w:sz w:val="24"/>
    </w:rPr>
  </w:style>
  <w:style w:type="character" w:customStyle="1" w:styleId="Heading9Char">
    <w:name w:val="Heading 9 Char"/>
    <w:basedOn w:val="DefaultParagraphFont"/>
    <w:link w:val="Heading9"/>
    <w:rsid w:val="00F74FB2"/>
    <w:rPr>
      <w:rFonts w:ascii="Arial" w:eastAsia="黑体" w:hAnsi="Arial"/>
      <w:kern w:val="2"/>
      <w:sz w:val="21"/>
    </w:rPr>
  </w:style>
  <w:style w:type="paragraph" w:customStyle="1" w:styleId="a3">
    <w:name w:val="步骤"/>
    <w:basedOn w:val="Normal"/>
    <w:next w:val="Normal"/>
    <w:link w:val="CharChar"/>
    <w:autoRedefine/>
    <w:uiPriority w:val="99"/>
    <w:rsid w:val="00F74FB2"/>
    <w:pPr>
      <w:numPr>
        <w:ilvl w:val="1"/>
        <w:numId w:val="14"/>
      </w:numPr>
      <w:adjustRightInd w:val="0"/>
      <w:snapToGrid w:val="0"/>
      <w:spacing w:beforeLines="25" w:before="25" w:afterLines="25" w:after="25"/>
      <w:ind w:left="0"/>
    </w:pPr>
    <w:rPr>
      <w:rFonts w:ascii="Arial Unicode MS" w:eastAsia="黑体" w:hAnsi="Arial Unicode MS"/>
      <w:b/>
      <w:i/>
      <w:szCs w:val="21"/>
    </w:rPr>
  </w:style>
  <w:style w:type="character" w:customStyle="1" w:styleId="CharChar">
    <w:name w:val="步骤 Char Char"/>
    <w:link w:val="a3"/>
    <w:uiPriority w:val="99"/>
    <w:rsid w:val="00F74FB2"/>
    <w:rPr>
      <w:rFonts w:ascii="Arial Unicode MS" w:eastAsia="黑体" w:hAnsi="Arial Unicode MS"/>
      <w:b/>
      <w:i/>
      <w:kern w:val="2"/>
      <w:sz w:val="21"/>
      <w:szCs w:val="21"/>
    </w:rPr>
  </w:style>
  <w:style w:type="paragraph" w:customStyle="1" w:styleId="a7">
    <w:name w:val="程序代码"/>
    <w:basedOn w:val="Normal"/>
    <w:next w:val="Normal"/>
    <w:autoRedefine/>
    <w:uiPriority w:val="99"/>
    <w:qFormat/>
    <w:rsid w:val="00F74FB2"/>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character" w:customStyle="1" w:styleId="1">
    <w:name w:val="未处理的提及1"/>
    <w:basedOn w:val="DefaultParagraphFont"/>
    <w:uiPriority w:val="99"/>
    <w:rsid w:val="003E7B5C"/>
    <w:rPr>
      <w:color w:val="808080"/>
      <w:shd w:val="clear" w:color="auto" w:fill="E6E6E6"/>
    </w:rPr>
  </w:style>
  <w:style w:type="paragraph" w:styleId="BalloonText">
    <w:name w:val="Balloon Text"/>
    <w:basedOn w:val="Normal"/>
    <w:link w:val="BalloonTextChar"/>
    <w:uiPriority w:val="99"/>
    <w:semiHidden/>
    <w:rsid w:val="00F74FB2"/>
    <w:rPr>
      <w:sz w:val="18"/>
      <w:szCs w:val="18"/>
    </w:rPr>
  </w:style>
  <w:style w:type="character" w:customStyle="1" w:styleId="BalloonTextChar">
    <w:name w:val="Balloon Text Char"/>
    <w:link w:val="BalloonText"/>
    <w:uiPriority w:val="99"/>
    <w:semiHidden/>
    <w:locked/>
    <w:rsid w:val="00F74FB2"/>
    <w:rPr>
      <w:kern w:val="2"/>
      <w:sz w:val="18"/>
      <w:szCs w:val="18"/>
    </w:rPr>
  </w:style>
  <w:style w:type="paragraph" w:styleId="HTMLPreformatted">
    <w:name w:val="HTML Preformatted"/>
    <w:basedOn w:val="Normal"/>
    <w:link w:val="HTMLPreformattedChar"/>
    <w:uiPriority w:val="99"/>
    <w:semiHidden/>
    <w:rsid w:val="00F74F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F74FB2"/>
    <w:rPr>
      <w:rFonts w:ascii="宋体" w:hAnsi="宋体" w:cs="宋体"/>
      <w:sz w:val="24"/>
      <w:szCs w:val="24"/>
    </w:rPr>
  </w:style>
  <w:style w:type="table" w:styleId="TableGrid">
    <w:name w:val="Table Grid"/>
    <w:basedOn w:val="TableNormal"/>
    <w:uiPriority w:val="99"/>
    <w:rsid w:val="00F74FB2"/>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
    <w:name w:val="浅色列表1"/>
    <w:uiPriority w:val="99"/>
    <w:rsid w:val="00F74FB2"/>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8">
    <w:name w:val="表格内容样式"/>
    <w:uiPriority w:val="99"/>
    <w:rsid w:val="00F74FB2"/>
    <w:rPr>
      <w:sz w:val="18"/>
    </w:rPr>
    <w:tblPr>
      <w:tblInd w:w="0" w:type="dxa"/>
      <w:tblCellMar>
        <w:top w:w="0" w:type="dxa"/>
        <w:left w:w="108" w:type="dxa"/>
        <w:bottom w:w="0" w:type="dxa"/>
        <w:right w:w="108" w:type="dxa"/>
      </w:tblCellMar>
    </w:tblPr>
  </w:style>
  <w:style w:type="paragraph" w:customStyle="1" w:styleId="a6">
    <w:name w:val="段内标题"/>
    <w:basedOn w:val="Normal"/>
    <w:next w:val="Normal"/>
    <w:link w:val="Char"/>
    <w:autoRedefine/>
    <w:uiPriority w:val="99"/>
    <w:qFormat/>
    <w:rsid w:val="00F74FB2"/>
    <w:pPr>
      <w:numPr>
        <w:numId w:val="8"/>
      </w:numPr>
      <w:ind w:left="0" w:firstLine="200"/>
    </w:pPr>
    <w:rPr>
      <w:rFonts w:eastAsia="黑体"/>
      <w:b/>
      <w:i/>
    </w:rPr>
  </w:style>
  <w:style w:type="character" w:customStyle="1" w:styleId="Char">
    <w:name w:val="段内标题 Char"/>
    <w:link w:val="a6"/>
    <w:uiPriority w:val="99"/>
    <w:locked/>
    <w:rsid w:val="00F74FB2"/>
    <w:rPr>
      <w:rFonts w:eastAsia="黑体"/>
      <w:b/>
      <w:i/>
      <w:kern w:val="2"/>
      <w:sz w:val="21"/>
      <w:szCs w:val="22"/>
    </w:rPr>
  </w:style>
  <w:style w:type="paragraph" w:styleId="TOCHeading">
    <w:name w:val="TOC Heading"/>
    <w:basedOn w:val="Heading1"/>
    <w:next w:val="Normal"/>
    <w:uiPriority w:val="99"/>
    <w:rsid w:val="00F74FB2"/>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9">
    <w:name w:val="表格正文"/>
    <w:basedOn w:val="Normal"/>
    <w:next w:val="Normal"/>
    <w:link w:val="Char0"/>
    <w:autoRedefine/>
    <w:uiPriority w:val="99"/>
    <w:qFormat/>
    <w:rsid w:val="00F74FB2"/>
    <w:pPr>
      <w:ind w:firstLineChars="0" w:firstLine="0"/>
      <w:jc w:val="left"/>
    </w:pPr>
    <w:rPr>
      <w:rFonts w:ascii="Arial" w:hAnsi="Arial" w:cs="Arial"/>
      <w:sz w:val="15"/>
      <w:szCs w:val="18"/>
    </w:rPr>
  </w:style>
  <w:style w:type="character" w:customStyle="1" w:styleId="Char0">
    <w:name w:val="表格正文 Char"/>
    <w:link w:val="a9"/>
    <w:uiPriority w:val="99"/>
    <w:locked/>
    <w:rsid w:val="00F74FB2"/>
    <w:rPr>
      <w:rFonts w:ascii="Arial" w:hAnsi="Arial" w:cs="Arial"/>
      <w:kern w:val="2"/>
      <w:sz w:val="15"/>
      <w:szCs w:val="18"/>
    </w:rPr>
  </w:style>
  <w:style w:type="paragraph" w:customStyle="1" w:styleId="11">
    <w:name w:val="表格标题1"/>
    <w:basedOn w:val="Normal"/>
    <w:uiPriority w:val="99"/>
    <w:rsid w:val="00F74FB2"/>
    <w:pPr>
      <w:spacing w:line="300" w:lineRule="auto"/>
      <w:jc w:val="center"/>
    </w:pPr>
    <w:rPr>
      <w:rFonts w:ascii="Arial" w:hAnsi="Arial" w:cs="宋体"/>
      <w:b/>
      <w:bCs/>
      <w:sz w:val="15"/>
      <w:szCs w:val="18"/>
    </w:rPr>
  </w:style>
  <w:style w:type="table" w:styleId="LightList">
    <w:name w:val="Light List"/>
    <w:basedOn w:val="TableNormal"/>
    <w:uiPriority w:val="99"/>
    <w:rsid w:val="00F74FB2"/>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F74FB2"/>
    <w:rPr>
      <w:rFonts w:ascii="Courier" w:eastAsia="宋体" w:hAnsi="Courier" w:cs="Courier"/>
      <w:sz w:val="20"/>
      <w:szCs w:val="20"/>
    </w:rPr>
  </w:style>
  <w:style w:type="paragraph" w:styleId="BodyText">
    <w:name w:val="Body Text"/>
    <w:basedOn w:val="Normal"/>
    <w:link w:val="BodyTextChar"/>
    <w:uiPriority w:val="99"/>
    <w:semiHidden/>
    <w:unhideWhenUsed/>
    <w:rsid w:val="00F74FB2"/>
    <w:pPr>
      <w:spacing w:after="120"/>
    </w:pPr>
  </w:style>
  <w:style w:type="character" w:customStyle="1" w:styleId="BodyTextChar">
    <w:name w:val="Body Text Char"/>
    <w:basedOn w:val="DefaultParagraphFont"/>
    <w:link w:val="BodyText"/>
    <w:uiPriority w:val="99"/>
    <w:semiHidden/>
    <w:rsid w:val="00F74FB2"/>
    <w:rPr>
      <w:kern w:val="2"/>
      <w:sz w:val="21"/>
      <w:szCs w:val="22"/>
    </w:rPr>
  </w:style>
  <w:style w:type="paragraph" w:styleId="Header">
    <w:name w:val="header"/>
    <w:basedOn w:val="Normal"/>
    <w:link w:val="HeaderChar"/>
    <w:unhideWhenUsed/>
    <w:locked/>
    <w:rsid w:val="0009160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091607"/>
    <w:rPr>
      <w:kern w:val="2"/>
      <w:sz w:val="18"/>
      <w:szCs w:val="18"/>
    </w:rPr>
  </w:style>
  <w:style w:type="paragraph" w:styleId="Footer">
    <w:name w:val="footer"/>
    <w:basedOn w:val="Normal"/>
    <w:link w:val="FooterChar"/>
    <w:rsid w:val="00091607"/>
    <w:pPr>
      <w:tabs>
        <w:tab w:val="center" w:pos="4153"/>
        <w:tab w:val="right" w:pos="8306"/>
      </w:tabs>
      <w:snapToGrid w:val="0"/>
      <w:ind w:firstLine="420"/>
      <w:jc w:val="left"/>
    </w:pPr>
    <w:rPr>
      <w:sz w:val="18"/>
      <w:szCs w:val="18"/>
    </w:rPr>
  </w:style>
  <w:style w:type="character" w:customStyle="1" w:styleId="FooterChar">
    <w:name w:val="Footer Char"/>
    <w:link w:val="Footer"/>
    <w:rsid w:val="00091607"/>
    <w:rPr>
      <w:kern w:val="2"/>
      <w:sz w:val="18"/>
      <w:szCs w:val="18"/>
    </w:rPr>
  </w:style>
  <w:style w:type="paragraph" w:styleId="Caption">
    <w:name w:val="caption"/>
    <w:basedOn w:val="Normal"/>
    <w:next w:val="Normal"/>
    <w:autoRedefine/>
    <w:unhideWhenUsed/>
    <w:qFormat/>
    <w:locked/>
    <w:rsid w:val="00F74FB2"/>
    <w:pPr>
      <w:ind w:firstLine="360"/>
      <w:jc w:val="center"/>
    </w:pPr>
    <w:rPr>
      <w:rFonts w:asciiTheme="majorHAnsi" w:eastAsiaTheme="minorEastAsia" w:hAnsiTheme="majorHAnsi" w:cstheme="majorBidi"/>
      <w:sz w:val="18"/>
      <w:szCs w:val="20"/>
    </w:rPr>
  </w:style>
  <w:style w:type="paragraph" w:styleId="NormalWeb">
    <w:name w:val="Normal (Web)"/>
    <w:basedOn w:val="Normal"/>
    <w:uiPriority w:val="99"/>
    <w:semiHidden/>
    <w:unhideWhenUsed/>
    <w:rsid w:val="00F74FB2"/>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unhideWhenUsed/>
    <w:rsid w:val="00F74FB2"/>
    <w:rPr>
      <w:color w:val="0000FF"/>
      <w:u w:val="single"/>
    </w:rPr>
  </w:style>
  <w:style w:type="paragraph" w:styleId="Revision">
    <w:name w:val="Revision"/>
    <w:hidden/>
    <w:uiPriority w:val="99"/>
    <w:semiHidden/>
    <w:rsid w:val="00F74FB2"/>
    <w:rPr>
      <w:kern w:val="2"/>
      <w:sz w:val="21"/>
      <w:szCs w:val="22"/>
    </w:rPr>
  </w:style>
  <w:style w:type="paragraph" w:styleId="FootnoteText">
    <w:name w:val="footnote text"/>
    <w:basedOn w:val="Normal"/>
    <w:link w:val="FootnoteTextChar"/>
    <w:uiPriority w:val="99"/>
    <w:unhideWhenUsed/>
    <w:rsid w:val="00091607"/>
    <w:rPr>
      <w:sz w:val="24"/>
      <w:szCs w:val="24"/>
    </w:rPr>
  </w:style>
  <w:style w:type="character" w:customStyle="1" w:styleId="FootnoteTextChar">
    <w:name w:val="Footnote Text Char"/>
    <w:basedOn w:val="DefaultParagraphFont"/>
    <w:link w:val="FootnoteText"/>
    <w:uiPriority w:val="99"/>
    <w:rsid w:val="00091607"/>
    <w:rPr>
      <w:kern w:val="2"/>
      <w:sz w:val="24"/>
      <w:szCs w:val="24"/>
    </w:rPr>
  </w:style>
  <w:style w:type="character" w:styleId="FootnoteReference">
    <w:name w:val="footnote reference"/>
    <w:basedOn w:val="DefaultParagraphFont"/>
    <w:uiPriority w:val="99"/>
    <w:unhideWhenUsed/>
    <w:rsid w:val="00091607"/>
    <w:rPr>
      <w:vertAlign w:val="superscript"/>
    </w:rPr>
  </w:style>
  <w:style w:type="paragraph" w:styleId="EndnoteText">
    <w:name w:val="endnote text"/>
    <w:basedOn w:val="Normal"/>
    <w:link w:val="EndnoteTextChar"/>
    <w:uiPriority w:val="99"/>
    <w:unhideWhenUsed/>
    <w:rsid w:val="00091607"/>
    <w:rPr>
      <w:sz w:val="24"/>
      <w:szCs w:val="24"/>
    </w:rPr>
  </w:style>
  <w:style w:type="character" w:customStyle="1" w:styleId="EndnoteTextChar">
    <w:name w:val="Endnote Text Char"/>
    <w:basedOn w:val="DefaultParagraphFont"/>
    <w:link w:val="EndnoteText"/>
    <w:uiPriority w:val="99"/>
    <w:rsid w:val="00091607"/>
    <w:rPr>
      <w:kern w:val="2"/>
      <w:sz w:val="24"/>
      <w:szCs w:val="24"/>
    </w:rPr>
  </w:style>
  <w:style w:type="character" w:styleId="EndnoteReference">
    <w:name w:val="endnote reference"/>
    <w:basedOn w:val="DefaultParagraphFont"/>
    <w:uiPriority w:val="99"/>
    <w:unhideWhenUsed/>
    <w:rsid w:val="00091607"/>
    <w:rPr>
      <w:vertAlign w:val="superscript"/>
    </w:rPr>
  </w:style>
  <w:style w:type="paragraph" w:customStyle="1" w:styleId="aa">
    <w:name w:val="表格标题"/>
    <w:basedOn w:val="Normal"/>
    <w:autoRedefine/>
    <w:uiPriority w:val="99"/>
    <w:qFormat/>
    <w:rsid w:val="00F0709E"/>
    <w:pPr>
      <w:spacing w:line="300" w:lineRule="auto"/>
      <w:jc w:val="center"/>
    </w:pPr>
    <w:rPr>
      <w:rFonts w:ascii="Arial" w:hAnsi="Arial" w:cs="宋体"/>
      <w:b/>
      <w:bCs/>
      <w:sz w:val="15"/>
      <w:szCs w:val="18"/>
    </w:rPr>
  </w:style>
  <w:style w:type="paragraph" w:customStyle="1" w:styleId="a1">
    <w:name w:val="问题"/>
    <w:basedOn w:val="Normal"/>
    <w:next w:val="Normal"/>
    <w:autoRedefine/>
    <w:qFormat/>
    <w:rsid w:val="00F74FB2"/>
    <w:pPr>
      <w:numPr>
        <w:numId w:val="5"/>
      </w:numPr>
      <w:spacing w:beforeLines="50" w:before="50"/>
      <w:ind w:left="0" w:firstLine="200"/>
      <w:contextualSpacing/>
    </w:pPr>
    <w:rPr>
      <w:rFonts w:ascii="黑体" w:eastAsia="黑体" w:hAnsi="黑体"/>
      <w:b/>
      <w:i/>
      <w:szCs w:val="21"/>
    </w:rPr>
  </w:style>
  <w:style w:type="paragraph" w:customStyle="1" w:styleId="a">
    <w:name w:val="代码类别"/>
    <w:basedOn w:val="Normal"/>
    <w:next w:val="Normal"/>
    <w:qFormat/>
    <w:rsid w:val="00F74FB2"/>
    <w:pPr>
      <w:numPr>
        <w:numId w:val="6"/>
      </w:numPr>
      <w:ind w:left="0" w:firstLine="200"/>
    </w:pPr>
    <w:rPr>
      <w:rFonts w:ascii="黑体" w:eastAsia="黑体" w:hAnsi="黑体"/>
      <w:b/>
      <w:i/>
    </w:rPr>
  </w:style>
  <w:style w:type="paragraph" w:customStyle="1" w:styleId="a4">
    <w:name w:val="方法和类标题"/>
    <w:basedOn w:val="Normal"/>
    <w:next w:val="Normal"/>
    <w:autoRedefine/>
    <w:uiPriority w:val="99"/>
    <w:rsid w:val="00F74FB2"/>
    <w:pPr>
      <w:numPr>
        <w:numId w:val="1"/>
      </w:numPr>
      <w:adjustRightInd w:val="0"/>
      <w:ind w:firstLineChars="0"/>
      <w:jc w:val="left"/>
    </w:pPr>
    <w:rPr>
      <w:rFonts w:ascii="黑体" w:eastAsia="黑体" w:hAnsi="黑体" w:cs="Arial"/>
      <w:b/>
      <w:bCs/>
      <w:i/>
      <w:color w:val="000000"/>
      <w:szCs w:val="21"/>
      <w:shd w:val="clear" w:color="auto" w:fill="FFFFFF"/>
    </w:rPr>
  </w:style>
  <w:style w:type="paragraph" w:customStyle="1" w:styleId="a0">
    <w:name w:val="注意和要点"/>
    <w:basedOn w:val="Normal"/>
    <w:next w:val="Normal"/>
    <w:autoRedefine/>
    <w:qFormat/>
    <w:rsid w:val="00215256"/>
    <w:pPr>
      <w:numPr>
        <w:numId w:val="7"/>
      </w:numPr>
      <w:spacing w:beforeLines="50" w:before="50"/>
      <w:ind w:left="202" w:firstLineChars="0" w:firstLine="230"/>
    </w:pPr>
    <w:rPr>
      <w:rFonts w:ascii="黑体" w:eastAsia="Kai" w:hAnsi="黑体"/>
      <w:b/>
    </w:rPr>
  </w:style>
  <w:style w:type="paragraph" w:customStyle="1" w:styleId="ab">
    <w:name w:val="术语正文"/>
    <w:basedOn w:val="Normal"/>
    <w:next w:val="Normal"/>
    <w:qFormat/>
    <w:rsid w:val="00EA326F"/>
    <w:pPr>
      <w:ind w:firstLineChars="0" w:firstLine="431"/>
    </w:pPr>
    <w:rPr>
      <w:rFonts w:ascii="黑体" w:eastAsia="Kai" w:hAnsi="黑体"/>
      <w:b/>
    </w:rPr>
  </w:style>
  <w:style w:type="paragraph" w:customStyle="1" w:styleId="a5">
    <w:name w:val="段内分项"/>
    <w:basedOn w:val="Normal"/>
    <w:next w:val="Normal"/>
    <w:qFormat/>
    <w:rsid w:val="00517648"/>
    <w:pPr>
      <w:numPr>
        <w:numId w:val="9"/>
      </w:numPr>
      <w:ind w:leftChars="200" w:left="200" w:firstLine="200"/>
    </w:pPr>
    <w:rPr>
      <w:rFonts w:ascii="黑体" w:eastAsia="Kai" w:hAnsi="黑体"/>
      <w:b/>
    </w:rPr>
  </w:style>
  <w:style w:type="paragraph" w:customStyle="1" w:styleId="a2">
    <w:name w:val="术语标题"/>
    <w:basedOn w:val="ab"/>
    <w:next w:val="ab"/>
    <w:qFormat/>
    <w:rsid w:val="00DB77B2"/>
    <w:pPr>
      <w:numPr>
        <w:numId w:val="23"/>
      </w:numPr>
      <w:spacing w:beforeLines="50" w:before="50"/>
      <w:ind w:firstLine="0"/>
    </w:pPr>
  </w:style>
  <w:style w:type="paragraph" w:customStyle="1" w:styleId="4">
    <w:name w:val="标题4"/>
    <w:basedOn w:val="Heading4"/>
    <w:next w:val="Normal"/>
    <w:link w:val="4CharChar"/>
    <w:rsid w:val="00F74FB2"/>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F74FB2"/>
    <w:rPr>
      <w:rFonts w:asciiTheme="minorHAnsi" w:eastAsiaTheme="minorEastAsia" w:hAnsiTheme="minorHAnsi" w:cstheme="minorBidi"/>
      <w:color w:val="000000"/>
      <w:kern w:val="24"/>
      <w:sz w:val="24"/>
      <w:szCs w:val="24"/>
      <w:lang w:val="zh-CN"/>
    </w:rPr>
  </w:style>
  <w:style w:type="paragraph" w:customStyle="1" w:styleId="ac">
    <w:name w:val="首行缩进"/>
    <w:basedOn w:val="Normal"/>
    <w:link w:val="CharChar0"/>
    <w:rsid w:val="00F74FB2"/>
    <w:pPr>
      <w:ind w:firstLine="420"/>
    </w:pPr>
  </w:style>
  <w:style w:type="character" w:customStyle="1" w:styleId="CharChar0">
    <w:name w:val="首行缩进 Char Char"/>
    <w:link w:val="ac"/>
    <w:rsid w:val="00F74FB2"/>
    <w:rPr>
      <w:kern w:val="2"/>
      <w:sz w:val="21"/>
      <w:szCs w:val="22"/>
    </w:rPr>
  </w:style>
  <w:style w:type="paragraph" w:customStyle="1" w:styleId="ad">
    <w:name w:val="段内要点"/>
    <w:rsid w:val="00B9034D"/>
    <w:pPr>
      <w:ind w:firstLine="422"/>
    </w:pPr>
    <w:rPr>
      <w:rFonts w:ascii="黑体" w:eastAsiaTheme="majorEastAsia" w:hAnsi="黑体" w:cs="宋体"/>
      <w:b/>
      <w:bCs/>
      <w:i/>
      <w:iCs/>
      <w:kern w:val="2"/>
      <w:sz w:val="18"/>
    </w:rPr>
  </w:style>
  <w:style w:type="paragraph" w:customStyle="1" w:styleId="ae">
    <w:name w:val="图题"/>
    <w:basedOn w:val="Normal"/>
    <w:rsid w:val="00F0709E"/>
    <w:pPr>
      <w:adjustRightInd w:val="0"/>
      <w:spacing w:beforeLines="50" w:before="156" w:afterLines="50" w:after="156"/>
      <w:ind w:firstLine="420"/>
      <w:jc w:val="center"/>
    </w:pPr>
    <w:rPr>
      <w:rFonts w:ascii="Times New Roman" w:hAnsi="Times New Roman"/>
      <w:bCs/>
      <w:color w:val="000000"/>
      <w:sz w:val="18"/>
      <w:szCs w:val="20"/>
    </w:rPr>
  </w:style>
  <w:style w:type="paragraph" w:customStyle="1" w:styleId="af">
    <w:name w:val="源程序"/>
    <w:basedOn w:val="Normal"/>
    <w:link w:val="CharChar1"/>
    <w:rsid w:val="00F86915"/>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style>
  <w:style w:type="character" w:customStyle="1" w:styleId="CharChar1">
    <w:name w:val="源程序 Char Char"/>
    <w:link w:val="af"/>
    <w:rsid w:val="00F86915"/>
    <w:rPr>
      <w:rFonts w:asciiTheme="minorHAnsi" w:eastAsiaTheme="minorEastAsia" w:hAnsiTheme="minorHAnsi" w:cstheme="minorBidi"/>
      <w:kern w:val="2"/>
      <w:sz w:val="21"/>
      <w:szCs w:val="22"/>
      <w:shd w:val="clear" w:color="auto" w:fill="E6E6E6"/>
    </w:rPr>
  </w:style>
  <w:style w:type="paragraph" w:styleId="Title">
    <w:name w:val="Title"/>
    <w:basedOn w:val="Normal"/>
    <w:next w:val="Normal"/>
    <w:link w:val="TitleChar"/>
    <w:qFormat/>
    <w:locked/>
    <w:rsid w:val="00F0709E"/>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F0709E"/>
    <w:rPr>
      <w:rFonts w:asciiTheme="majorHAnsi" w:hAnsiTheme="majorHAnsi" w:cstheme="majorBidi"/>
      <w:b/>
      <w:bCs/>
      <w:kern w:val="2"/>
      <w:sz w:val="32"/>
      <w:szCs w:val="32"/>
    </w:rPr>
  </w:style>
  <w:style w:type="table" w:styleId="MediumGrid2">
    <w:name w:val="Medium Grid 2"/>
    <w:basedOn w:val="TableNormal"/>
    <w:link w:val="2Char"/>
    <w:semiHidden/>
    <w:unhideWhenUsed/>
    <w:rsid w:val="00F74FB2"/>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F74FB2"/>
    <w:rPr>
      <w:rFonts w:ascii="Times New Roman" w:hint="default"/>
      <w:sz w:val="22"/>
    </w:rPr>
  </w:style>
  <w:style w:type="table" w:styleId="ColorfulList-Accent1">
    <w:name w:val="Colorful List Accent 1"/>
    <w:basedOn w:val="TableNormal"/>
    <w:link w:val="-1Char"/>
    <w:semiHidden/>
    <w:unhideWhenUsed/>
    <w:rsid w:val="00F74FB2"/>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F74FB2"/>
    <w:rPr>
      <w:b/>
    </w:rPr>
  </w:style>
  <w:style w:type="paragraph" w:styleId="DocumentMap">
    <w:name w:val="Document Map"/>
    <w:basedOn w:val="Normal"/>
    <w:link w:val="DocumentMapChar"/>
    <w:uiPriority w:val="99"/>
    <w:semiHidden/>
    <w:unhideWhenUsed/>
    <w:rsid w:val="00CC7D10"/>
    <w:rPr>
      <w:rFonts w:ascii="宋体"/>
      <w:sz w:val="24"/>
      <w:szCs w:val="24"/>
    </w:rPr>
  </w:style>
  <w:style w:type="character" w:customStyle="1" w:styleId="DocumentMapChar">
    <w:name w:val="Document Map Char"/>
    <w:basedOn w:val="DefaultParagraphFont"/>
    <w:link w:val="DocumentMap"/>
    <w:uiPriority w:val="99"/>
    <w:semiHidden/>
    <w:rsid w:val="00CC7D10"/>
    <w:rPr>
      <w:rFonts w:ascii="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02372">
      <w:bodyDiv w:val="1"/>
      <w:marLeft w:val="0"/>
      <w:marRight w:val="0"/>
      <w:marTop w:val="0"/>
      <w:marBottom w:val="0"/>
      <w:divBdr>
        <w:top w:val="none" w:sz="0" w:space="0" w:color="auto"/>
        <w:left w:val="none" w:sz="0" w:space="0" w:color="auto"/>
        <w:bottom w:val="none" w:sz="0" w:space="0" w:color="auto"/>
        <w:right w:val="none" w:sz="0" w:space="0" w:color="auto"/>
      </w:divBdr>
    </w:div>
    <w:div w:id="184556913">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407925933">
      <w:bodyDiv w:val="1"/>
      <w:marLeft w:val="0"/>
      <w:marRight w:val="0"/>
      <w:marTop w:val="0"/>
      <w:marBottom w:val="0"/>
      <w:divBdr>
        <w:top w:val="none" w:sz="0" w:space="0" w:color="auto"/>
        <w:left w:val="none" w:sz="0" w:space="0" w:color="auto"/>
        <w:bottom w:val="none" w:sz="0" w:space="0" w:color="auto"/>
        <w:right w:val="none" w:sz="0" w:space="0" w:color="auto"/>
      </w:divBdr>
    </w:div>
    <w:div w:id="423842360">
      <w:bodyDiv w:val="1"/>
      <w:marLeft w:val="0"/>
      <w:marRight w:val="0"/>
      <w:marTop w:val="0"/>
      <w:marBottom w:val="0"/>
      <w:divBdr>
        <w:top w:val="none" w:sz="0" w:space="0" w:color="auto"/>
        <w:left w:val="none" w:sz="0" w:space="0" w:color="auto"/>
        <w:bottom w:val="none" w:sz="0" w:space="0" w:color="auto"/>
        <w:right w:val="none" w:sz="0" w:space="0" w:color="auto"/>
      </w:divBdr>
    </w:div>
    <w:div w:id="472985259">
      <w:bodyDiv w:val="1"/>
      <w:marLeft w:val="0"/>
      <w:marRight w:val="0"/>
      <w:marTop w:val="0"/>
      <w:marBottom w:val="0"/>
      <w:divBdr>
        <w:top w:val="none" w:sz="0" w:space="0" w:color="auto"/>
        <w:left w:val="none" w:sz="0" w:space="0" w:color="auto"/>
        <w:bottom w:val="none" w:sz="0" w:space="0" w:color="auto"/>
        <w:right w:val="none" w:sz="0" w:space="0" w:color="auto"/>
      </w:divBdr>
    </w:div>
    <w:div w:id="475337702">
      <w:bodyDiv w:val="1"/>
      <w:marLeft w:val="0"/>
      <w:marRight w:val="0"/>
      <w:marTop w:val="0"/>
      <w:marBottom w:val="0"/>
      <w:divBdr>
        <w:top w:val="none" w:sz="0" w:space="0" w:color="auto"/>
        <w:left w:val="none" w:sz="0" w:space="0" w:color="auto"/>
        <w:bottom w:val="none" w:sz="0" w:space="0" w:color="auto"/>
        <w:right w:val="none" w:sz="0" w:space="0" w:color="auto"/>
      </w:divBdr>
    </w:div>
    <w:div w:id="496652519">
      <w:bodyDiv w:val="1"/>
      <w:marLeft w:val="0"/>
      <w:marRight w:val="0"/>
      <w:marTop w:val="0"/>
      <w:marBottom w:val="0"/>
      <w:divBdr>
        <w:top w:val="none" w:sz="0" w:space="0" w:color="auto"/>
        <w:left w:val="none" w:sz="0" w:space="0" w:color="auto"/>
        <w:bottom w:val="none" w:sz="0" w:space="0" w:color="auto"/>
        <w:right w:val="none" w:sz="0" w:space="0" w:color="auto"/>
      </w:divBdr>
    </w:div>
    <w:div w:id="511652832">
      <w:bodyDiv w:val="1"/>
      <w:marLeft w:val="0"/>
      <w:marRight w:val="0"/>
      <w:marTop w:val="0"/>
      <w:marBottom w:val="0"/>
      <w:divBdr>
        <w:top w:val="none" w:sz="0" w:space="0" w:color="auto"/>
        <w:left w:val="none" w:sz="0" w:space="0" w:color="auto"/>
        <w:bottom w:val="none" w:sz="0" w:space="0" w:color="auto"/>
        <w:right w:val="none" w:sz="0" w:space="0" w:color="auto"/>
      </w:divBdr>
    </w:div>
    <w:div w:id="604076009">
      <w:bodyDiv w:val="1"/>
      <w:marLeft w:val="0"/>
      <w:marRight w:val="0"/>
      <w:marTop w:val="0"/>
      <w:marBottom w:val="0"/>
      <w:divBdr>
        <w:top w:val="none" w:sz="0" w:space="0" w:color="auto"/>
        <w:left w:val="none" w:sz="0" w:space="0" w:color="auto"/>
        <w:bottom w:val="none" w:sz="0" w:space="0" w:color="auto"/>
        <w:right w:val="none" w:sz="0" w:space="0" w:color="auto"/>
      </w:divBdr>
    </w:div>
    <w:div w:id="713382608">
      <w:bodyDiv w:val="1"/>
      <w:marLeft w:val="0"/>
      <w:marRight w:val="0"/>
      <w:marTop w:val="0"/>
      <w:marBottom w:val="0"/>
      <w:divBdr>
        <w:top w:val="none" w:sz="0" w:space="0" w:color="auto"/>
        <w:left w:val="none" w:sz="0" w:space="0" w:color="auto"/>
        <w:bottom w:val="none" w:sz="0" w:space="0" w:color="auto"/>
        <w:right w:val="none" w:sz="0" w:space="0" w:color="auto"/>
      </w:divBdr>
    </w:div>
    <w:div w:id="757337084">
      <w:bodyDiv w:val="1"/>
      <w:marLeft w:val="0"/>
      <w:marRight w:val="0"/>
      <w:marTop w:val="0"/>
      <w:marBottom w:val="0"/>
      <w:divBdr>
        <w:top w:val="none" w:sz="0" w:space="0" w:color="auto"/>
        <w:left w:val="none" w:sz="0" w:space="0" w:color="auto"/>
        <w:bottom w:val="none" w:sz="0" w:space="0" w:color="auto"/>
        <w:right w:val="none" w:sz="0" w:space="0" w:color="auto"/>
      </w:divBdr>
    </w:div>
    <w:div w:id="768046223">
      <w:bodyDiv w:val="1"/>
      <w:marLeft w:val="0"/>
      <w:marRight w:val="0"/>
      <w:marTop w:val="0"/>
      <w:marBottom w:val="0"/>
      <w:divBdr>
        <w:top w:val="none" w:sz="0" w:space="0" w:color="auto"/>
        <w:left w:val="none" w:sz="0" w:space="0" w:color="auto"/>
        <w:bottom w:val="none" w:sz="0" w:space="0" w:color="auto"/>
        <w:right w:val="none" w:sz="0" w:space="0" w:color="auto"/>
      </w:divBdr>
    </w:div>
    <w:div w:id="826438029">
      <w:bodyDiv w:val="1"/>
      <w:marLeft w:val="0"/>
      <w:marRight w:val="0"/>
      <w:marTop w:val="0"/>
      <w:marBottom w:val="0"/>
      <w:divBdr>
        <w:top w:val="none" w:sz="0" w:space="0" w:color="auto"/>
        <w:left w:val="none" w:sz="0" w:space="0" w:color="auto"/>
        <w:bottom w:val="none" w:sz="0" w:space="0" w:color="auto"/>
        <w:right w:val="none" w:sz="0" w:space="0" w:color="auto"/>
      </w:divBdr>
    </w:div>
    <w:div w:id="849756542">
      <w:bodyDiv w:val="1"/>
      <w:marLeft w:val="0"/>
      <w:marRight w:val="0"/>
      <w:marTop w:val="0"/>
      <w:marBottom w:val="0"/>
      <w:divBdr>
        <w:top w:val="none" w:sz="0" w:space="0" w:color="auto"/>
        <w:left w:val="none" w:sz="0" w:space="0" w:color="auto"/>
        <w:bottom w:val="none" w:sz="0" w:space="0" w:color="auto"/>
        <w:right w:val="none" w:sz="0" w:space="0" w:color="auto"/>
      </w:divBdr>
    </w:div>
    <w:div w:id="919097059">
      <w:bodyDiv w:val="1"/>
      <w:marLeft w:val="0"/>
      <w:marRight w:val="0"/>
      <w:marTop w:val="0"/>
      <w:marBottom w:val="0"/>
      <w:divBdr>
        <w:top w:val="none" w:sz="0" w:space="0" w:color="auto"/>
        <w:left w:val="none" w:sz="0" w:space="0" w:color="auto"/>
        <w:bottom w:val="none" w:sz="0" w:space="0" w:color="auto"/>
        <w:right w:val="none" w:sz="0" w:space="0" w:color="auto"/>
      </w:divBdr>
    </w:div>
    <w:div w:id="962270829">
      <w:bodyDiv w:val="1"/>
      <w:marLeft w:val="0"/>
      <w:marRight w:val="0"/>
      <w:marTop w:val="0"/>
      <w:marBottom w:val="0"/>
      <w:divBdr>
        <w:top w:val="none" w:sz="0" w:space="0" w:color="auto"/>
        <w:left w:val="none" w:sz="0" w:space="0" w:color="auto"/>
        <w:bottom w:val="none" w:sz="0" w:space="0" w:color="auto"/>
        <w:right w:val="none" w:sz="0" w:space="0" w:color="auto"/>
      </w:divBdr>
    </w:div>
    <w:div w:id="1014575962">
      <w:bodyDiv w:val="1"/>
      <w:marLeft w:val="0"/>
      <w:marRight w:val="0"/>
      <w:marTop w:val="0"/>
      <w:marBottom w:val="0"/>
      <w:divBdr>
        <w:top w:val="none" w:sz="0" w:space="0" w:color="auto"/>
        <w:left w:val="none" w:sz="0" w:space="0" w:color="auto"/>
        <w:bottom w:val="none" w:sz="0" w:space="0" w:color="auto"/>
        <w:right w:val="none" w:sz="0" w:space="0" w:color="auto"/>
      </w:divBdr>
    </w:div>
    <w:div w:id="1077554409">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262602">
      <w:bodyDiv w:val="1"/>
      <w:marLeft w:val="0"/>
      <w:marRight w:val="0"/>
      <w:marTop w:val="0"/>
      <w:marBottom w:val="0"/>
      <w:divBdr>
        <w:top w:val="none" w:sz="0" w:space="0" w:color="auto"/>
        <w:left w:val="none" w:sz="0" w:space="0" w:color="auto"/>
        <w:bottom w:val="none" w:sz="0" w:space="0" w:color="auto"/>
        <w:right w:val="none" w:sz="0" w:space="0" w:color="auto"/>
      </w:divBdr>
    </w:div>
    <w:div w:id="1224175078">
      <w:bodyDiv w:val="1"/>
      <w:marLeft w:val="0"/>
      <w:marRight w:val="0"/>
      <w:marTop w:val="0"/>
      <w:marBottom w:val="0"/>
      <w:divBdr>
        <w:top w:val="none" w:sz="0" w:space="0" w:color="auto"/>
        <w:left w:val="none" w:sz="0" w:space="0" w:color="auto"/>
        <w:bottom w:val="none" w:sz="0" w:space="0" w:color="auto"/>
        <w:right w:val="none" w:sz="0" w:space="0" w:color="auto"/>
      </w:divBdr>
    </w:div>
    <w:div w:id="1320617129">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363289490">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567759000">
      <w:bodyDiv w:val="1"/>
      <w:marLeft w:val="0"/>
      <w:marRight w:val="0"/>
      <w:marTop w:val="0"/>
      <w:marBottom w:val="0"/>
      <w:divBdr>
        <w:top w:val="none" w:sz="0" w:space="0" w:color="auto"/>
        <w:left w:val="none" w:sz="0" w:space="0" w:color="auto"/>
        <w:bottom w:val="none" w:sz="0" w:space="0" w:color="auto"/>
        <w:right w:val="none" w:sz="0" w:space="0" w:color="auto"/>
      </w:divBdr>
    </w:div>
    <w:div w:id="1577275509">
      <w:bodyDiv w:val="1"/>
      <w:marLeft w:val="0"/>
      <w:marRight w:val="0"/>
      <w:marTop w:val="0"/>
      <w:marBottom w:val="0"/>
      <w:divBdr>
        <w:top w:val="none" w:sz="0" w:space="0" w:color="auto"/>
        <w:left w:val="none" w:sz="0" w:space="0" w:color="auto"/>
        <w:bottom w:val="none" w:sz="0" w:space="0" w:color="auto"/>
        <w:right w:val="none" w:sz="0" w:space="0" w:color="auto"/>
      </w:divBdr>
    </w:div>
    <w:div w:id="1624576199">
      <w:bodyDiv w:val="1"/>
      <w:marLeft w:val="0"/>
      <w:marRight w:val="0"/>
      <w:marTop w:val="0"/>
      <w:marBottom w:val="0"/>
      <w:divBdr>
        <w:top w:val="none" w:sz="0" w:space="0" w:color="auto"/>
        <w:left w:val="none" w:sz="0" w:space="0" w:color="auto"/>
        <w:bottom w:val="none" w:sz="0" w:space="0" w:color="auto"/>
        <w:right w:val="none" w:sz="0" w:space="0" w:color="auto"/>
      </w:divBdr>
    </w:div>
    <w:div w:id="1643920438">
      <w:bodyDiv w:val="1"/>
      <w:marLeft w:val="0"/>
      <w:marRight w:val="0"/>
      <w:marTop w:val="0"/>
      <w:marBottom w:val="0"/>
      <w:divBdr>
        <w:top w:val="none" w:sz="0" w:space="0" w:color="auto"/>
        <w:left w:val="none" w:sz="0" w:space="0" w:color="auto"/>
        <w:bottom w:val="none" w:sz="0" w:space="0" w:color="auto"/>
        <w:right w:val="none" w:sz="0" w:space="0" w:color="auto"/>
      </w:divBdr>
    </w:div>
    <w:div w:id="1706055647">
      <w:bodyDiv w:val="1"/>
      <w:marLeft w:val="0"/>
      <w:marRight w:val="0"/>
      <w:marTop w:val="0"/>
      <w:marBottom w:val="0"/>
      <w:divBdr>
        <w:top w:val="none" w:sz="0" w:space="0" w:color="auto"/>
        <w:left w:val="none" w:sz="0" w:space="0" w:color="auto"/>
        <w:bottom w:val="none" w:sz="0" w:space="0" w:color="auto"/>
        <w:right w:val="none" w:sz="0" w:space="0" w:color="auto"/>
      </w:divBdr>
      <w:divsChild>
        <w:div w:id="1362320009">
          <w:marLeft w:val="0"/>
          <w:marRight w:val="0"/>
          <w:marTop w:val="0"/>
          <w:marBottom w:val="0"/>
          <w:divBdr>
            <w:top w:val="none" w:sz="0" w:space="0" w:color="auto"/>
            <w:left w:val="none" w:sz="0" w:space="0" w:color="auto"/>
            <w:bottom w:val="none" w:sz="0" w:space="0" w:color="auto"/>
            <w:right w:val="none" w:sz="0" w:space="0" w:color="auto"/>
          </w:divBdr>
        </w:div>
      </w:divsChild>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596290">
      <w:bodyDiv w:val="1"/>
      <w:marLeft w:val="0"/>
      <w:marRight w:val="0"/>
      <w:marTop w:val="0"/>
      <w:marBottom w:val="0"/>
      <w:divBdr>
        <w:top w:val="none" w:sz="0" w:space="0" w:color="auto"/>
        <w:left w:val="none" w:sz="0" w:space="0" w:color="auto"/>
        <w:bottom w:val="none" w:sz="0" w:space="0" w:color="auto"/>
        <w:right w:val="none" w:sz="0" w:space="0" w:color="auto"/>
      </w:divBdr>
    </w:div>
    <w:div w:id="1994068070">
      <w:bodyDiv w:val="1"/>
      <w:marLeft w:val="0"/>
      <w:marRight w:val="0"/>
      <w:marTop w:val="0"/>
      <w:marBottom w:val="0"/>
      <w:divBdr>
        <w:top w:val="none" w:sz="0" w:space="0" w:color="auto"/>
        <w:left w:val="none" w:sz="0" w:space="0" w:color="auto"/>
        <w:bottom w:val="none" w:sz="0" w:space="0" w:color="auto"/>
        <w:right w:val="none" w:sz="0" w:space="0" w:color="auto"/>
      </w:divBdr>
    </w:div>
    <w:div w:id="2107996621">
      <w:bodyDiv w:val="1"/>
      <w:marLeft w:val="0"/>
      <w:marRight w:val="0"/>
      <w:marTop w:val="0"/>
      <w:marBottom w:val="0"/>
      <w:divBdr>
        <w:top w:val="none" w:sz="0" w:space="0" w:color="auto"/>
        <w:left w:val="none" w:sz="0" w:space="0" w:color="auto"/>
        <w:bottom w:val="none" w:sz="0" w:space="0" w:color="auto"/>
        <w:right w:val="none" w:sz="0" w:space="0" w:color="auto"/>
      </w:divBdr>
      <w:divsChild>
        <w:div w:id="1233546568">
          <w:marLeft w:val="0"/>
          <w:marRight w:val="0"/>
          <w:marTop w:val="0"/>
          <w:marBottom w:val="0"/>
          <w:divBdr>
            <w:top w:val="single" w:sz="6" w:space="0" w:color="BEBEBE"/>
            <w:left w:val="single" w:sz="6" w:space="0" w:color="BEBEBE"/>
            <w:bottom w:val="single" w:sz="6" w:space="0" w:color="BEBEBE"/>
            <w:right w:val="single" w:sz="6" w:space="0" w:color="BEBEBE"/>
          </w:divBdr>
        </w:div>
        <w:div w:id="134835472">
          <w:marLeft w:val="0"/>
          <w:marRight w:val="0"/>
          <w:marTop w:val="0"/>
          <w:marBottom w:val="0"/>
          <w:divBdr>
            <w:top w:val="single" w:sz="6" w:space="0" w:color="BEBEBE"/>
            <w:left w:val="single" w:sz="6" w:space="0" w:color="BEBEBE"/>
            <w:bottom w:val="single" w:sz="6" w:space="0" w:color="BEBEBE"/>
            <w:right w:val="single" w:sz="6" w:space="0" w:color="BEBEBE"/>
          </w:divBdr>
        </w:div>
        <w:div w:id="679114852">
          <w:marLeft w:val="0"/>
          <w:marRight w:val="0"/>
          <w:marTop w:val="0"/>
          <w:marBottom w:val="0"/>
          <w:divBdr>
            <w:top w:val="single" w:sz="6" w:space="0" w:color="BEBEBE"/>
            <w:left w:val="single" w:sz="6" w:space="0" w:color="BEBEBE"/>
            <w:bottom w:val="single" w:sz="6" w:space="0" w:color="BEBEBE"/>
            <w:right w:val="single" w:sz="6" w:space="0" w:color="BEBEBE"/>
          </w:divBdr>
        </w:div>
        <w:div w:id="1248034645">
          <w:marLeft w:val="0"/>
          <w:marRight w:val="0"/>
          <w:marTop w:val="0"/>
          <w:marBottom w:val="0"/>
          <w:divBdr>
            <w:top w:val="single" w:sz="6" w:space="0" w:color="BEBEBE"/>
            <w:left w:val="single" w:sz="6" w:space="0" w:color="BEBEBE"/>
            <w:bottom w:val="single" w:sz="6" w:space="0" w:color="BEBEBE"/>
            <w:right w:val="single" w:sz="6" w:space="0" w:color="BEBEBE"/>
          </w:divBdr>
        </w:div>
        <w:div w:id="51974378">
          <w:marLeft w:val="0"/>
          <w:marRight w:val="0"/>
          <w:marTop w:val="0"/>
          <w:marBottom w:val="0"/>
          <w:divBdr>
            <w:top w:val="single" w:sz="6" w:space="0" w:color="BEBEBE"/>
            <w:left w:val="single" w:sz="6" w:space="0" w:color="BEBEBE"/>
            <w:bottom w:val="single" w:sz="6" w:space="0" w:color="BEBEBE"/>
            <w:right w:val="single" w:sz="6" w:space="0" w:color="BEBEBE"/>
          </w:divBdr>
        </w:div>
        <w:div w:id="1921913680">
          <w:marLeft w:val="0"/>
          <w:marRight w:val="0"/>
          <w:marTop w:val="0"/>
          <w:marBottom w:val="0"/>
          <w:divBdr>
            <w:top w:val="single" w:sz="6" w:space="0" w:color="BEBEBE"/>
            <w:left w:val="single" w:sz="6" w:space="0" w:color="BEBEBE"/>
            <w:bottom w:val="single" w:sz="6" w:space="0" w:color="BEBEBE"/>
            <w:right w:val="single" w:sz="6" w:space="0" w:color="BEBEBE"/>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hyperlink" Target="https://www.example.com/users?id=1" TargetMode="External"/><Relationship Id="rId12" Type="http://schemas.openxmlformats.org/officeDocument/2006/relationships/image" Target="media/image4.png"/><Relationship Id="rId13" Type="http://schemas.openxmlformats.org/officeDocument/2006/relationships/hyperlink" Target="mailto:org.apache.spark.HashPartitioner@64"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5FFC2-8CF1-6446-AB24-F591F0985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Step\Spark实验教程模板V1.0.dotx</Template>
  <TotalTime>5108</TotalTime>
  <Pages>46</Pages>
  <Words>11318</Words>
  <Characters>64513</Characters>
  <Application>Microsoft Macintosh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75680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770</cp:revision>
  <dcterms:created xsi:type="dcterms:W3CDTF">2017-08-07T13:25:00Z</dcterms:created>
  <dcterms:modified xsi:type="dcterms:W3CDTF">2020-03-14T09:10:00Z</dcterms:modified>
</cp:coreProperties>
</file>